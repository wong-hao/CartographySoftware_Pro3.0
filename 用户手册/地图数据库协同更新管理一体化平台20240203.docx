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A5C2B" w:rsidRPr="006A5C2B" w:rsidRDefault="006A5C2B" w:rsidP="006A5C2B">
      <w:pPr>
        <w:spacing w:afterLines="50" w:after="156"/>
        <w:rPr>
          <w:rFonts w:ascii="Times New Roman" w:eastAsia="方正粗宋简体" w:hAnsi="Times New Roman"/>
          <w:b/>
          <w:color w:val="1F3864"/>
          <w:sz w:val="56"/>
          <w:szCs w:val="52"/>
        </w:rPr>
      </w:pPr>
    </w:p>
    <w:p w:rsidR="006A5C2B" w:rsidRPr="006A5C2B" w:rsidRDefault="006A5C2B" w:rsidP="006A5C2B">
      <w:pPr>
        <w:spacing w:afterLines="50" w:after="156"/>
        <w:rPr>
          <w:rFonts w:ascii="Times New Roman" w:eastAsia="方正粗宋简体" w:hAnsi="Times New Roman"/>
          <w:b/>
          <w:color w:val="1F3864"/>
          <w:sz w:val="56"/>
          <w:szCs w:val="52"/>
        </w:rPr>
      </w:pPr>
    </w:p>
    <w:p w:rsidR="005E05C9" w:rsidRDefault="005E05C9" w:rsidP="006A5C2B">
      <w:pPr>
        <w:jc w:val="center"/>
        <w:rPr>
          <w:rFonts w:ascii="Times New Roman" w:hAnsi="Times New Roman"/>
          <w:b/>
          <w:i/>
          <w:color w:val="1F3864"/>
          <w:sz w:val="56"/>
        </w:rPr>
      </w:pPr>
      <w:r w:rsidRPr="005E05C9">
        <w:rPr>
          <w:rFonts w:ascii="Times New Roman" w:hAnsi="Times New Roman" w:hint="eastAsia"/>
          <w:b/>
          <w:i/>
          <w:color w:val="1F3864"/>
          <w:sz w:val="56"/>
        </w:rPr>
        <w:t>地图数据库协同更新管理</w:t>
      </w:r>
    </w:p>
    <w:p w:rsidR="006A5C2B" w:rsidRPr="004973C6" w:rsidRDefault="005E05C9" w:rsidP="006A5C2B">
      <w:pPr>
        <w:jc w:val="center"/>
        <w:rPr>
          <w:rFonts w:ascii="Times New Roman" w:hAnsi="Times New Roman"/>
        </w:rPr>
      </w:pPr>
      <w:r w:rsidRPr="005E05C9">
        <w:rPr>
          <w:rFonts w:ascii="Times New Roman" w:hAnsi="Times New Roman" w:hint="eastAsia"/>
          <w:b/>
          <w:i/>
          <w:color w:val="1F3864"/>
          <w:sz w:val="56"/>
        </w:rPr>
        <w:t>一体化平台</w:t>
      </w:r>
      <w:r w:rsidR="006A5C2B" w:rsidRPr="006A5C2B">
        <w:rPr>
          <w:rFonts w:ascii="Times New Roman" w:hAnsi="Times New Roman" w:hint="eastAsia"/>
          <w:b/>
          <w:i/>
          <w:color w:val="1F3864"/>
          <w:sz w:val="56"/>
        </w:rPr>
        <w:t>系统</w:t>
      </w:r>
      <w:r w:rsidR="004B0830">
        <w:pict>
          <v:oval id="椭圆 4" o:spid="_x0000_s1239" style="width:415.25pt;height:11.8pt;visibility:visible;mso-wrap-style:square;mso-left-percent:-10001;mso-top-percent:-10001;mso-position-horizontal:absolute;mso-position-horizontal-relative:char;mso-position-vertical:absolute;mso-position-vertical-relative:line;mso-left-percent:-10001;mso-top-percent:-10001;v-text-anchor:middle" fillcolor="black" stroked="f" strokeweight="2pt">
            <v:shadow on="t" type="perspective" color="window" opacity="26214f" offset="0,0" matrix="66847f,,,66847f"/>
            <v:textbox inset="2.53844mm,1.2692mm,2.53844mm,1.2692mm"/>
            <w10:anchorlock/>
          </v:oval>
        </w:pict>
      </w:r>
    </w:p>
    <w:p w:rsidR="006A5C2B" w:rsidRPr="004973C6" w:rsidRDefault="006A5C2B" w:rsidP="006A5C2B">
      <w:pPr>
        <w:rPr>
          <w:rFonts w:ascii="Times New Roman" w:hAnsi="Times New Roman"/>
        </w:rPr>
      </w:pPr>
    </w:p>
    <w:p w:rsidR="006A5C2B" w:rsidRPr="006A5C2B" w:rsidRDefault="006A5C2B" w:rsidP="006A5C2B">
      <w:pPr>
        <w:rPr>
          <w:rFonts w:ascii="Times New Roman" w:eastAsia="方正粗宋简体" w:hAnsi="Times New Roman"/>
          <w:color w:val="1F3864"/>
          <w:sz w:val="72"/>
        </w:rPr>
      </w:pPr>
    </w:p>
    <w:p w:rsidR="006A5C2B" w:rsidRPr="006A5C2B" w:rsidRDefault="006A5C2B" w:rsidP="006A5C2B">
      <w:pPr>
        <w:jc w:val="center"/>
        <w:rPr>
          <w:rFonts w:ascii="Times New Roman" w:hAnsi="Times New Roman"/>
          <w:b/>
          <w:i/>
          <w:color w:val="1F3864"/>
          <w:sz w:val="56"/>
        </w:rPr>
      </w:pPr>
      <w:r w:rsidRPr="006A5C2B">
        <w:rPr>
          <w:rFonts w:ascii="Times New Roman" w:hAnsi="Times New Roman"/>
          <w:b/>
          <w:i/>
          <w:color w:val="1F3864"/>
          <w:sz w:val="56"/>
        </w:rPr>
        <w:t>用户手册</w:t>
      </w:r>
    </w:p>
    <w:p w:rsidR="006A5C2B" w:rsidRPr="006A5C2B" w:rsidRDefault="006A5C2B" w:rsidP="006A5C2B">
      <w:pPr>
        <w:jc w:val="center"/>
        <w:rPr>
          <w:rFonts w:ascii="Times New Roman" w:hAnsi="Times New Roman"/>
          <w:b/>
          <w:i/>
          <w:color w:val="1F3864"/>
          <w:sz w:val="56"/>
        </w:rPr>
      </w:pPr>
      <w:r w:rsidRPr="006A5C2B">
        <w:rPr>
          <w:rFonts w:ascii="Times New Roman" w:hAnsi="Times New Roman"/>
          <w:b/>
          <w:i/>
          <w:color w:val="1F3864"/>
          <w:sz w:val="56"/>
        </w:rPr>
        <w:t>User's Manual</w:t>
      </w:r>
    </w:p>
    <w:p w:rsidR="006A5C2B" w:rsidRPr="004973C6" w:rsidRDefault="006A5C2B" w:rsidP="006A5C2B">
      <w:pPr>
        <w:rPr>
          <w:rFonts w:ascii="Times New Roman" w:hAnsi="Times New Roman"/>
        </w:rPr>
      </w:pPr>
    </w:p>
    <w:p w:rsidR="006A5C2B" w:rsidRPr="004973C6" w:rsidRDefault="006A5C2B" w:rsidP="006A5C2B">
      <w:pPr>
        <w:rPr>
          <w:rFonts w:ascii="Times New Roman" w:hAnsi="Times New Roman"/>
        </w:rPr>
      </w:pPr>
    </w:p>
    <w:p w:rsidR="006A5C2B" w:rsidRPr="004973C6" w:rsidRDefault="006A5C2B" w:rsidP="006A5C2B">
      <w:pPr>
        <w:rPr>
          <w:rFonts w:ascii="Times New Roman" w:hAnsi="Times New Roman"/>
        </w:rPr>
      </w:pPr>
    </w:p>
    <w:p w:rsidR="006A5C2B" w:rsidRDefault="006A5C2B" w:rsidP="006A5C2B">
      <w:pPr>
        <w:rPr>
          <w:rFonts w:ascii="Times New Roman" w:hAnsi="Times New Roman"/>
          <w:noProof/>
        </w:rPr>
      </w:pPr>
    </w:p>
    <w:p w:rsidR="006A5C2B" w:rsidRPr="004973C6" w:rsidRDefault="006A5C2B" w:rsidP="006A5C2B">
      <w:pPr>
        <w:rPr>
          <w:rFonts w:ascii="Times New Roman" w:hAnsi="Times New Roman"/>
        </w:rPr>
      </w:pPr>
    </w:p>
    <w:p w:rsidR="006A5C2B" w:rsidRPr="004973C6" w:rsidRDefault="006A5C2B" w:rsidP="006A5C2B">
      <w:pPr>
        <w:rPr>
          <w:rFonts w:ascii="Times New Roman" w:hAnsi="Times New Roman"/>
        </w:rPr>
      </w:pPr>
    </w:p>
    <w:p w:rsidR="006A5C2B" w:rsidRPr="004973C6" w:rsidRDefault="006A5C2B" w:rsidP="006A5C2B">
      <w:pPr>
        <w:rPr>
          <w:rFonts w:ascii="Times New Roman" w:hAnsi="Times New Roman"/>
        </w:rPr>
      </w:pPr>
    </w:p>
    <w:p w:rsidR="006A5C2B" w:rsidRPr="006A5C2B" w:rsidRDefault="006A5C2B" w:rsidP="006A5C2B">
      <w:pPr>
        <w:jc w:val="center"/>
        <w:rPr>
          <w:rFonts w:ascii="Times New Roman" w:hAnsi="Times New Roman"/>
          <w:b/>
          <w:color w:val="1F3864"/>
          <w:sz w:val="36"/>
        </w:rPr>
      </w:pPr>
      <w:r w:rsidRPr="006A5C2B">
        <w:rPr>
          <w:rFonts w:ascii="Times New Roman" w:hAnsi="Times New Roman" w:hint="eastAsia"/>
          <w:b/>
          <w:color w:val="1F3864"/>
          <w:sz w:val="36"/>
        </w:rPr>
        <w:t>自然</w:t>
      </w:r>
      <w:r w:rsidRPr="006A5C2B">
        <w:rPr>
          <w:rFonts w:ascii="Times New Roman" w:hAnsi="Times New Roman"/>
          <w:b/>
          <w:color w:val="1F3864"/>
          <w:sz w:val="36"/>
        </w:rPr>
        <w:t>资源部第三地理信息制图院</w:t>
      </w:r>
    </w:p>
    <w:p w:rsidR="00CF7CBA" w:rsidRDefault="006A5C2B" w:rsidP="006A5C2B">
      <w:pPr>
        <w:jc w:val="center"/>
        <w:rPr>
          <w:rFonts w:ascii="等线 Light" w:eastAsia="等线 Light" w:hAnsi="等线 Light"/>
          <w:b/>
          <w:color w:val="1F3864"/>
          <w:sz w:val="32"/>
        </w:rPr>
        <w:sectPr w:rsidR="00CF7CBA" w:rsidSect="001B370B">
          <w:headerReference w:type="default" r:id="rId8"/>
          <w:footerReference w:type="default" r:id="rId9"/>
          <w:pgSz w:w="11906" w:h="16838"/>
          <w:pgMar w:top="1440" w:right="1797" w:bottom="1440" w:left="1797" w:header="737" w:footer="851" w:gutter="0"/>
          <w:pgNumType w:start="1"/>
          <w:cols w:space="720"/>
          <w:docGrid w:type="linesAndChars" w:linePitch="312"/>
        </w:sectPr>
      </w:pPr>
      <w:r w:rsidRPr="006A5C2B">
        <w:rPr>
          <w:rFonts w:ascii="等线 Light" w:eastAsia="等线 Light" w:hAnsi="等线 Light"/>
          <w:b/>
          <w:color w:val="1F3864"/>
          <w:sz w:val="32"/>
        </w:rPr>
        <w:t>二</w:t>
      </w:r>
      <w:r w:rsidRPr="006A5C2B">
        <w:rPr>
          <w:rFonts w:ascii="等线 Light" w:eastAsia="等线 Light" w:hAnsi="等线 Light" w:hint="eastAsia"/>
          <w:b/>
          <w:color w:val="1F3864"/>
          <w:sz w:val="32"/>
        </w:rPr>
        <w:t>○二</w:t>
      </w:r>
      <w:r w:rsidR="004B0830">
        <w:rPr>
          <w:rFonts w:ascii="等线 Light" w:eastAsia="等线 Light" w:hAnsi="等线 Light" w:hint="eastAsia"/>
          <w:b/>
          <w:color w:val="1F3864"/>
          <w:sz w:val="32"/>
        </w:rPr>
        <w:t>四</w:t>
      </w:r>
      <w:r w:rsidRPr="006A5C2B">
        <w:rPr>
          <w:rFonts w:ascii="等线 Light" w:eastAsia="等线 Light" w:hAnsi="等线 Light"/>
          <w:b/>
          <w:color w:val="1F3864"/>
          <w:sz w:val="32"/>
        </w:rPr>
        <w:t>年</w:t>
      </w:r>
      <w:r w:rsidR="004B0830">
        <w:rPr>
          <w:rFonts w:ascii="等线 Light" w:eastAsia="等线 Light" w:hAnsi="等线 Light" w:hint="eastAsia"/>
          <w:b/>
          <w:color w:val="1F3864"/>
          <w:sz w:val="32"/>
        </w:rPr>
        <w:t>二</w:t>
      </w:r>
      <w:r w:rsidR="00345E01">
        <w:rPr>
          <w:rFonts w:ascii="等线 Light" w:eastAsia="等线 Light" w:hAnsi="等线 Light" w:hint="eastAsia"/>
          <w:b/>
          <w:color w:val="1F3864"/>
          <w:sz w:val="32"/>
        </w:rPr>
        <w:t>月</w:t>
      </w:r>
    </w:p>
    <w:p w:rsidR="00CF7CBA" w:rsidRDefault="00CF7CBA" w:rsidP="00CF7CBA">
      <w:pPr>
        <w:tabs>
          <w:tab w:val="left" w:pos="2160"/>
        </w:tabs>
        <w:rPr>
          <w:rFonts w:ascii="等线 Light" w:eastAsia="等线 Light" w:hAnsi="等线 Light"/>
          <w:b/>
          <w:color w:val="1F3864"/>
          <w:sz w:val="32"/>
        </w:rPr>
      </w:pPr>
      <w:r>
        <w:rPr>
          <w:rFonts w:ascii="等线 Light" w:eastAsia="等线 Light" w:hAnsi="等线 Light"/>
          <w:b/>
          <w:color w:val="1F3864"/>
          <w:sz w:val="32"/>
        </w:rPr>
        <w:lastRenderedPageBreak/>
        <w:tab/>
      </w:r>
      <w:r>
        <w:rPr>
          <w:rFonts w:ascii="等线 Light" w:eastAsia="等线 Light" w:hAnsi="等线 Light" w:hint="eastAsia"/>
          <w:b/>
          <w:color w:val="1F3864"/>
          <w:sz w:val="32"/>
        </w:rPr>
        <w:t>空白页</w:t>
      </w:r>
    </w:p>
    <w:p w:rsidR="00CF7CBA" w:rsidRPr="00CF7CBA" w:rsidRDefault="00CF7CBA" w:rsidP="00CF7CBA">
      <w:pPr>
        <w:tabs>
          <w:tab w:val="left" w:pos="2160"/>
        </w:tabs>
        <w:rPr>
          <w:rFonts w:ascii="等线 Light" w:eastAsia="等线 Light" w:hAnsi="等线 Light"/>
          <w:sz w:val="32"/>
        </w:rPr>
        <w:sectPr w:rsidR="00CF7CBA" w:rsidRPr="00CF7CBA" w:rsidSect="001B370B">
          <w:headerReference w:type="default" r:id="rId10"/>
          <w:pgSz w:w="11906" w:h="16838"/>
          <w:pgMar w:top="1440" w:right="1797" w:bottom="1440" w:left="1797" w:header="737" w:footer="851" w:gutter="0"/>
          <w:pgNumType w:start="1"/>
          <w:cols w:space="720"/>
          <w:docGrid w:type="linesAndChars" w:linePitch="312"/>
        </w:sectPr>
      </w:pPr>
      <w:r>
        <w:rPr>
          <w:rFonts w:ascii="等线 Light" w:eastAsia="等线 Light" w:hAnsi="等线 Light"/>
          <w:sz w:val="32"/>
        </w:rPr>
        <w:tab/>
      </w:r>
    </w:p>
    <w:p w:rsidR="00345E01" w:rsidRPr="00345E01" w:rsidRDefault="00345E01" w:rsidP="00345E01">
      <w:pPr>
        <w:pStyle w:val="TOC"/>
        <w:jc w:val="center"/>
        <w:rPr>
          <w:color w:val="auto"/>
          <w:sz w:val="32"/>
          <w:szCs w:val="32"/>
        </w:rPr>
      </w:pPr>
      <w:r w:rsidRPr="00345E01">
        <w:rPr>
          <w:color w:val="auto"/>
          <w:sz w:val="32"/>
          <w:szCs w:val="32"/>
          <w:lang w:val="zh-CN"/>
        </w:rPr>
        <w:lastRenderedPageBreak/>
        <w:t>目录</w:t>
      </w:r>
    </w:p>
    <w:p w:rsidR="00AE7013" w:rsidRPr="000B6318" w:rsidRDefault="00345E01">
      <w:pPr>
        <w:pStyle w:val="17"/>
        <w:tabs>
          <w:tab w:val="left" w:pos="1260"/>
        </w:tabs>
        <w:rPr>
          <w:rFonts w:ascii="等线" w:eastAsia="等线" w:hAnsi="等线" w:hint="default"/>
          <w:noProof/>
          <w:sz w:val="21"/>
        </w:rPr>
      </w:pPr>
      <w:r>
        <w:rPr>
          <w:rFonts w:hint="default"/>
        </w:rPr>
        <w:fldChar w:fldCharType="begin"/>
      </w:r>
      <w:r>
        <w:instrText xml:space="preserve"> TOC \o "1-3" \h \z \u </w:instrText>
      </w:r>
      <w:r>
        <w:rPr>
          <w:rFonts w:hint="default"/>
        </w:rPr>
        <w:fldChar w:fldCharType="separate"/>
      </w:r>
      <w:hyperlink w:anchor="_Toc145609516" w:history="1">
        <w:r w:rsidR="00AE7013" w:rsidRPr="006D31F5">
          <w:rPr>
            <w:rStyle w:val="a8"/>
            <w:rFonts w:hint="eastAsia"/>
            <w:noProof/>
          </w:rPr>
          <w:t>第</w:t>
        </w:r>
        <w:r w:rsidR="00AE7013" w:rsidRPr="006D31F5">
          <w:rPr>
            <w:rStyle w:val="a8"/>
            <w:rFonts w:hint="eastAsia"/>
            <w:noProof/>
          </w:rPr>
          <w:t>1</w:t>
        </w:r>
        <w:r w:rsidR="00AE7013" w:rsidRPr="006D31F5">
          <w:rPr>
            <w:rStyle w:val="a8"/>
            <w:rFonts w:hint="eastAsia"/>
            <w:noProof/>
          </w:rPr>
          <w:t>章</w:t>
        </w:r>
        <w:r w:rsidR="00AE7013" w:rsidRPr="000B6318">
          <w:rPr>
            <w:rFonts w:ascii="等线" w:eastAsia="等线" w:hAnsi="等线" w:hint="default"/>
            <w:noProof/>
            <w:sz w:val="21"/>
          </w:rPr>
          <w:tab/>
        </w:r>
        <w:r w:rsidR="00AE7013" w:rsidRPr="006D31F5">
          <w:rPr>
            <w:rStyle w:val="a8"/>
            <w:rFonts w:hint="eastAsia"/>
            <w:noProof/>
          </w:rPr>
          <w:t>系统概述</w:t>
        </w:r>
        <w:r w:rsidR="00AE7013">
          <w:rPr>
            <w:noProof/>
            <w:webHidden/>
          </w:rPr>
          <w:tab/>
        </w:r>
        <w:r w:rsidR="00AE7013">
          <w:rPr>
            <w:noProof/>
            <w:webHidden/>
          </w:rPr>
          <w:fldChar w:fldCharType="begin"/>
        </w:r>
        <w:r w:rsidR="00AE7013">
          <w:rPr>
            <w:noProof/>
            <w:webHidden/>
          </w:rPr>
          <w:instrText xml:space="preserve"> PAGEREF _Toc145609516 \h </w:instrText>
        </w:r>
        <w:r w:rsidR="00AE7013">
          <w:rPr>
            <w:noProof/>
            <w:webHidden/>
          </w:rPr>
        </w:r>
        <w:r w:rsidR="00AE7013">
          <w:rPr>
            <w:noProof/>
            <w:webHidden/>
          </w:rPr>
          <w:fldChar w:fldCharType="separate"/>
        </w:r>
        <w:r w:rsidR="00AE7013">
          <w:rPr>
            <w:rFonts w:hint="default"/>
            <w:noProof/>
            <w:webHidden/>
          </w:rPr>
          <w:t>1</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17" w:history="1">
        <w:r w:rsidR="00AE7013" w:rsidRPr="006D31F5">
          <w:rPr>
            <w:rStyle w:val="a8"/>
            <w:rFonts w:hint="eastAsia"/>
            <w:noProof/>
          </w:rPr>
          <w:t>1</w:t>
        </w:r>
        <w:r w:rsidR="00AE7013" w:rsidRPr="000B6318">
          <w:rPr>
            <w:rFonts w:ascii="等线" w:eastAsia="等线" w:hAnsi="等线" w:hint="default"/>
            <w:noProof/>
            <w:sz w:val="21"/>
          </w:rPr>
          <w:tab/>
        </w:r>
        <w:r w:rsidR="00AE7013" w:rsidRPr="006D31F5">
          <w:rPr>
            <w:rStyle w:val="a8"/>
            <w:rFonts w:hint="eastAsia"/>
            <w:noProof/>
          </w:rPr>
          <w:t>系统功能</w:t>
        </w:r>
        <w:r w:rsidR="00AE7013">
          <w:rPr>
            <w:noProof/>
            <w:webHidden/>
          </w:rPr>
          <w:tab/>
        </w:r>
        <w:r w:rsidR="00AE7013">
          <w:rPr>
            <w:noProof/>
            <w:webHidden/>
          </w:rPr>
          <w:fldChar w:fldCharType="begin"/>
        </w:r>
        <w:r w:rsidR="00AE7013">
          <w:rPr>
            <w:noProof/>
            <w:webHidden/>
          </w:rPr>
          <w:instrText xml:space="preserve"> PAGEREF _Toc145609517 \h </w:instrText>
        </w:r>
        <w:r w:rsidR="00AE7013">
          <w:rPr>
            <w:noProof/>
            <w:webHidden/>
          </w:rPr>
        </w:r>
        <w:r w:rsidR="00AE7013">
          <w:rPr>
            <w:noProof/>
            <w:webHidden/>
          </w:rPr>
          <w:fldChar w:fldCharType="separate"/>
        </w:r>
        <w:r w:rsidR="00AE7013">
          <w:rPr>
            <w:rFonts w:hint="default"/>
            <w:noProof/>
            <w:webHidden/>
          </w:rPr>
          <w:t>1</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18" w:history="1">
        <w:r w:rsidR="00AE7013" w:rsidRPr="006D31F5">
          <w:rPr>
            <w:rStyle w:val="a8"/>
            <w:rFonts w:hint="eastAsia"/>
            <w:noProof/>
          </w:rPr>
          <w:t>2</w:t>
        </w:r>
        <w:r w:rsidR="00AE7013" w:rsidRPr="000B6318">
          <w:rPr>
            <w:rFonts w:ascii="等线" w:eastAsia="等线" w:hAnsi="等线" w:hint="default"/>
            <w:noProof/>
            <w:sz w:val="21"/>
          </w:rPr>
          <w:tab/>
        </w:r>
        <w:r w:rsidR="00AE7013" w:rsidRPr="006D31F5">
          <w:rPr>
            <w:rStyle w:val="a8"/>
            <w:rFonts w:hint="eastAsia"/>
            <w:noProof/>
          </w:rPr>
          <w:t>运行环境</w:t>
        </w:r>
        <w:r w:rsidR="00AE7013">
          <w:rPr>
            <w:noProof/>
            <w:webHidden/>
          </w:rPr>
          <w:tab/>
        </w:r>
        <w:r w:rsidR="00AE7013">
          <w:rPr>
            <w:noProof/>
            <w:webHidden/>
          </w:rPr>
          <w:fldChar w:fldCharType="begin"/>
        </w:r>
        <w:r w:rsidR="00AE7013">
          <w:rPr>
            <w:noProof/>
            <w:webHidden/>
          </w:rPr>
          <w:instrText xml:space="preserve"> PAGEREF _Toc145609518 \h </w:instrText>
        </w:r>
        <w:r w:rsidR="00AE7013">
          <w:rPr>
            <w:noProof/>
            <w:webHidden/>
          </w:rPr>
        </w:r>
        <w:r w:rsidR="00AE7013">
          <w:rPr>
            <w:noProof/>
            <w:webHidden/>
          </w:rPr>
          <w:fldChar w:fldCharType="separate"/>
        </w:r>
        <w:r w:rsidR="00AE7013">
          <w:rPr>
            <w:rFonts w:hint="default"/>
            <w:noProof/>
            <w:webHidden/>
          </w:rPr>
          <w:t>2</w:t>
        </w:r>
        <w:r w:rsidR="00AE7013">
          <w:rPr>
            <w:noProof/>
            <w:webHidden/>
          </w:rPr>
          <w:fldChar w:fldCharType="end"/>
        </w:r>
      </w:hyperlink>
    </w:p>
    <w:p w:rsidR="00AE7013" w:rsidRPr="000B6318" w:rsidRDefault="004B0830">
      <w:pPr>
        <w:pStyle w:val="33"/>
        <w:tabs>
          <w:tab w:val="left" w:pos="1680"/>
          <w:tab w:val="right" w:leader="dot" w:pos="8302"/>
        </w:tabs>
        <w:ind w:left="960"/>
        <w:rPr>
          <w:rFonts w:ascii="等线" w:eastAsia="等线" w:hAnsi="等线" w:hint="default"/>
          <w:noProof/>
          <w:sz w:val="21"/>
        </w:rPr>
      </w:pPr>
      <w:hyperlink w:anchor="_Toc145609519" w:history="1">
        <w:r w:rsidR="00AE7013" w:rsidRPr="006D31F5">
          <w:rPr>
            <w:rStyle w:val="a8"/>
            <w:rFonts w:hint="eastAsia"/>
            <w:noProof/>
          </w:rPr>
          <w:t>2.1</w:t>
        </w:r>
        <w:r w:rsidR="00AE7013" w:rsidRPr="000B6318">
          <w:rPr>
            <w:rFonts w:ascii="等线" w:eastAsia="等线" w:hAnsi="等线" w:hint="default"/>
            <w:noProof/>
            <w:sz w:val="21"/>
          </w:rPr>
          <w:tab/>
        </w:r>
        <w:r w:rsidR="00AE7013" w:rsidRPr="006D31F5">
          <w:rPr>
            <w:rStyle w:val="a8"/>
            <w:rFonts w:hint="eastAsia"/>
            <w:noProof/>
          </w:rPr>
          <w:t>操作系统</w:t>
        </w:r>
        <w:r w:rsidR="00AE7013">
          <w:rPr>
            <w:noProof/>
            <w:webHidden/>
          </w:rPr>
          <w:tab/>
        </w:r>
        <w:r w:rsidR="00AE7013">
          <w:rPr>
            <w:noProof/>
            <w:webHidden/>
          </w:rPr>
          <w:fldChar w:fldCharType="begin"/>
        </w:r>
        <w:r w:rsidR="00AE7013">
          <w:rPr>
            <w:noProof/>
            <w:webHidden/>
          </w:rPr>
          <w:instrText xml:space="preserve"> PAGEREF _Toc145609519 \h </w:instrText>
        </w:r>
        <w:r w:rsidR="00AE7013">
          <w:rPr>
            <w:noProof/>
            <w:webHidden/>
          </w:rPr>
        </w:r>
        <w:r w:rsidR="00AE7013">
          <w:rPr>
            <w:noProof/>
            <w:webHidden/>
          </w:rPr>
          <w:fldChar w:fldCharType="separate"/>
        </w:r>
        <w:r w:rsidR="00AE7013">
          <w:rPr>
            <w:rFonts w:hint="default"/>
            <w:noProof/>
            <w:webHidden/>
          </w:rPr>
          <w:t>2</w:t>
        </w:r>
        <w:r w:rsidR="00AE7013">
          <w:rPr>
            <w:noProof/>
            <w:webHidden/>
          </w:rPr>
          <w:fldChar w:fldCharType="end"/>
        </w:r>
      </w:hyperlink>
    </w:p>
    <w:p w:rsidR="00AE7013" w:rsidRPr="000B6318" w:rsidRDefault="004B0830">
      <w:pPr>
        <w:pStyle w:val="33"/>
        <w:tabs>
          <w:tab w:val="left" w:pos="1680"/>
          <w:tab w:val="right" w:leader="dot" w:pos="8302"/>
        </w:tabs>
        <w:ind w:left="960"/>
        <w:rPr>
          <w:rFonts w:ascii="等线" w:eastAsia="等线" w:hAnsi="等线" w:hint="default"/>
          <w:noProof/>
          <w:sz w:val="21"/>
        </w:rPr>
      </w:pPr>
      <w:hyperlink w:anchor="_Toc145609520" w:history="1">
        <w:r w:rsidR="00AE7013" w:rsidRPr="006D31F5">
          <w:rPr>
            <w:rStyle w:val="a8"/>
            <w:rFonts w:hint="eastAsia"/>
            <w:noProof/>
          </w:rPr>
          <w:t>2.2</w:t>
        </w:r>
        <w:r w:rsidR="00AE7013" w:rsidRPr="000B6318">
          <w:rPr>
            <w:rFonts w:ascii="等线" w:eastAsia="等线" w:hAnsi="等线" w:hint="default"/>
            <w:noProof/>
            <w:sz w:val="21"/>
          </w:rPr>
          <w:tab/>
        </w:r>
        <w:r w:rsidR="00AE7013" w:rsidRPr="006D31F5">
          <w:rPr>
            <w:rStyle w:val="a8"/>
            <w:rFonts w:hint="eastAsia"/>
            <w:noProof/>
          </w:rPr>
          <w:t>运行平台</w:t>
        </w:r>
        <w:r w:rsidR="00AE7013">
          <w:rPr>
            <w:noProof/>
            <w:webHidden/>
          </w:rPr>
          <w:tab/>
        </w:r>
        <w:r w:rsidR="00AE7013">
          <w:rPr>
            <w:noProof/>
            <w:webHidden/>
          </w:rPr>
          <w:fldChar w:fldCharType="begin"/>
        </w:r>
        <w:r w:rsidR="00AE7013">
          <w:rPr>
            <w:noProof/>
            <w:webHidden/>
          </w:rPr>
          <w:instrText xml:space="preserve"> PAGEREF _Toc145609520 \h </w:instrText>
        </w:r>
        <w:r w:rsidR="00AE7013">
          <w:rPr>
            <w:noProof/>
            <w:webHidden/>
          </w:rPr>
        </w:r>
        <w:r w:rsidR="00AE7013">
          <w:rPr>
            <w:noProof/>
            <w:webHidden/>
          </w:rPr>
          <w:fldChar w:fldCharType="separate"/>
        </w:r>
        <w:r w:rsidR="00AE7013">
          <w:rPr>
            <w:rFonts w:hint="default"/>
            <w:noProof/>
            <w:webHidden/>
          </w:rPr>
          <w:t>2</w:t>
        </w:r>
        <w:r w:rsidR="00AE7013">
          <w:rPr>
            <w:noProof/>
            <w:webHidden/>
          </w:rPr>
          <w:fldChar w:fldCharType="end"/>
        </w:r>
      </w:hyperlink>
    </w:p>
    <w:p w:rsidR="00AE7013" w:rsidRPr="000B6318" w:rsidRDefault="004B0830">
      <w:pPr>
        <w:pStyle w:val="33"/>
        <w:tabs>
          <w:tab w:val="left" w:pos="1680"/>
          <w:tab w:val="right" w:leader="dot" w:pos="8302"/>
        </w:tabs>
        <w:ind w:left="960"/>
        <w:rPr>
          <w:rFonts w:ascii="等线" w:eastAsia="等线" w:hAnsi="等线" w:hint="default"/>
          <w:noProof/>
          <w:sz w:val="21"/>
        </w:rPr>
      </w:pPr>
      <w:hyperlink w:anchor="_Toc145609521" w:history="1">
        <w:r w:rsidR="00AE7013" w:rsidRPr="006D31F5">
          <w:rPr>
            <w:rStyle w:val="a8"/>
            <w:rFonts w:hint="eastAsia"/>
            <w:noProof/>
          </w:rPr>
          <w:t>2.3</w:t>
        </w:r>
        <w:r w:rsidR="00AE7013" w:rsidRPr="000B6318">
          <w:rPr>
            <w:rFonts w:ascii="等线" w:eastAsia="等线" w:hAnsi="等线" w:hint="default"/>
            <w:noProof/>
            <w:sz w:val="21"/>
          </w:rPr>
          <w:tab/>
        </w:r>
        <w:r w:rsidR="00AE7013" w:rsidRPr="006D31F5">
          <w:rPr>
            <w:rStyle w:val="a8"/>
            <w:rFonts w:hint="eastAsia"/>
            <w:noProof/>
          </w:rPr>
          <w:t>硬件环境</w:t>
        </w:r>
        <w:r w:rsidR="00AE7013">
          <w:rPr>
            <w:noProof/>
            <w:webHidden/>
          </w:rPr>
          <w:tab/>
        </w:r>
        <w:r w:rsidR="00AE7013">
          <w:rPr>
            <w:noProof/>
            <w:webHidden/>
          </w:rPr>
          <w:fldChar w:fldCharType="begin"/>
        </w:r>
        <w:r w:rsidR="00AE7013">
          <w:rPr>
            <w:noProof/>
            <w:webHidden/>
          </w:rPr>
          <w:instrText xml:space="preserve"> PAGEREF _Toc145609521 \h </w:instrText>
        </w:r>
        <w:r w:rsidR="00AE7013">
          <w:rPr>
            <w:noProof/>
            <w:webHidden/>
          </w:rPr>
        </w:r>
        <w:r w:rsidR="00AE7013">
          <w:rPr>
            <w:noProof/>
            <w:webHidden/>
          </w:rPr>
          <w:fldChar w:fldCharType="separate"/>
        </w:r>
        <w:r w:rsidR="00AE7013">
          <w:rPr>
            <w:rFonts w:hint="default"/>
            <w:noProof/>
            <w:webHidden/>
          </w:rPr>
          <w:t>2</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22" w:history="1">
        <w:r w:rsidR="00AE7013" w:rsidRPr="006D31F5">
          <w:rPr>
            <w:rStyle w:val="a8"/>
            <w:rFonts w:hint="eastAsia"/>
            <w:noProof/>
          </w:rPr>
          <w:t>3</w:t>
        </w:r>
        <w:r w:rsidR="00AE7013" w:rsidRPr="000B6318">
          <w:rPr>
            <w:rFonts w:ascii="等线" w:eastAsia="等线" w:hAnsi="等线" w:hint="default"/>
            <w:noProof/>
            <w:sz w:val="21"/>
          </w:rPr>
          <w:tab/>
        </w:r>
        <w:r w:rsidR="00AE7013" w:rsidRPr="006D31F5">
          <w:rPr>
            <w:rStyle w:val="a8"/>
            <w:rFonts w:hint="eastAsia"/>
            <w:noProof/>
          </w:rPr>
          <w:t>系统界面</w:t>
        </w:r>
        <w:r w:rsidR="00AE7013">
          <w:rPr>
            <w:noProof/>
            <w:webHidden/>
          </w:rPr>
          <w:tab/>
        </w:r>
        <w:r w:rsidR="00AE7013">
          <w:rPr>
            <w:noProof/>
            <w:webHidden/>
          </w:rPr>
          <w:fldChar w:fldCharType="begin"/>
        </w:r>
        <w:r w:rsidR="00AE7013">
          <w:rPr>
            <w:noProof/>
            <w:webHidden/>
          </w:rPr>
          <w:instrText xml:space="preserve"> PAGEREF _Toc145609522 \h </w:instrText>
        </w:r>
        <w:r w:rsidR="00AE7013">
          <w:rPr>
            <w:noProof/>
            <w:webHidden/>
          </w:rPr>
        </w:r>
        <w:r w:rsidR="00AE7013">
          <w:rPr>
            <w:noProof/>
            <w:webHidden/>
          </w:rPr>
          <w:fldChar w:fldCharType="separate"/>
        </w:r>
        <w:r w:rsidR="00AE7013">
          <w:rPr>
            <w:rFonts w:hint="default"/>
            <w:noProof/>
            <w:webHidden/>
          </w:rPr>
          <w:t>2</w:t>
        </w:r>
        <w:r w:rsidR="00AE7013">
          <w:rPr>
            <w:noProof/>
            <w:webHidden/>
          </w:rPr>
          <w:fldChar w:fldCharType="end"/>
        </w:r>
      </w:hyperlink>
    </w:p>
    <w:p w:rsidR="00AE7013" w:rsidRPr="000B6318" w:rsidRDefault="004B0830">
      <w:pPr>
        <w:pStyle w:val="17"/>
        <w:tabs>
          <w:tab w:val="left" w:pos="1260"/>
        </w:tabs>
        <w:rPr>
          <w:rFonts w:ascii="等线" w:eastAsia="等线" w:hAnsi="等线" w:hint="default"/>
          <w:noProof/>
          <w:sz w:val="21"/>
        </w:rPr>
      </w:pPr>
      <w:hyperlink w:anchor="_Toc145609523" w:history="1">
        <w:r w:rsidR="00AE7013" w:rsidRPr="006D31F5">
          <w:rPr>
            <w:rStyle w:val="a8"/>
            <w:rFonts w:hint="eastAsia"/>
            <w:noProof/>
          </w:rPr>
          <w:t>第</w:t>
        </w:r>
        <w:r w:rsidR="00AE7013" w:rsidRPr="006D31F5">
          <w:rPr>
            <w:rStyle w:val="a8"/>
            <w:rFonts w:hint="eastAsia"/>
            <w:noProof/>
          </w:rPr>
          <w:t>2</w:t>
        </w:r>
        <w:r w:rsidR="00AE7013" w:rsidRPr="006D31F5">
          <w:rPr>
            <w:rStyle w:val="a8"/>
            <w:rFonts w:hint="eastAsia"/>
            <w:noProof/>
          </w:rPr>
          <w:t>章</w:t>
        </w:r>
        <w:r w:rsidR="00AE7013" w:rsidRPr="000B6318">
          <w:rPr>
            <w:rFonts w:ascii="等线" w:eastAsia="等线" w:hAnsi="等线" w:hint="default"/>
            <w:noProof/>
            <w:sz w:val="21"/>
          </w:rPr>
          <w:tab/>
        </w:r>
        <w:r w:rsidR="00AE7013" w:rsidRPr="006D31F5">
          <w:rPr>
            <w:rStyle w:val="a8"/>
            <w:rFonts w:hint="eastAsia"/>
            <w:noProof/>
          </w:rPr>
          <w:t>基础功能</w:t>
        </w:r>
        <w:r w:rsidR="00AE7013">
          <w:rPr>
            <w:noProof/>
            <w:webHidden/>
          </w:rPr>
          <w:tab/>
        </w:r>
        <w:r w:rsidR="00AE7013">
          <w:rPr>
            <w:noProof/>
            <w:webHidden/>
          </w:rPr>
          <w:fldChar w:fldCharType="begin"/>
        </w:r>
        <w:r w:rsidR="00AE7013">
          <w:rPr>
            <w:noProof/>
            <w:webHidden/>
          </w:rPr>
          <w:instrText xml:space="preserve"> PAGEREF _Toc145609523 \h </w:instrText>
        </w:r>
        <w:r w:rsidR="00AE7013">
          <w:rPr>
            <w:noProof/>
            <w:webHidden/>
          </w:rPr>
        </w:r>
        <w:r w:rsidR="00AE7013">
          <w:rPr>
            <w:noProof/>
            <w:webHidden/>
          </w:rPr>
          <w:fldChar w:fldCharType="separate"/>
        </w:r>
        <w:r w:rsidR="00AE7013">
          <w:rPr>
            <w:rFonts w:hint="default"/>
            <w:noProof/>
            <w:webHidden/>
          </w:rPr>
          <w:t>4</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24" w:history="1">
        <w:r w:rsidR="00AE7013" w:rsidRPr="006D31F5">
          <w:rPr>
            <w:rStyle w:val="a8"/>
            <w:rFonts w:hint="eastAsia"/>
            <w:noProof/>
          </w:rPr>
          <w:t>1</w:t>
        </w:r>
        <w:r w:rsidR="00AE7013" w:rsidRPr="000B6318">
          <w:rPr>
            <w:rFonts w:ascii="等线" w:eastAsia="等线" w:hAnsi="等线" w:hint="default"/>
            <w:noProof/>
            <w:sz w:val="21"/>
          </w:rPr>
          <w:tab/>
        </w:r>
        <w:r w:rsidR="00AE7013" w:rsidRPr="006D31F5">
          <w:rPr>
            <w:rStyle w:val="a8"/>
            <w:rFonts w:hint="eastAsia"/>
            <w:noProof/>
          </w:rPr>
          <w:t>工程管理</w:t>
        </w:r>
        <w:r w:rsidR="00AE7013">
          <w:rPr>
            <w:noProof/>
            <w:webHidden/>
          </w:rPr>
          <w:tab/>
        </w:r>
        <w:r w:rsidR="00AE7013">
          <w:rPr>
            <w:noProof/>
            <w:webHidden/>
          </w:rPr>
          <w:fldChar w:fldCharType="begin"/>
        </w:r>
        <w:r w:rsidR="00AE7013">
          <w:rPr>
            <w:noProof/>
            <w:webHidden/>
          </w:rPr>
          <w:instrText xml:space="preserve"> PAGEREF _Toc145609524 \h </w:instrText>
        </w:r>
        <w:r w:rsidR="00AE7013">
          <w:rPr>
            <w:noProof/>
            <w:webHidden/>
          </w:rPr>
        </w:r>
        <w:r w:rsidR="00AE7013">
          <w:rPr>
            <w:noProof/>
            <w:webHidden/>
          </w:rPr>
          <w:fldChar w:fldCharType="separate"/>
        </w:r>
        <w:r w:rsidR="00AE7013">
          <w:rPr>
            <w:rFonts w:hint="default"/>
            <w:noProof/>
            <w:webHidden/>
          </w:rPr>
          <w:t>4</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25" w:history="1">
        <w:r w:rsidR="00AE7013" w:rsidRPr="006D31F5">
          <w:rPr>
            <w:rStyle w:val="a8"/>
            <w:rFonts w:hint="eastAsia"/>
            <w:noProof/>
          </w:rPr>
          <w:t>2</w:t>
        </w:r>
        <w:r w:rsidR="00AE7013" w:rsidRPr="000B6318">
          <w:rPr>
            <w:rFonts w:ascii="等线" w:eastAsia="等线" w:hAnsi="等线" w:hint="default"/>
            <w:noProof/>
            <w:sz w:val="21"/>
          </w:rPr>
          <w:tab/>
        </w:r>
        <w:r w:rsidR="00AE7013" w:rsidRPr="006D31F5">
          <w:rPr>
            <w:rStyle w:val="a8"/>
            <w:rFonts w:hint="eastAsia"/>
            <w:noProof/>
          </w:rPr>
          <w:t>环境管理</w:t>
        </w:r>
        <w:r w:rsidR="00AE7013">
          <w:rPr>
            <w:noProof/>
            <w:webHidden/>
          </w:rPr>
          <w:tab/>
        </w:r>
        <w:r w:rsidR="00AE7013">
          <w:rPr>
            <w:noProof/>
            <w:webHidden/>
          </w:rPr>
          <w:fldChar w:fldCharType="begin"/>
        </w:r>
        <w:r w:rsidR="00AE7013">
          <w:rPr>
            <w:noProof/>
            <w:webHidden/>
          </w:rPr>
          <w:instrText xml:space="preserve"> PAGEREF _Toc145609525 \h </w:instrText>
        </w:r>
        <w:r w:rsidR="00AE7013">
          <w:rPr>
            <w:noProof/>
            <w:webHidden/>
          </w:rPr>
        </w:r>
        <w:r w:rsidR="00AE7013">
          <w:rPr>
            <w:noProof/>
            <w:webHidden/>
          </w:rPr>
          <w:fldChar w:fldCharType="separate"/>
        </w:r>
        <w:r w:rsidR="00AE7013">
          <w:rPr>
            <w:rFonts w:hint="default"/>
            <w:noProof/>
            <w:webHidden/>
          </w:rPr>
          <w:t>6</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26" w:history="1">
        <w:r w:rsidR="00AE7013" w:rsidRPr="006D31F5">
          <w:rPr>
            <w:rStyle w:val="a8"/>
            <w:rFonts w:hint="eastAsia"/>
            <w:noProof/>
          </w:rPr>
          <w:t>3</w:t>
        </w:r>
        <w:r w:rsidR="00AE7013" w:rsidRPr="000B6318">
          <w:rPr>
            <w:rFonts w:ascii="等线" w:eastAsia="等线" w:hAnsi="等线" w:hint="default"/>
            <w:noProof/>
            <w:sz w:val="21"/>
          </w:rPr>
          <w:tab/>
        </w:r>
        <w:r w:rsidR="00AE7013" w:rsidRPr="006D31F5">
          <w:rPr>
            <w:rStyle w:val="a8"/>
            <w:rFonts w:hint="eastAsia"/>
            <w:noProof/>
          </w:rPr>
          <w:t>辅助工具</w:t>
        </w:r>
        <w:r w:rsidR="00AE7013">
          <w:rPr>
            <w:noProof/>
            <w:webHidden/>
          </w:rPr>
          <w:tab/>
        </w:r>
        <w:r w:rsidR="00AE7013">
          <w:rPr>
            <w:noProof/>
            <w:webHidden/>
          </w:rPr>
          <w:fldChar w:fldCharType="begin"/>
        </w:r>
        <w:r w:rsidR="00AE7013">
          <w:rPr>
            <w:noProof/>
            <w:webHidden/>
          </w:rPr>
          <w:instrText xml:space="preserve"> PAGEREF _Toc145609526 \h </w:instrText>
        </w:r>
        <w:r w:rsidR="00AE7013">
          <w:rPr>
            <w:noProof/>
            <w:webHidden/>
          </w:rPr>
        </w:r>
        <w:r w:rsidR="00AE7013">
          <w:rPr>
            <w:noProof/>
            <w:webHidden/>
          </w:rPr>
          <w:fldChar w:fldCharType="separate"/>
        </w:r>
        <w:r w:rsidR="00AE7013">
          <w:rPr>
            <w:rFonts w:hint="default"/>
            <w:noProof/>
            <w:webHidden/>
          </w:rPr>
          <w:t>7</w:t>
        </w:r>
        <w:r w:rsidR="00AE7013">
          <w:rPr>
            <w:noProof/>
            <w:webHidden/>
          </w:rPr>
          <w:fldChar w:fldCharType="end"/>
        </w:r>
      </w:hyperlink>
    </w:p>
    <w:p w:rsidR="00AE7013" w:rsidRPr="000B6318" w:rsidRDefault="004B0830">
      <w:pPr>
        <w:pStyle w:val="17"/>
        <w:tabs>
          <w:tab w:val="left" w:pos="1260"/>
        </w:tabs>
        <w:rPr>
          <w:rFonts w:ascii="等线" w:eastAsia="等线" w:hAnsi="等线" w:hint="default"/>
          <w:noProof/>
          <w:sz w:val="21"/>
        </w:rPr>
      </w:pPr>
      <w:hyperlink w:anchor="_Toc145609527" w:history="1">
        <w:r w:rsidR="00AE7013" w:rsidRPr="006D31F5">
          <w:rPr>
            <w:rStyle w:val="a8"/>
            <w:rFonts w:hint="eastAsia"/>
            <w:noProof/>
          </w:rPr>
          <w:t>第</w:t>
        </w:r>
        <w:r w:rsidR="00AE7013" w:rsidRPr="006D31F5">
          <w:rPr>
            <w:rStyle w:val="a8"/>
            <w:rFonts w:hint="eastAsia"/>
            <w:noProof/>
          </w:rPr>
          <w:t>3</w:t>
        </w:r>
        <w:r w:rsidR="00AE7013" w:rsidRPr="006D31F5">
          <w:rPr>
            <w:rStyle w:val="a8"/>
            <w:rFonts w:hint="eastAsia"/>
            <w:noProof/>
          </w:rPr>
          <w:t>章</w:t>
        </w:r>
        <w:r w:rsidR="00AE7013" w:rsidRPr="000B6318">
          <w:rPr>
            <w:rFonts w:ascii="等线" w:eastAsia="等线" w:hAnsi="等线" w:hint="default"/>
            <w:noProof/>
            <w:sz w:val="21"/>
          </w:rPr>
          <w:tab/>
        </w:r>
        <w:r w:rsidR="00AE7013" w:rsidRPr="006D31F5">
          <w:rPr>
            <w:rStyle w:val="a8"/>
            <w:rFonts w:hint="eastAsia"/>
            <w:noProof/>
          </w:rPr>
          <w:t>数据编辑</w:t>
        </w:r>
        <w:r w:rsidR="00AE7013">
          <w:rPr>
            <w:noProof/>
            <w:webHidden/>
          </w:rPr>
          <w:tab/>
        </w:r>
        <w:r w:rsidR="00AE7013">
          <w:rPr>
            <w:noProof/>
            <w:webHidden/>
          </w:rPr>
          <w:fldChar w:fldCharType="begin"/>
        </w:r>
        <w:r w:rsidR="00AE7013">
          <w:rPr>
            <w:noProof/>
            <w:webHidden/>
          </w:rPr>
          <w:instrText xml:space="preserve"> PAGEREF _Toc145609527 \h </w:instrText>
        </w:r>
        <w:r w:rsidR="00AE7013">
          <w:rPr>
            <w:noProof/>
            <w:webHidden/>
          </w:rPr>
        </w:r>
        <w:r w:rsidR="00AE7013">
          <w:rPr>
            <w:noProof/>
            <w:webHidden/>
          </w:rPr>
          <w:fldChar w:fldCharType="separate"/>
        </w:r>
        <w:r w:rsidR="00AE7013">
          <w:rPr>
            <w:rFonts w:hint="default"/>
            <w:noProof/>
            <w:webHidden/>
          </w:rPr>
          <w:t>12</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28" w:history="1">
        <w:r w:rsidR="00AE7013" w:rsidRPr="006D31F5">
          <w:rPr>
            <w:rStyle w:val="a8"/>
            <w:rFonts w:hint="eastAsia"/>
            <w:noProof/>
          </w:rPr>
          <w:t>1</w:t>
        </w:r>
        <w:r w:rsidR="00AE7013" w:rsidRPr="000B6318">
          <w:rPr>
            <w:rFonts w:ascii="等线" w:eastAsia="等线" w:hAnsi="等线" w:hint="default"/>
            <w:noProof/>
            <w:sz w:val="21"/>
          </w:rPr>
          <w:tab/>
        </w:r>
        <w:r w:rsidR="00AE7013" w:rsidRPr="006D31F5">
          <w:rPr>
            <w:rStyle w:val="a8"/>
            <w:rFonts w:hint="eastAsia"/>
            <w:noProof/>
          </w:rPr>
          <w:t>几何编辑</w:t>
        </w:r>
        <w:r w:rsidR="00AE7013">
          <w:rPr>
            <w:noProof/>
            <w:webHidden/>
          </w:rPr>
          <w:tab/>
        </w:r>
        <w:r w:rsidR="00AE7013">
          <w:rPr>
            <w:noProof/>
            <w:webHidden/>
          </w:rPr>
          <w:fldChar w:fldCharType="begin"/>
        </w:r>
        <w:r w:rsidR="00AE7013">
          <w:rPr>
            <w:noProof/>
            <w:webHidden/>
          </w:rPr>
          <w:instrText xml:space="preserve"> PAGEREF _Toc145609528 \h </w:instrText>
        </w:r>
        <w:r w:rsidR="00AE7013">
          <w:rPr>
            <w:noProof/>
            <w:webHidden/>
          </w:rPr>
        </w:r>
        <w:r w:rsidR="00AE7013">
          <w:rPr>
            <w:noProof/>
            <w:webHidden/>
          </w:rPr>
          <w:fldChar w:fldCharType="separate"/>
        </w:r>
        <w:r w:rsidR="00AE7013">
          <w:rPr>
            <w:rFonts w:hint="default"/>
            <w:noProof/>
            <w:webHidden/>
          </w:rPr>
          <w:t>12</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29" w:history="1">
        <w:r w:rsidR="00AE7013" w:rsidRPr="006D31F5">
          <w:rPr>
            <w:rStyle w:val="a8"/>
            <w:rFonts w:hint="eastAsia"/>
            <w:noProof/>
          </w:rPr>
          <w:t>2</w:t>
        </w:r>
        <w:r w:rsidR="00AE7013" w:rsidRPr="000B6318">
          <w:rPr>
            <w:rFonts w:ascii="等线" w:eastAsia="等线" w:hAnsi="等线" w:hint="default"/>
            <w:noProof/>
            <w:sz w:val="21"/>
          </w:rPr>
          <w:tab/>
        </w:r>
        <w:r w:rsidR="00AE7013" w:rsidRPr="006D31F5">
          <w:rPr>
            <w:rStyle w:val="a8"/>
            <w:rFonts w:hint="eastAsia"/>
            <w:noProof/>
          </w:rPr>
          <w:t>快捷工具</w:t>
        </w:r>
        <w:r w:rsidR="00AE7013">
          <w:rPr>
            <w:noProof/>
            <w:webHidden/>
          </w:rPr>
          <w:tab/>
        </w:r>
        <w:r w:rsidR="00AE7013">
          <w:rPr>
            <w:noProof/>
            <w:webHidden/>
          </w:rPr>
          <w:fldChar w:fldCharType="begin"/>
        </w:r>
        <w:r w:rsidR="00AE7013">
          <w:rPr>
            <w:noProof/>
            <w:webHidden/>
          </w:rPr>
          <w:instrText xml:space="preserve"> PAGEREF _Toc145609529 \h </w:instrText>
        </w:r>
        <w:r w:rsidR="00AE7013">
          <w:rPr>
            <w:noProof/>
            <w:webHidden/>
          </w:rPr>
        </w:r>
        <w:r w:rsidR="00AE7013">
          <w:rPr>
            <w:noProof/>
            <w:webHidden/>
          </w:rPr>
          <w:fldChar w:fldCharType="separate"/>
        </w:r>
        <w:r w:rsidR="00AE7013">
          <w:rPr>
            <w:rFonts w:hint="default"/>
            <w:noProof/>
            <w:webHidden/>
          </w:rPr>
          <w:t>27</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30" w:history="1">
        <w:r w:rsidR="00AE7013" w:rsidRPr="006D31F5">
          <w:rPr>
            <w:rStyle w:val="a8"/>
            <w:rFonts w:hint="eastAsia"/>
            <w:noProof/>
          </w:rPr>
          <w:t>3</w:t>
        </w:r>
        <w:r w:rsidR="00AE7013" w:rsidRPr="000B6318">
          <w:rPr>
            <w:rFonts w:ascii="等线" w:eastAsia="等线" w:hAnsi="等线" w:hint="default"/>
            <w:noProof/>
            <w:sz w:val="21"/>
          </w:rPr>
          <w:tab/>
        </w:r>
        <w:r w:rsidR="00AE7013" w:rsidRPr="006D31F5">
          <w:rPr>
            <w:rStyle w:val="a8"/>
            <w:rFonts w:hint="eastAsia"/>
            <w:noProof/>
          </w:rPr>
          <w:t>属性工具</w:t>
        </w:r>
        <w:r w:rsidR="00AE7013">
          <w:rPr>
            <w:noProof/>
            <w:webHidden/>
          </w:rPr>
          <w:tab/>
        </w:r>
        <w:r w:rsidR="00AE7013">
          <w:rPr>
            <w:noProof/>
            <w:webHidden/>
          </w:rPr>
          <w:fldChar w:fldCharType="begin"/>
        </w:r>
        <w:r w:rsidR="00AE7013">
          <w:rPr>
            <w:noProof/>
            <w:webHidden/>
          </w:rPr>
          <w:instrText xml:space="preserve"> PAGEREF _Toc145609530 \h </w:instrText>
        </w:r>
        <w:r w:rsidR="00AE7013">
          <w:rPr>
            <w:noProof/>
            <w:webHidden/>
          </w:rPr>
        </w:r>
        <w:r w:rsidR="00AE7013">
          <w:rPr>
            <w:noProof/>
            <w:webHidden/>
          </w:rPr>
          <w:fldChar w:fldCharType="separate"/>
        </w:r>
        <w:r w:rsidR="00AE7013">
          <w:rPr>
            <w:rFonts w:hint="default"/>
            <w:noProof/>
            <w:webHidden/>
          </w:rPr>
          <w:t>28</w:t>
        </w:r>
        <w:r w:rsidR="00AE7013">
          <w:rPr>
            <w:noProof/>
            <w:webHidden/>
          </w:rPr>
          <w:fldChar w:fldCharType="end"/>
        </w:r>
      </w:hyperlink>
    </w:p>
    <w:p w:rsidR="00AE7013" w:rsidRPr="000B6318" w:rsidRDefault="004B0830">
      <w:pPr>
        <w:pStyle w:val="17"/>
        <w:tabs>
          <w:tab w:val="left" w:pos="1260"/>
        </w:tabs>
        <w:rPr>
          <w:rFonts w:ascii="等线" w:eastAsia="等线" w:hAnsi="等线" w:hint="default"/>
          <w:noProof/>
          <w:sz w:val="21"/>
        </w:rPr>
      </w:pPr>
      <w:hyperlink w:anchor="_Toc145609531" w:history="1">
        <w:r w:rsidR="00AE7013" w:rsidRPr="006D31F5">
          <w:rPr>
            <w:rStyle w:val="a8"/>
            <w:rFonts w:hint="eastAsia"/>
            <w:noProof/>
          </w:rPr>
          <w:t>第</w:t>
        </w:r>
        <w:r w:rsidR="00AE7013" w:rsidRPr="006D31F5">
          <w:rPr>
            <w:rStyle w:val="a8"/>
            <w:rFonts w:hint="eastAsia"/>
            <w:noProof/>
          </w:rPr>
          <w:t>4</w:t>
        </w:r>
        <w:r w:rsidR="00AE7013" w:rsidRPr="006D31F5">
          <w:rPr>
            <w:rStyle w:val="a8"/>
            <w:rFonts w:hint="eastAsia"/>
            <w:noProof/>
          </w:rPr>
          <w:t>章</w:t>
        </w:r>
        <w:r w:rsidR="00AE7013" w:rsidRPr="000B6318">
          <w:rPr>
            <w:rFonts w:ascii="等线" w:eastAsia="等线" w:hAnsi="等线" w:hint="default"/>
            <w:noProof/>
            <w:sz w:val="21"/>
          </w:rPr>
          <w:tab/>
        </w:r>
        <w:r w:rsidR="00AE7013" w:rsidRPr="006D31F5">
          <w:rPr>
            <w:rStyle w:val="a8"/>
            <w:rFonts w:hint="eastAsia"/>
            <w:noProof/>
          </w:rPr>
          <w:t>协同管理</w:t>
        </w:r>
        <w:r w:rsidR="00AE7013">
          <w:rPr>
            <w:noProof/>
            <w:webHidden/>
          </w:rPr>
          <w:tab/>
        </w:r>
        <w:r w:rsidR="00AE7013">
          <w:rPr>
            <w:noProof/>
            <w:webHidden/>
          </w:rPr>
          <w:fldChar w:fldCharType="begin"/>
        </w:r>
        <w:r w:rsidR="00AE7013">
          <w:rPr>
            <w:noProof/>
            <w:webHidden/>
          </w:rPr>
          <w:instrText xml:space="preserve"> PAGEREF _Toc145609531 \h </w:instrText>
        </w:r>
        <w:r w:rsidR="00AE7013">
          <w:rPr>
            <w:noProof/>
            <w:webHidden/>
          </w:rPr>
        </w:r>
        <w:r w:rsidR="00AE7013">
          <w:rPr>
            <w:noProof/>
            <w:webHidden/>
          </w:rPr>
          <w:fldChar w:fldCharType="separate"/>
        </w:r>
        <w:r w:rsidR="00AE7013">
          <w:rPr>
            <w:rFonts w:hint="default"/>
            <w:noProof/>
            <w:webHidden/>
          </w:rPr>
          <w:t>30</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32" w:history="1">
        <w:r w:rsidR="00AE7013" w:rsidRPr="006D31F5">
          <w:rPr>
            <w:rStyle w:val="a8"/>
            <w:rFonts w:hint="eastAsia"/>
            <w:noProof/>
          </w:rPr>
          <w:t>1</w:t>
        </w:r>
        <w:r w:rsidR="00AE7013" w:rsidRPr="000B6318">
          <w:rPr>
            <w:rFonts w:ascii="等线" w:eastAsia="等线" w:hAnsi="等线" w:hint="default"/>
            <w:noProof/>
            <w:sz w:val="21"/>
          </w:rPr>
          <w:tab/>
        </w:r>
        <w:r w:rsidR="00AE7013" w:rsidRPr="006D31F5">
          <w:rPr>
            <w:rStyle w:val="a8"/>
            <w:rFonts w:hint="eastAsia"/>
            <w:noProof/>
          </w:rPr>
          <w:t>服务器初始化</w:t>
        </w:r>
        <w:r w:rsidR="00AE7013">
          <w:rPr>
            <w:noProof/>
            <w:webHidden/>
          </w:rPr>
          <w:tab/>
        </w:r>
        <w:r w:rsidR="00AE7013">
          <w:rPr>
            <w:noProof/>
            <w:webHidden/>
          </w:rPr>
          <w:fldChar w:fldCharType="begin"/>
        </w:r>
        <w:r w:rsidR="00AE7013">
          <w:rPr>
            <w:noProof/>
            <w:webHidden/>
          </w:rPr>
          <w:instrText xml:space="preserve"> PAGEREF _Toc145609532 \h </w:instrText>
        </w:r>
        <w:r w:rsidR="00AE7013">
          <w:rPr>
            <w:noProof/>
            <w:webHidden/>
          </w:rPr>
        </w:r>
        <w:r w:rsidR="00AE7013">
          <w:rPr>
            <w:noProof/>
            <w:webHidden/>
          </w:rPr>
          <w:fldChar w:fldCharType="separate"/>
        </w:r>
        <w:r w:rsidR="00AE7013">
          <w:rPr>
            <w:rFonts w:hint="default"/>
            <w:noProof/>
            <w:webHidden/>
          </w:rPr>
          <w:t>30</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33" w:history="1">
        <w:r w:rsidR="00AE7013" w:rsidRPr="006D31F5">
          <w:rPr>
            <w:rStyle w:val="a8"/>
            <w:rFonts w:hint="eastAsia"/>
            <w:noProof/>
          </w:rPr>
          <w:t>2</w:t>
        </w:r>
        <w:r w:rsidR="00AE7013" w:rsidRPr="000B6318">
          <w:rPr>
            <w:rFonts w:ascii="等线" w:eastAsia="等线" w:hAnsi="等线" w:hint="default"/>
            <w:noProof/>
            <w:sz w:val="21"/>
          </w:rPr>
          <w:tab/>
        </w:r>
        <w:r w:rsidR="00AE7013" w:rsidRPr="006D31F5">
          <w:rPr>
            <w:rStyle w:val="a8"/>
            <w:rFonts w:hint="eastAsia"/>
            <w:noProof/>
          </w:rPr>
          <w:t>数据下载</w:t>
        </w:r>
        <w:r w:rsidR="00AE7013">
          <w:rPr>
            <w:noProof/>
            <w:webHidden/>
          </w:rPr>
          <w:tab/>
        </w:r>
        <w:r w:rsidR="00AE7013">
          <w:rPr>
            <w:noProof/>
            <w:webHidden/>
          </w:rPr>
          <w:fldChar w:fldCharType="begin"/>
        </w:r>
        <w:r w:rsidR="00AE7013">
          <w:rPr>
            <w:noProof/>
            <w:webHidden/>
          </w:rPr>
          <w:instrText xml:space="preserve"> PAGEREF _Toc145609533 \h </w:instrText>
        </w:r>
        <w:r w:rsidR="00AE7013">
          <w:rPr>
            <w:noProof/>
            <w:webHidden/>
          </w:rPr>
        </w:r>
        <w:r w:rsidR="00AE7013">
          <w:rPr>
            <w:noProof/>
            <w:webHidden/>
          </w:rPr>
          <w:fldChar w:fldCharType="separate"/>
        </w:r>
        <w:r w:rsidR="00AE7013">
          <w:rPr>
            <w:rFonts w:hint="default"/>
            <w:noProof/>
            <w:webHidden/>
          </w:rPr>
          <w:t>30</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34" w:history="1">
        <w:r w:rsidR="00AE7013" w:rsidRPr="006D31F5">
          <w:rPr>
            <w:rStyle w:val="a8"/>
            <w:rFonts w:hint="eastAsia"/>
            <w:noProof/>
          </w:rPr>
          <w:t>3</w:t>
        </w:r>
        <w:r w:rsidR="00AE7013" w:rsidRPr="000B6318">
          <w:rPr>
            <w:rFonts w:ascii="等线" w:eastAsia="等线" w:hAnsi="等线" w:hint="default"/>
            <w:noProof/>
            <w:sz w:val="21"/>
          </w:rPr>
          <w:tab/>
        </w:r>
        <w:r w:rsidR="00AE7013" w:rsidRPr="006D31F5">
          <w:rPr>
            <w:rStyle w:val="a8"/>
            <w:rFonts w:hint="eastAsia"/>
            <w:noProof/>
          </w:rPr>
          <w:t>数据检测</w:t>
        </w:r>
        <w:r w:rsidR="00AE7013">
          <w:rPr>
            <w:noProof/>
            <w:webHidden/>
          </w:rPr>
          <w:tab/>
        </w:r>
        <w:r w:rsidR="00AE7013">
          <w:rPr>
            <w:noProof/>
            <w:webHidden/>
          </w:rPr>
          <w:fldChar w:fldCharType="begin"/>
        </w:r>
        <w:r w:rsidR="00AE7013">
          <w:rPr>
            <w:noProof/>
            <w:webHidden/>
          </w:rPr>
          <w:instrText xml:space="preserve"> PAGEREF _Toc145609534 \h </w:instrText>
        </w:r>
        <w:r w:rsidR="00AE7013">
          <w:rPr>
            <w:noProof/>
            <w:webHidden/>
          </w:rPr>
        </w:r>
        <w:r w:rsidR="00AE7013">
          <w:rPr>
            <w:noProof/>
            <w:webHidden/>
          </w:rPr>
          <w:fldChar w:fldCharType="separate"/>
        </w:r>
        <w:r w:rsidR="00AE7013">
          <w:rPr>
            <w:rFonts w:hint="default"/>
            <w:noProof/>
            <w:webHidden/>
          </w:rPr>
          <w:t>31</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35" w:history="1">
        <w:r w:rsidR="00AE7013" w:rsidRPr="006D31F5">
          <w:rPr>
            <w:rStyle w:val="a8"/>
            <w:rFonts w:hint="eastAsia"/>
            <w:noProof/>
          </w:rPr>
          <w:t>4</w:t>
        </w:r>
        <w:r w:rsidR="00AE7013" w:rsidRPr="000B6318">
          <w:rPr>
            <w:rFonts w:ascii="等线" w:eastAsia="等线" w:hAnsi="等线" w:hint="default"/>
            <w:noProof/>
            <w:sz w:val="21"/>
          </w:rPr>
          <w:tab/>
        </w:r>
        <w:r w:rsidR="00AE7013" w:rsidRPr="006D31F5">
          <w:rPr>
            <w:rStyle w:val="a8"/>
            <w:rFonts w:hint="eastAsia"/>
            <w:noProof/>
          </w:rPr>
          <w:t>数据提交</w:t>
        </w:r>
        <w:r w:rsidR="00AE7013">
          <w:rPr>
            <w:noProof/>
            <w:webHidden/>
          </w:rPr>
          <w:tab/>
        </w:r>
        <w:r w:rsidR="00AE7013">
          <w:rPr>
            <w:noProof/>
            <w:webHidden/>
          </w:rPr>
          <w:fldChar w:fldCharType="begin"/>
        </w:r>
        <w:r w:rsidR="00AE7013">
          <w:rPr>
            <w:noProof/>
            <w:webHidden/>
          </w:rPr>
          <w:instrText xml:space="preserve"> PAGEREF _Toc145609535 \h </w:instrText>
        </w:r>
        <w:r w:rsidR="00AE7013">
          <w:rPr>
            <w:noProof/>
            <w:webHidden/>
          </w:rPr>
        </w:r>
        <w:r w:rsidR="00AE7013">
          <w:rPr>
            <w:noProof/>
            <w:webHidden/>
          </w:rPr>
          <w:fldChar w:fldCharType="separate"/>
        </w:r>
        <w:r w:rsidR="00AE7013">
          <w:rPr>
            <w:rFonts w:hint="default"/>
            <w:noProof/>
            <w:webHidden/>
          </w:rPr>
          <w:t>32</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36" w:history="1">
        <w:r w:rsidR="00AE7013" w:rsidRPr="006D31F5">
          <w:rPr>
            <w:rStyle w:val="a8"/>
            <w:rFonts w:hint="eastAsia"/>
            <w:noProof/>
          </w:rPr>
          <w:t>5</w:t>
        </w:r>
        <w:r w:rsidR="00AE7013" w:rsidRPr="000B6318">
          <w:rPr>
            <w:rFonts w:ascii="等线" w:eastAsia="等线" w:hAnsi="等线" w:hint="default"/>
            <w:noProof/>
            <w:sz w:val="21"/>
          </w:rPr>
          <w:tab/>
        </w:r>
        <w:r w:rsidR="00AE7013" w:rsidRPr="006D31F5">
          <w:rPr>
            <w:rStyle w:val="a8"/>
            <w:rFonts w:hint="eastAsia"/>
            <w:noProof/>
          </w:rPr>
          <w:t>数据导出</w:t>
        </w:r>
        <w:r w:rsidR="00AE7013">
          <w:rPr>
            <w:noProof/>
            <w:webHidden/>
          </w:rPr>
          <w:tab/>
        </w:r>
        <w:r w:rsidR="00AE7013">
          <w:rPr>
            <w:noProof/>
            <w:webHidden/>
          </w:rPr>
          <w:fldChar w:fldCharType="begin"/>
        </w:r>
        <w:r w:rsidR="00AE7013">
          <w:rPr>
            <w:noProof/>
            <w:webHidden/>
          </w:rPr>
          <w:instrText xml:space="preserve"> PAGEREF _Toc145609536 \h </w:instrText>
        </w:r>
        <w:r w:rsidR="00AE7013">
          <w:rPr>
            <w:noProof/>
            <w:webHidden/>
          </w:rPr>
        </w:r>
        <w:r w:rsidR="00AE7013">
          <w:rPr>
            <w:noProof/>
            <w:webHidden/>
          </w:rPr>
          <w:fldChar w:fldCharType="separate"/>
        </w:r>
        <w:r w:rsidR="00AE7013">
          <w:rPr>
            <w:rFonts w:hint="default"/>
            <w:noProof/>
            <w:webHidden/>
          </w:rPr>
          <w:t>34</w:t>
        </w:r>
        <w:r w:rsidR="00AE7013">
          <w:rPr>
            <w:noProof/>
            <w:webHidden/>
          </w:rPr>
          <w:fldChar w:fldCharType="end"/>
        </w:r>
      </w:hyperlink>
    </w:p>
    <w:p w:rsidR="00AE7013" w:rsidRPr="000B6318" w:rsidRDefault="004B0830">
      <w:pPr>
        <w:pStyle w:val="17"/>
        <w:tabs>
          <w:tab w:val="left" w:pos="1260"/>
        </w:tabs>
        <w:rPr>
          <w:rFonts w:ascii="等线" w:eastAsia="等线" w:hAnsi="等线" w:hint="default"/>
          <w:noProof/>
          <w:sz w:val="21"/>
        </w:rPr>
      </w:pPr>
      <w:hyperlink w:anchor="_Toc145609537" w:history="1">
        <w:r w:rsidR="00AE7013" w:rsidRPr="006D31F5">
          <w:rPr>
            <w:rStyle w:val="a8"/>
            <w:rFonts w:hint="eastAsia"/>
            <w:noProof/>
          </w:rPr>
          <w:t>第</w:t>
        </w:r>
        <w:r w:rsidR="00AE7013" w:rsidRPr="006D31F5">
          <w:rPr>
            <w:rStyle w:val="a8"/>
            <w:rFonts w:hint="eastAsia"/>
            <w:noProof/>
          </w:rPr>
          <w:t>5</w:t>
        </w:r>
        <w:r w:rsidR="00AE7013" w:rsidRPr="006D31F5">
          <w:rPr>
            <w:rStyle w:val="a8"/>
            <w:rFonts w:hint="eastAsia"/>
            <w:noProof/>
          </w:rPr>
          <w:t>章</w:t>
        </w:r>
        <w:r w:rsidR="00AE7013" w:rsidRPr="000B6318">
          <w:rPr>
            <w:rFonts w:ascii="等线" w:eastAsia="等线" w:hAnsi="等线" w:hint="default"/>
            <w:noProof/>
            <w:sz w:val="21"/>
          </w:rPr>
          <w:tab/>
        </w:r>
        <w:r w:rsidR="00AE7013" w:rsidRPr="006D31F5">
          <w:rPr>
            <w:rStyle w:val="a8"/>
            <w:rFonts w:hint="eastAsia"/>
            <w:noProof/>
          </w:rPr>
          <w:t>地图综合与拓扑处理</w:t>
        </w:r>
        <w:r w:rsidR="00AE7013">
          <w:rPr>
            <w:noProof/>
            <w:webHidden/>
          </w:rPr>
          <w:tab/>
        </w:r>
        <w:r w:rsidR="00AE7013">
          <w:rPr>
            <w:noProof/>
            <w:webHidden/>
          </w:rPr>
          <w:fldChar w:fldCharType="begin"/>
        </w:r>
        <w:r w:rsidR="00AE7013">
          <w:rPr>
            <w:noProof/>
            <w:webHidden/>
          </w:rPr>
          <w:instrText xml:space="preserve"> PAGEREF _Toc145609537 \h </w:instrText>
        </w:r>
        <w:r w:rsidR="00AE7013">
          <w:rPr>
            <w:noProof/>
            <w:webHidden/>
          </w:rPr>
        </w:r>
        <w:r w:rsidR="00AE7013">
          <w:rPr>
            <w:noProof/>
            <w:webHidden/>
          </w:rPr>
          <w:fldChar w:fldCharType="separate"/>
        </w:r>
        <w:r w:rsidR="00AE7013">
          <w:rPr>
            <w:rFonts w:hint="default"/>
            <w:noProof/>
            <w:webHidden/>
          </w:rPr>
          <w:t>36</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38" w:history="1">
        <w:r w:rsidR="00AE7013" w:rsidRPr="006D31F5">
          <w:rPr>
            <w:rStyle w:val="a8"/>
            <w:rFonts w:hint="eastAsia"/>
            <w:noProof/>
          </w:rPr>
          <w:t>1</w:t>
        </w:r>
        <w:r w:rsidR="00AE7013" w:rsidRPr="000B6318">
          <w:rPr>
            <w:rFonts w:ascii="等线" w:eastAsia="等线" w:hAnsi="等线" w:hint="default"/>
            <w:noProof/>
            <w:sz w:val="21"/>
          </w:rPr>
          <w:tab/>
        </w:r>
        <w:r w:rsidR="00AE7013" w:rsidRPr="006D31F5">
          <w:rPr>
            <w:rStyle w:val="a8"/>
            <w:rFonts w:hint="eastAsia"/>
            <w:noProof/>
          </w:rPr>
          <w:t>地图综合</w:t>
        </w:r>
        <w:r w:rsidR="00AE7013">
          <w:rPr>
            <w:noProof/>
            <w:webHidden/>
          </w:rPr>
          <w:tab/>
        </w:r>
        <w:r w:rsidR="00AE7013">
          <w:rPr>
            <w:noProof/>
            <w:webHidden/>
          </w:rPr>
          <w:fldChar w:fldCharType="begin"/>
        </w:r>
        <w:r w:rsidR="00AE7013">
          <w:rPr>
            <w:noProof/>
            <w:webHidden/>
          </w:rPr>
          <w:instrText xml:space="preserve"> PAGEREF _Toc145609538 \h </w:instrText>
        </w:r>
        <w:r w:rsidR="00AE7013">
          <w:rPr>
            <w:noProof/>
            <w:webHidden/>
          </w:rPr>
        </w:r>
        <w:r w:rsidR="00AE7013">
          <w:rPr>
            <w:noProof/>
            <w:webHidden/>
          </w:rPr>
          <w:fldChar w:fldCharType="separate"/>
        </w:r>
        <w:r w:rsidR="00AE7013">
          <w:rPr>
            <w:rFonts w:hint="default"/>
            <w:noProof/>
            <w:webHidden/>
          </w:rPr>
          <w:t>36</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39" w:history="1">
        <w:r w:rsidR="00AE7013" w:rsidRPr="006D31F5">
          <w:rPr>
            <w:rStyle w:val="a8"/>
            <w:rFonts w:hint="eastAsia"/>
            <w:noProof/>
          </w:rPr>
          <w:t>2</w:t>
        </w:r>
        <w:r w:rsidR="00AE7013" w:rsidRPr="000B6318">
          <w:rPr>
            <w:rFonts w:ascii="等线" w:eastAsia="等线" w:hAnsi="等线" w:hint="default"/>
            <w:noProof/>
            <w:sz w:val="21"/>
          </w:rPr>
          <w:tab/>
        </w:r>
        <w:r w:rsidR="00AE7013" w:rsidRPr="006D31F5">
          <w:rPr>
            <w:rStyle w:val="a8"/>
            <w:rFonts w:hint="eastAsia"/>
            <w:noProof/>
          </w:rPr>
          <w:t>拓扑处理</w:t>
        </w:r>
        <w:r w:rsidR="00AE7013">
          <w:rPr>
            <w:noProof/>
            <w:webHidden/>
          </w:rPr>
          <w:tab/>
        </w:r>
        <w:r w:rsidR="00AE7013">
          <w:rPr>
            <w:noProof/>
            <w:webHidden/>
          </w:rPr>
          <w:fldChar w:fldCharType="begin"/>
        </w:r>
        <w:r w:rsidR="00AE7013">
          <w:rPr>
            <w:noProof/>
            <w:webHidden/>
          </w:rPr>
          <w:instrText xml:space="preserve"> PAGEREF _Toc145609539 \h </w:instrText>
        </w:r>
        <w:r w:rsidR="00AE7013">
          <w:rPr>
            <w:noProof/>
            <w:webHidden/>
          </w:rPr>
        </w:r>
        <w:r w:rsidR="00AE7013">
          <w:rPr>
            <w:noProof/>
            <w:webHidden/>
          </w:rPr>
          <w:fldChar w:fldCharType="separate"/>
        </w:r>
        <w:r w:rsidR="00AE7013">
          <w:rPr>
            <w:rFonts w:hint="default"/>
            <w:noProof/>
            <w:webHidden/>
          </w:rPr>
          <w:t>38</w:t>
        </w:r>
        <w:r w:rsidR="00AE7013">
          <w:rPr>
            <w:noProof/>
            <w:webHidden/>
          </w:rPr>
          <w:fldChar w:fldCharType="end"/>
        </w:r>
      </w:hyperlink>
    </w:p>
    <w:p w:rsidR="00AE7013" w:rsidRPr="000B6318" w:rsidRDefault="004B0830">
      <w:pPr>
        <w:pStyle w:val="17"/>
        <w:tabs>
          <w:tab w:val="left" w:pos="1260"/>
        </w:tabs>
        <w:rPr>
          <w:rFonts w:ascii="等线" w:eastAsia="等线" w:hAnsi="等线" w:hint="default"/>
          <w:noProof/>
          <w:sz w:val="21"/>
        </w:rPr>
      </w:pPr>
      <w:hyperlink w:anchor="_Toc145609540" w:history="1">
        <w:r w:rsidR="00AE7013" w:rsidRPr="006D31F5">
          <w:rPr>
            <w:rStyle w:val="a8"/>
            <w:rFonts w:hint="eastAsia"/>
            <w:noProof/>
          </w:rPr>
          <w:t>第</w:t>
        </w:r>
        <w:r w:rsidR="00AE7013" w:rsidRPr="006D31F5">
          <w:rPr>
            <w:rStyle w:val="a8"/>
            <w:rFonts w:hint="eastAsia"/>
            <w:noProof/>
          </w:rPr>
          <w:t>6</w:t>
        </w:r>
        <w:r w:rsidR="00AE7013" w:rsidRPr="006D31F5">
          <w:rPr>
            <w:rStyle w:val="a8"/>
            <w:rFonts w:hint="eastAsia"/>
            <w:noProof/>
          </w:rPr>
          <w:t>章</w:t>
        </w:r>
        <w:r w:rsidR="00AE7013" w:rsidRPr="000B6318">
          <w:rPr>
            <w:rFonts w:ascii="等线" w:eastAsia="等线" w:hAnsi="等线" w:hint="default"/>
            <w:noProof/>
            <w:sz w:val="21"/>
          </w:rPr>
          <w:tab/>
        </w:r>
        <w:r w:rsidR="00AE7013" w:rsidRPr="006D31F5">
          <w:rPr>
            <w:rStyle w:val="a8"/>
            <w:rFonts w:hint="eastAsia"/>
            <w:noProof/>
          </w:rPr>
          <w:t>数据质检</w:t>
        </w:r>
        <w:r w:rsidR="00AE7013">
          <w:rPr>
            <w:noProof/>
            <w:webHidden/>
          </w:rPr>
          <w:tab/>
        </w:r>
        <w:r w:rsidR="00AE7013">
          <w:rPr>
            <w:noProof/>
            <w:webHidden/>
          </w:rPr>
          <w:fldChar w:fldCharType="begin"/>
        </w:r>
        <w:r w:rsidR="00AE7013">
          <w:rPr>
            <w:noProof/>
            <w:webHidden/>
          </w:rPr>
          <w:instrText xml:space="preserve"> PAGEREF _Toc145609540 \h </w:instrText>
        </w:r>
        <w:r w:rsidR="00AE7013">
          <w:rPr>
            <w:noProof/>
            <w:webHidden/>
          </w:rPr>
        </w:r>
        <w:r w:rsidR="00AE7013">
          <w:rPr>
            <w:noProof/>
            <w:webHidden/>
          </w:rPr>
          <w:fldChar w:fldCharType="separate"/>
        </w:r>
        <w:r w:rsidR="00AE7013">
          <w:rPr>
            <w:rFonts w:hint="default"/>
            <w:noProof/>
            <w:webHidden/>
          </w:rPr>
          <w:t>44</w:t>
        </w:r>
        <w:r w:rsidR="00AE7013">
          <w:rPr>
            <w:noProof/>
            <w:webHidden/>
          </w:rPr>
          <w:fldChar w:fldCharType="end"/>
        </w:r>
      </w:hyperlink>
    </w:p>
    <w:p w:rsidR="00AE7013" w:rsidRPr="000B6318" w:rsidRDefault="004B0830">
      <w:pPr>
        <w:pStyle w:val="23"/>
        <w:tabs>
          <w:tab w:val="left" w:pos="1260"/>
          <w:tab w:val="right" w:leader="dot" w:pos="8302"/>
        </w:tabs>
        <w:ind w:left="480"/>
        <w:rPr>
          <w:rFonts w:ascii="等线" w:eastAsia="等线" w:hAnsi="等线" w:hint="default"/>
          <w:noProof/>
          <w:sz w:val="21"/>
        </w:rPr>
      </w:pPr>
      <w:hyperlink w:anchor="_Toc145609541" w:history="1">
        <w:r w:rsidR="00AE7013" w:rsidRPr="006D31F5">
          <w:rPr>
            <w:rStyle w:val="a8"/>
            <w:rFonts w:hint="eastAsia"/>
            <w:noProof/>
          </w:rPr>
          <w:t>1</w:t>
        </w:r>
        <w:r w:rsidR="00AE7013" w:rsidRPr="000B6318">
          <w:rPr>
            <w:rFonts w:ascii="等线" w:eastAsia="等线" w:hAnsi="等线" w:hint="default"/>
            <w:noProof/>
            <w:sz w:val="21"/>
          </w:rPr>
          <w:tab/>
        </w:r>
        <w:r w:rsidR="00AE7013" w:rsidRPr="006D31F5">
          <w:rPr>
            <w:rStyle w:val="a8"/>
            <w:rFonts w:hint="eastAsia"/>
            <w:noProof/>
          </w:rPr>
          <w:t>通用工具</w:t>
        </w:r>
        <w:r w:rsidR="00AE7013">
          <w:rPr>
            <w:noProof/>
            <w:webHidden/>
          </w:rPr>
          <w:tab/>
        </w:r>
        <w:r w:rsidR="00AE7013">
          <w:rPr>
            <w:noProof/>
            <w:webHidden/>
          </w:rPr>
          <w:fldChar w:fldCharType="begin"/>
        </w:r>
        <w:r w:rsidR="00AE7013">
          <w:rPr>
            <w:noProof/>
            <w:webHidden/>
          </w:rPr>
          <w:instrText xml:space="preserve"> PAGEREF _Toc145609541 \h </w:instrText>
        </w:r>
        <w:r w:rsidR="00AE7013">
          <w:rPr>
            <w:noProof/>
            <w:webHidden/>
          </w:rPr>
        </w:r>
        <w:r w:rsidR="00AE7013">
          <w:rPr>
            <w:noProof/>
            <w:webHidden/>
          </w:rPr>
          <w:fldChar w:fldCharType="separate"/>
        </w:r>
        <w:r w:rsidR="00AE7013">
          <w:rPr>
            <w:rFonts w:hint="default"/>
            <w:noProof/>
            <w:webHidden/>
          </w:rPr>
          <w:t>44</w:t>
        </w:r>
        <w:r w:rsidR="00AE7013">
          <w:rPr>
            <w:noProof/>
            <w:webHidden/>
          </w:rPr>
          <w:fldChar w:fldCharType="end"/>
        </w:r>
      </w:hyperlink>
    </w:p>
    <w:p w:rsidR="00345E01" w:rsidRDefault="00345E01">
      <w:r>
        <w:rPr>
          <w:b/>
          <w:bCs/>
          <w:lang w:val="zh-CN"/>
        </w:rPr>
        <w:lastRenderedPageBreak/>
        <w:fldChar w:fldCharType="end"/>
      </w:r>
    </w:p>
    <w:p w:rsidR="00CF7CBA" w:rsidRPr="00345E01" w:rsidRDefault="00CF7CBA" w:rsidP="006A5C2B">
      <w:pPr>
        <w:jc w:val="center"/>
        <w:rPr>
          <w:rFonts w:ascii="等线 Light" w:eastAsia="等线 Light" w:hAnsi="等线 Light"/>
          <w:b/>
          <w:color w:val="1F3864"/>
          <w:sz w:val="32"/>
        </w:rPr>
        <w:sectPr w:rsidR="00CF7CBA" w:rsidRPr="00345E01" w:rsidSect="001B370B">
          <w:headerReference w:type="default" r:id="rId11"/>
          <w:pgSz w:w="11906" w:h="16838"/>
          <w:pgMar w:top="1440" w:right="1797" w:bottom="1440" w:left="1797" w:header="737" w:footer="851" w:gutter="0"/>
          <w:pgNumType w:start="1"/>
          <w:cols w:space="720"/>
          <w:docGrid w:type="linesAndChars" w:linePitch="312"/>
        </w:sectPr>
      </w:pPr>
    </w:p>
    <w:p w:rsidR="00CF7CBA" w:rsidRDefault="00CF7CBA" w:rsidP="00CF7CBA">
      <w:pPr>
        <w:pStyle w:val="SMGI1"/>
        <w:rPr>
          <w:rFonts w:hint="default"/>
        </w:rPr>
      </w:pPr>
      <w:bookmarkStart w:id="0" w:name="_Toc145609516"/>
      <w:r>
        <w:lastRenderedPageBreak/>
        <w:t>系统概述</w:t>
      </w:r>
      <w:bookmarkEnd w:id="0"/>
    </w:p>
    <w:p w:rsidR="00CF7CBA" w:rsidRDefault="00345E01" w:rsidP="00D74C4D">
      <w:pPr>
        <w:pStyle w:val="SMGI2"/>
      </w:pPr>
      <w:bookmarkStart w:id="1" w:name="_Toc145609517"/>
      <w:r>
        <w:rPr>
          <w:rFonts w:hint="eastAsia"/>
        </w:rPr>
        <w:t>系统功能</w:t>
      </w:r>
      <w:bookmarkEnd w:id="1"/>
    </w:p>
    <w:p w:rsidR="005E05C9" w:rsidRPr="00D42EC2" w:rsidRDefault="005E05C9" w:rsidP="005E05C9">
      <w:pPr>
        <w:pStyle w:val="SMGI6"/>
        <w:ind w:firstLine="480"/>
      </w:pPr>
      <w:r>
        <w:t>系统服务于地理信息数据库</w:t>
      </w:r>
      <w:r>
        <w:rPr>
          <w:rFonts w:hint="eastAsia"/>
        </w:rPr>
        <w:t>的更新协同</w:t>
      </w:r>
      <w:r>
        <w:t>作业</w:t>
      </w:r>
      <w:r>
        <w:rPr>
          <w:rFonts w:hint="eastAsia"/>
        </w:rPr>
        <w:t>，</w:t>
      </w:r>
      <w:r w:rsidRPr="004973C6">
        <w:t>其主要包括</w:t>
      </w:r>
      <w:r w:rsidR="006B3A93">
        <w:rPr>
          <w:rFonts w:hint="eastAsia"/>
        </w:rPr>
        <w:t>数据浏览、</w:t>
      </w:r>
      <w:r w:rsidRPr="004973C6">
        <w:t>基础功能、数据编辑</w:t>
      </w:r>
      <w:r w:rsidR="006B3A93">
        <w:rPr>
          <w:rFonts w:hint="eastAsia"/>
        </w:rPr>
        <w:t>、地图综合</w:t>
      </w:r>
      <w:r w:rsidRPr="004973C6">
        <w:t>、协同管理、</w:t>
      </w:r>
      <w:r w:rsidR="006B3A93">
        <w:rPr>
          <w:rFonts w:hint="eastAsia"/>
        </w:rPr>
        <w:t>增量管理</w:t>
      </w:r>
      <w:r w:rsidRPr="004973C6">
        <w:t>、</w:t>
      </w:r>
      <w:r w:rsidR="006B3A93">
        <w:rPr>
          <w:rFonts w:hint="eastAsia"/>
        </w:rPr>
        <w:t>拓扑处理</w:t>
      </w:r>
      <w:r w:rsidRPr="004973C6">
        <w:t>和</w:t>
      </w:r>
      <w:r w:rsidR="006B3A93" w:rsidRPr="004973C6">
        <w:t>数据质检</w:t>
      </w:r>
      <w:r w:rsidR="006B3A93">
        <w:rPr>
          <w:rFonts w:hint="eastAsia"/>
        </w:rPr>
        <w:t>等</w:t>
      </w:r>
      <w:r w:rsidRPr="004973C6">
        <w:t>模块。</w:t>
      </w:r>
    </w:p>
    <w:p w:rsidR="006B3A93" w:rsidRPr="006B3A93" w:rsidRDefault="006B3A93" w:rsidP="006B3A93">
      <w:pPr>
        <w:pStyle w:val="SMGI6"/>
        <w:numPr>
          <w:ilvl w:val="0"/>
          <w:numId w:val="15"/>
        </w:numPr>
        <w:ind w:firstLineChars="0"/>
      </w:pPr>
      <w:r>
        <w:rPr>
          <w:rFonts w:hint="eastAsia"/>
          <w:b/>
        </w:rPr>
        <w:t>数据浏览：</w:t>
      </w:r>
      <w:r w:rsidRPr="006B3A93">
        <w:rPr>
          <w:rFonts w:hint="eastAsia"/>
        </w:rPr>
        <w:t>数据浏览提供了浏览基于</w:t>
      </w:r>
      <w:r w:rsidRPr="006B3A93">
        <w:rPr>
          <w:rFonts w:hint="eastAsia"/>
        </w:rPr>
        <w:t>ArcGIS Server</w:t>
      </w:r>
      <w:r w:rsidRPr="006B3A93">
        <w:rPr>
          <w:rFonts w:hint="eastAsia"/>
        </w:rPr>
        <w:t>服务发布的矢量图、影像图的同能，可以查看当前服务器数据、浏览和下载作业区。</w:t>
      </w:r>
    </w:p>
    <w:p w:rsidR="005E05C9" w:rsidRPr="005E05C9" w:rsidRDefault="005E05C9" w:rsidP="000B6318">
      <w:pPr>
        <w:pStyle w:val="SMGI6"/>
        <w:numPr>
          <w:ilvl w:val="0"/>
          <w:numId w:val="15"/>
        </w:numPr>
        <w:ind w:firstLineChars="0"/>
        <w:rPr>
          <w:b/>
        </w:rPr>
      </w:pPr>
      <w:r w:rsidRPr="005E05C9">
        <w:rPr>
          <w:b/>
        </w:rPr>
        <w:t>基础功能：</w:t>
      </w:r>
      <w:r w:rsidRPr="005E05C9">
        <w:t>该模块提供</w:t>
      </w:r>
      <w:r w:rsidRPr="005E05C9">
        <w:rPr>
          <w:rFonts w:hint="eastAsia"/>
        </w:rPr>
        <w:t>工程管理</w:t>
      </w:r>
      <w:r w:rsidRPr="005E05C9">
        <w:t>、书签、</w:t>
      </w:r>
      <w:r w:rsidRPr="005E05C9">
        <w:rPr>
          <w:rFonts w:hint="eastAsia"/>
        </w:rPr>
        <w:t>编辑</w:t>
      </w:r>
      <w:r w:rsidRPr="005E05C9">
        <w:t>选项、卷帘工具、</w:t>
      </w:r>
      <w:r w:rsidRPr="005E05C9">
        <w:rPr>
          <w:rFonts w:hint="eastAsia"/>
        </w:rPr>
        <w:t>添加</w:t>
      </w:r>
      <w:r w:rsidRPr="005E05C9">
        <w:t>临时数据、标注管理和</w:t>
      </w:r>
      <w:r w:rsidRPr="005E05C9">
        <w:rPr>
          <w:rFonts w:hint="eastAsia"/>
        </w:rPr>
        <w:t>导入符号模板</w:t>
      </w:r>
      <w:r w:rsidRPr="005E05C9">
        <w:t>等功能。</w:t>
      </w:r>
    </w:p>
    <w:p w:rsidR="005E05C9" w:rsidRPr="005E05C9" w:rsidRDefault="005E05C9" w:rsidP="000B6318">
      <w:pPr>
        <w:pStyle w:val="SMGI6"/>
        <w:numPr>
          <w:ilvl w:val="0"/>
          <w:numId w:val="15"/>
        </w:numPr>
        <w:ind w:firstLineChars="0"/>
        <w:rPr>
          <w:b/>
        </w:rPr>
      </w:pPr>
      <w:r w:rsidRPr="005E05C9">
        <w:rPr>
          <w:b/>
        </w:rPr>
        <w:t>数据编辑：</w:t>
      </w:r>
      <w:r w:rsidRPr="005E05C9">
        <w:t>该模块是对作业数据进行编辑，包括线要素编辑、面要素编辑、创建新要素、要素属性编辑等。</w:t>
      </w:r>
    </w:p>
    <w:p w:rsidR="005E05C9" w:rsidRPr="005E05C9" w:rsidRDefault="005E05C9" w:rsidP="000B6318">
      <w:pPr>
        <w:pStyle w:val="SMGI6"/>
        <w:numPr>
          <w:ilvl w:val="0"/>
          <w:numId w:val="15"/>
        </w:numPr>
        <w:ind w:firstLineChars="0"/>
      </w:pPr>
      <w:r w:rsidRPr="005E05C9">
        <w:rPr>
          <w:b/>
        </w:rPr>
        <w:t>协同管理：</w:t>
      </w:r>
      <w:r w:rsidRPr="005E05C9">
        <w:t>该模块是通过服务器初始化后，给各个要素增加了协同字段。通过分区文件，作业员下载各自作业分区数据到本地，对本地数据进行编辑作业，作业完后，可通过冲突检测和冲突处理模块处理本地数据与服务器数据的冲突，处理完后即可提交本地数据到服务器。</w:t>
      </w:r>
      <w:r w:rsidRPr="005E05C9">
        <w:rPr>
          <w:rFonts w:hint="eastAsia"/>
        </w:rPr>
        <w:t>还新增数据</w:t>
      </w:r>
      <w:r w:rsidRPr="005E05C9">
        <w:t>导出、</w:t>
      </w:r>
      <w:r w:rsidRPr="005E05C9">
        <w:rPr>
          <w:rFonts w:hint="eastAsia"/>
        </w:rPr>
        <w:t>版本数据导出、数据库现势数据导出</w:t>
      </w:r>
      <w:r w:rsidRPr="005E05C9">
        <w:t>等功能</w:t>
      </w:r>
      <w:r w:rsidRPr="005E05C9">
        <w:rPr>
          <w:rFonts w:hint="eastAsia"/>
        </w:rPr>
        <w:t>，</w:t>
      </w:r>
      <w:r w:rsidRPr="005E05C9">
        <w:t>对</w:t>
      </w:r>
      <w:r w:rsidRPr="005E05C9">
        <w:rPr>
          <w:rFonts w:hint="eastAsia"/>
        </w:rPr>
        <w:t>版本</w:t>
      </w:r>
      <w:r w:rsidRPr="005E05C9">
        <w:t>数据库</w:t>
      </w:r>
      <w:r w:rsidRPr="005E05C9">
        <w:rPr>
          <w:rFonts w:hint="eastAsia"/>
        </w:rPr>
        <w:t>进行</w:t>
      </w:r>
      <w:r w:rsidRPr="005E05C9">
        <w:t>更多处理。</w:t>
      </w:r>
    </w:p>
    <w:p w:rsidR="005E05C9" w:rsidRPr="005E05C9" w:rsidRDefault="005E05C9" w:rsidP="000B6318">
      <w:pPr>
        <w:pStyle w:val="SMGI6"/>
        <w:numPr>
          <w:ilvl w:val="0"/>
          <w:numId w:val="15"/>
        </w:numPr>
        <w:ind w:firstLineChars="0"/>
        <w:rPr>
          <w:b/>
        </w:rPr>
      </w:pPr>
      <w:r w:rsidRPr="005E05C9">
        <w:rPr>
          <w:rFonts w:hint="eastAsia"/>
          <w:b/>
        </w:rPr>
        <w:t>实用工具</w:t>
      </w:r>
      <w:r w:rsidRPr="005E05C9">
        <w:rPr>
          <w:b/>
        </w:rPr>
        <w:t>：</w:t>
      </w:r>
      <w:r w:rsidRPr="005E05C9">
        <w:t>该模块提供</w:t>
      </w:r>
      <w:r w:rsidRPr="005E05C9">
        <w:rPr>
          <w:rFonts w:hint="eastAsia"/>
        </w:rPr>
        <w:t>地图</w:t>
      </w:r>
      <w:r w:rsidRPr="005E05C9">
        <w:t>综合、拓扑处理</w:t>
      </w:r>
      <w:r w:rsidRPr="005E05C9">
        <w:rPr>
          <w:rFonts w:hint="eastAsia"/>
        </w:rPr>
        <w:t>。</w:t>
      </w:r>
    </w:p>
    <w:p w:rsidR="005E05C9" w:rsidRPr="005E05C9" w:rsidRDefault="005E05C9" w:rsidP="000B6318">
      <w:pPr>
        <w:pStyle w:val="SMGI6"/>
        <w:numPr>
          <w:ilvl w:val="0"/>
          <w:numId w:val="15"/>
        </w:numPr>
        <w:ind w:firstLineChars="0"/>
      </w:pPr>
      <w:r w:rsidRPr="005E05C9">
        <w:rPr>
          <w:b/>
        </w:rPr>
        <w:t>数据质检：</w:t>
      </w:r>
      <w:r w:rsidRPr="005E05C9">
        <w:t>该模块是根据该尺度地图数据库建库各个要素类的建库指标，对作业数据进行质检。</w:t>
      </w:r>
    </w:p>
    <w:p w:rsidR="00345E01" w:rsidRPr="004973C6" w:rsidRDefault="00345E01" w:rsidP="00345E01">
      <w:pPr>
        <w:pStyle w:val="SMGI2"/>
      </w:pPr>
      <w:bookmarkStart w:id="2" w:name="_Toc491966639"/>
      <w:bookmarkStart w:id="3" w:name="_Toc126927712"/>
      <w:bookmarkStart w:id="4" w:name="_Toc145609518"/>
      <w:r w:rsidRPr="004973C6">
        <w:t>运行环境</w:t>
      </w:r>
      <w:bookmarkEnd w:id="2"/>
      <w:bookmarkEnd w:id="3"/>
      <w:bookmarkEnd w:id="4"/>
    </w:p>
    <w:p w:rsidR="00345E01" w:rsidRPr="004973C6" w:rsidRDefault="00345E01" w:rsidP="00D74C4D">
      <w:pPr>
        <w:pStyle w:val="SMGI3"/>
      </w:pPr>
      <w:bookmarkStart w:id="5" w:name="_Toc491966640"/>
      <w:bookmarkStart w:id="6" w:name="_Toc126927713"/>
      <w:bookmarkStart w:id="7" w:name="_Toc145609519"/>
      <w:r w:rsidRPr="004973C6">
        <w:t>操作系统</w:t>
      </w:r>
      <w:bookmarkEnd w:id="5"/>
      <w:bookmarkEnd w:id="6"/>
      <w:bookmarkEnd w:id="7"/>
    </w:p>
    <w:p w:rsidR="007C72F0" w:rsidRDefault="00345E01" w:rsidP="00AF66E8">
      <w:pPr>
        <w:pStyle w:val="SMGI6"/>
        <w:ind w:firstLine="480"/>
      </w:pPr>
      <w:r w:rsidRPr="00AF66E8">
        <w:t>软件环境为</w:t>
      </w:r>
      <w:r w:rsidRPr="00AF66E8">
        <w:t>Windows 7</w:t>
      </w:r>
      <w:r w:rsidRPr="00AF66E8">
        <w:t>或</w:t>
      </w:r>
      <w:r w:rsidRPr="00AF66E8">
        <w:t>Windows10</w:t>
      </w:r>
      <w:r w:rsidRPr="00AF66E8">
        <w:t>，软件要具备较好的可移植性，兼容</w:t>
      </w:r>
      <w:r w:rsidRPr="00AF66E8">
        <w:t>32</w:t>
      </w:r>
      <w:r w:rsidRPr="00AF66E8">
        <w:t>位和</w:t>
      </w:r>
      <w:r w:rsidRPr="00AF66E8">
        <w:t>64</w:t>
      </w:r>
      <w:r w:rsidRPr="00AF66E8">
        <w:t>位系统。</w:t>
      </w:r>
    </w:p>
    <w:p w:rsidR="005E05C9" w:rsidRPr="004973C6" w:rsidRDefault="005E05C9" w:rsidP="005E05C9">
      <w:pPr>
        <w:pStyle w:val="SMGI3"/>
      </w:pPr>
      <w:bookmarkStart w:id="8" w:name="_Toc491966641"/>
      <w:bookmarkStart w:id="9" w:name="_Toc126927714"/>
      <w:bookmarkStart w:id="10" w:name="_Toc145609520"/>
      <w:r w:rsidRPr="004973C6">
        <w:lastRenderedPageBreak/>
        <w:t>运行平台</w:t>
      </w:r>
      <w:bookmarkEnd w:id="8"/>
      <w:bookmarkEnd w:id="9"/>
      <w:bookmarkEnd w:id="10"/>
    </w:p>
    <w:p w:rsidR="005E05C9" w:rsidRPr="004973C6" w:rsidRDefault="005E05C9" w:rsidP="005E05C9">
      <w:pPr>
        <w:pStyle w:val="SMGI6"/>
        <w:ind w:firstLine="480"/>
      </w:pPr>
      <w:r w:rsidRPr="004973C6">
        <w:t>ArcEngine Runtime 10.1</w:t>
      </w:r>
      <w:r w:rsidRPr="004973C6">
        <w:t>、</w:t>
      </w:r>
      <w:r w:rsidRPr="004973C6">
        <w:t>.Net Framework4.0</w:t>
      </w:r>
    </w:p>
    <w:p w:rsidR="005E05C9" w:rsidRPr="004973C6" w:rsidRDefault="005E05C9" w:rsidP="005E05C9">
      <w:pPr>
        <w:pStyle w:val="SMGI3"/>
      </w:pPr>
      <w:bookmarkStart w:id="11" w:name="_Toc491966642"/>
      <w:bookmarkStart w:id="12" w:name="_Toc126927715"/>
      <w:bookmarkStart w:id="13" w:name="_Toc145609521"/>
      <w:r w:rsidRPr="004973C6">
        <w:t>硬件环境</w:t>
      </w:r>
      <w:bookmarkEnd w:id="11"/>
      <w:bookmarkEnd w:id="12"/>
      <w:bookmarkEnd w:id="13"/>
    </w:p>
    <w:p w:rsidR="005E05C9" w:rsidRPr="004973C6" w:rsidRDefault="005E05C9" w:rsidP="005E05C9">
      <w:pPr>
        <w:pStyle w:val="SMGI6"/>
        <w:ind w:firstLine="480"/>
      </w:pPr>
      <w:r>
        <w:t>CPU</w:t>
      </w:r>
      <w:r>
        <w:rPr>
          <w:rFonts w:hint="eastAsia"/>
        </w:rPr>
        <w:t>：</w:t>
      </w:r>
      <w:r w:rsidRPr="004973C6">
        <w:t>不低于</w:t>
      </w:r>
      <w:r w:rsidRPr="004973C6">
        <w:t>2GHz</w:t>
      </w:r>
      <w:r w:rsidRPr="004973C6">
        <w:t>单核</w:t>
      </w:r>
      <w:r w:rsidRPr="004973C6">
        <w:t>CPU</w:t>
      </w:r>
      <w:r w:rsidRPr="004973C6">
        <w:t>或</w:t>
      </w:r>
      <w:r w:rsidRPr="004973C6">
        <w:t>1.5GHz</w:t>
      </w:r>
      <w:r w:rsidRPr="004973C6">
        <w:t>多核</w:t>
      </w:r>
      <w:r w:rsidRPr="004973C6">
        <w:t>CPU</w:t>
      </w:r>
    </w:p>
    <w:p w:rsidR="005E05C9" w:rsidRDefault="005E05C9" w:rsidP="005E05C9">
      <w:pPr>
        <w:pStyle w:val="SMGI6"/>
        <w:ind w:firstLine="480"/>
      </w:pPr>
      <w:r w:rsidRPr="004973C6">
        <w:t>内存空间：不低于</w:t>
      </w:r>
      <w:r>
        <w:t>8</w:t>
      </w:r>
      <w:r w:rsidRPr="004973C6">
        <w:t>GB</w:t>
      </w:r>
      <w:r>
        <w:t>可用内存空间</w:t>
      </w:r>
    </w:p>
    <w:p w:rsidR="005E05C9" w:rsidRPr="004973C6" w:rsidRDefault="005E05C9" w:rsidP="005E05C9">
      <w:pPr>
        <w:pStyle w:val="SMGI6"/>
        <w:ind w:firstLine="480"/>
      </w:pPr>
      <w:r>
        <w:rPr>
          <w:rFonts w:hint="eastAsia"/>
        </w:rPr>
        <w:t>磁盘</w:t>
      </w:r>
      <w:r>
        <w:t>空间：</w:t>
      </w:r>
      <w:r w:rsidRPr="004973C6">
        <w:t>不低于</w:t>
      </w:r>
      <w:r w:rsidRPr="004973C6">
        <w:t>100GB</w:t>
      </w:r>
      <w:r>
        <w:t>可用磁盘空间</w:t>
      </w:r>
    </w:p>
    <w:p w:rsidR="005E05C9" w:rsidRDefault="005E05C9" w:rsidP="005E05C9">
      <w:pPr>
        <w:pStyle w:val="SMGI2"/>
      </w:pPr>
      <w:bookmarkStart w:id="14" w:name="_Toc145609522"/>
      <w:r w:rsidRPr="004973C6">
        <w:t>系统界面</w:t>
      </w:r>
      <w:bookmarkEnd w:id="14"/>
    </w:p>
    <w:p w:rsidR="005E05C9" w:rsidRPr="004973C6" w:rsidRDefault="005E05C9" w:rsidP="005E05C9">
      <w:pPr>
        <w:pStyle w:val="SMGI6"/>
        <w:ind w:firstLine="480"/>
      </w:pPr>
      <w:r w:rsidRPr="004973C6">
        <w:t>系统界面介绍主要从系统选择界面、系统启动界面、系统主界面</w:t>
      </w:r>
      <w:r>
        <w:rPr>
          <w:rFonts w:hint="eastAsia"/>
        </w:rPr>
        <w:t>几</w:t>
      </w:r>
      <w:r w:rsidRPr="004973C6">
        <w:t>个方面进行介绍。</w:t>
      </w:r>
    </w:p>
    <w:p w:rsidR="005E05C9" w:rsidRPr="007C481A" w:rsidRDefault="005E05C9" w:rsidP="000B6318">
      <w:pPr>
        <w:pStyle w:val="SMGI6"/>
        <w:numPr>
          <w:ilvl w:val="0"/>
          <w:numId w:val="16"/>
        </w:numPr>
        <w:ind w:firstLineChars="0"/>
      </w:pPr>
      <w:r w:rsidRPr="0065428F">
        <w:t>启动系统，</w:t>
      </w:r>
      <w:r>
        <w:rPr>
          <w:rFonts w:hint="eastAsia"/>
        </w:rPr>
        <w:t>出现</w:t>
      </w:r>
      <w:r w:rsidRPr="00220207">
        <w:t>系统启动界面</w:t>
      </w:r>
      <w:r w:rsidRPr="0065428F">
        <w:t>。</w:t>
      </w:r>
    </w:p>
    <w:p w:rsidR="005E05C9" w:rsidRPr="004973C6" w:rsidRDefault="005E05C9" w:rsidP="000B6318">
      <w:pPr>
        <w:pStyle w:val="SMGI6"/>
        <w:numPr>
          <w:ilvl w:val="0"/>
          <w:numId w:val="16"/>
        </w:numPr>
        <w:ind w:firstLineChars="0"/>
      </w:pPr>
      <w:r w:rsidRPr="004973C6">
        <w:t>系统主界面如</w:t>
      </w:r>
      <w:r>
        <w:rPr>
          <w:rFonts w:hint="eastAsia"/>
        </w:rPr>
        <w:t>下图</w:t>
      </w:r>
      <w:r w:rsidRPr="004973C6">
        <w:t>所示。</w:t>
      </w:r>
    </w:p>
    <w:p w:rsidR="005E05C9" w:rsidRDefault="004B0830" w:rsidP="005E05C9">
      <w:pPr>
        <w:pStyle w:val="SMGIb"/>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i1027" type="#_x0000_t75" style="width:415.7pt;height:310.55pt;visibility:visible;mso-wrap-style:square">
            <v:imagedata r:id="rId12" o:title=""/>
          </v:shape>
        </w:pict>
      </w:r>
    </w:p>
    <w:p w:rsidR="005E05C9" w:rsidRPr="005E05C9" w:rsidRDefault="005E05C9" w:rsidP="005E05C9">
      <w:pPr>
        <w:pStyle w:val="SMGI"/>
      </w:pPr>
      <w:r w:rsidRPr="00E84515">
        <w:rPr>
          <w:rFonts w:hint="eastAsia"/>
        </w:rPr>
        <w:t>系统</w:t>
      </w:r>
      <w:r w:rsidRPr="00E84515">
        <w:t>主界面</w:t>
      </w:r>
    </w:p>
    <w:p w:rsidR="00101936" w:rsidRDefault="007C72F0" w:rsidP="00101936">
      <w:pPr>
        <w:pStyle w:val="SMGI1"/>
        <w:rPr>
          <w:rFonts w:hint="default"/>
        </w:rPr>
      </w:pPr>
      <w:r>
        <w:rPr>
          <w:rStyle w:val="SMGI7"/>
        </w:rPr>
        <w:br w:type="page"/>
      </w:r>
      <w:bookmarkStart w:id="15" w:name="_Toc145609523"/>
      <w:r w:rsidR="00101936">
        <w:lastRenderedPageBreak/>
        <w:t>数据浏览</w:t>
      </w:r>
    </w:p>
    <w:p w:rsidR="00101936" w:rsidRPr="004973C6" w:rsidRDefault="006B3A93" w:rsidP="00101936">
      <w:pPr>
        <w:pStyle w:val="SMGI6"/>
        <w:ind w:firstLine="480"/>
      </w:pPr>
      <w:r>
        <w:rPr>
          <w:rFonts w:hint="eastAsia"/>
        </w:rPr>
        <w:t>数据浏览提供了浏览基于</w:t>
      </w:r>
      <w:r>
        <w:rPr>
          <w:rFonts w:hint="eastAsia"/>
        </w:rPr>
        <w:t>ArcGIS</w:t>
      </w:r>
      <w:r>
        <w:t xml:space="preserve"> Server</w:t>
      </w:r>
      <w:r>
        <w:t>服务</w:t>
      </w:r>
      <w:r>
        <w:rPr>
          <w:rFonts w:hint="eastAsia"/>
        </w:rPr>
        <w:t>发布</w:t>
      </w:r>
      <w:r>
        <w:t>的矢量图</w:t>
      </w:r>
      <w:r>
        <w:rPr>
          <w:rFonts w:hint="eastAsia"/>
        </w:rPr>
        <w:t>、</w:t>
      </w:r>
      <w:r>
        <w:t>影像图的同能，可以查看当前服务器数据、浏览和下载作业区</w:t>
      </w:r>
      <w:r w:rsidR="00101936" w:rsidRPr="004973C6">
        <w:t>。</w:t>
      </w:r>
    </w:p>
    <w:p w:rsidR="00101936" w:rsidRPr="004973C6" w:rsidRDefault="00FE5D2F" w:rsidP="00101936">
      <w:pPr>
        <w:pStyle w:val="SMGI5"/>
      </w:pPr>
      <w:r>
        <w:pict>
          <v:shape id="_x0000_i1259" type="#_x0000_t75" style="width:37.55pt;height:45.1pt">
            <v:imagedata r:id="rId13" o:title=""/>
          </v:shape>
        </w:pict>
      </w:r>
    </w:p>
    <w:p w:rsidR="00101936" w:rsidRDefault="00101936" w:rsidP="00101936">
      <w:pPr>
        <w:pStyle w:val="SMGI6"/>
        <w:ind w:firstLine="480"/>
      </w:pPr>
      <w:r>
        <w:t>点击【</w:t>
      </w:r>
      <w:r>
        <w:rPr>
          <w:rFonts w:hint="eastAsia"/>
        </w:rPr>
        <w:t>矢量图</w:t>
      </w:r>
      <w:r w:rsidRPr="004973C6">
        <w:t>】可以</w:t>
      </w:r>
      <w:r w:rsidR="007E6531">
        <w:rPr>
          <w:rFonts w:hint="eastAsia"/>
        </w:rPr>
        <w:t>通过矢量地图切片服务浏览矢量图</w:t>
      </w:r>
      <w:r w:rsidRPr="004973C6">
        <w:t>。</w:t>
      </w:r>
      <w:r w:rsidR="001F21CC">
        <w:rPr>
          <w:rFonts w:hint="eastAsia"/>
        </w:rPr>
        <w:t>矢量地图切片服务</w:t>
      </w:r>
      <w:r w:rsidR="001F21CC">
        <w:rPr>
          <w:rFonts w:hint="eastAsia"/>
        </w:rPr>
        <w:t>在配置文件（</w:t>
      </w:r>
      <w:r w:rsidR="001F21CC">
        <w:rPr>
          <w:rFonts w:hint="eastAsia"/>
        </w:rPr>
        <w:t>.</w:t>
      </w:r>
      <w:r w:rsidR="001F21CC">
        <w:t>.\</w:t>
      </w:r>
      <w:r w:rsidR="001F21CC" w:rsidRPr="001F21CC">
        <w:rPr>
          <w:rFonts w:hint="eastAsia"/>
        </w:rPr>
        <w:t xml:space="preserve"> Template\</w:t>
      </w:r>
      <w:r w:rsidR="001F21CC" w:rsidRPr="001F21CC">
        <w:rPr>
          <w:rFonts w:hint="eastAsia"/>
        </w:rPr>
        <w:t>含权限控制的地理信息协同作业</w:t>
      </w:r>
      <w:r w:rsidR="001F21CC">
        <w:rPr>
          <w:rFonts w:hint="eastAsia"/>
        </w:rPr>
        <w:t>\</w:t>
      </w:r>
      <w:r w:rsidR="001F21CC" w:rsidRPr="001F21CC">
        <w:t>Parameters.xml</w:t>
      </w:r>
      <w:r w:rsidR="001F21CC">
        <w:rPr>
          <w:rFonts w:hint="eastAsia"/>
        </w:rPr>
        <w:t>）</w:t>
      </w:r>
      <w:r w:rsidR="001F21CC">
        <w:rPr>
          <w:rFonts w:hint="eastAsia"/>
        </w:rPr>
        <w:t>中配置相应参数</w:t>
      </w:r>
      <w:r w:rsidR="001F21CC">
        <w:rPr>
          <w:rFonts w:hint="eastAsia"/>
        </w:rPr>
        <w:t>。</w:t>
      </w:r>
      <w:r w:rsidR="003E6664">
        <w:rPr>
          <w:rFonts w:hint="eastAsia"/>
        </w:rPr>
        <w:t>参数配置方法参见配置文件中的注释。</w:t>
      </w:r>
    </w:p>
    <w:p w:rsidR="00101936" w:rsidRDefault="00FE5D2F" w:rsidP="00101936">
      <w:pPr>
        <w:pStyle w:val="SMGI5"/>
      </w:pPr>
      <w:r>
        <w:pict>
          <v:shape id="_x0000_i1261" type="#_x0000_t75" style="width:36.3pt;height:42.55pt">
            <v:imagedata r:id="rId14" o:title=""/>
          </v:shape>
        </w:pict>
      </w:r>
    </w:p>
    <w:p w:rsidR="00101936" w:rsidRPr="001F21CC" w:rsidRDefault="00101936" w:rsidP="001F21CC">
      <w:pPr>
        <w:pStyle w:val="SMGI6"/>
        <w:ind w:firstLine="480"/>
        <w:rPr>
          <w:rFonts w:hint="eastAsia"/>
        </w:rPr>
      </w:pPr>
      <w:r w:rsidRPr="004973C6">
        <w:rPr>
          <w:rFonts w:ascii="Times New Roman" w:hAnsi="Times New Roman"/>
        </w:rPr>
        <w:t>点击【</w:t>
      </w:r>
      <w:r>
        <w:rPr>
          <w:rFonts w:ascii="Times New Roman" w:hAnsi="Times New Roman" w:hint="eastAsia"/>
        </w:rPr>
        <w:t>影像图</w:t>
      </w:r>
      <w:r w:rsidRPr="004973C6">
        <w:rPr>
          <w:rFonts w:ascii="Times New Roman" w:hAnsi="Times New Roman"/>
        </w:rPr>
        <w:t>】</w:t>
      </w:r>
      <w:r w:rsidR="001F21CC" w:rsidRPr="004973C6">
        <w:t>可以</w:t>
      </w:r>
      <w:r w:rsidR="001F21CC">
        <w:rPr>
          <w:rFonts w:hint="eastAsia"/>
        </w:rPr>
        <w:t>通过</w:t>
      </w:r>
      <w:r w:rsidR="001F21CC">
        <w:rPr>
          <w:rFonts w:hint="eastAsia"/>
        </w:rPr>
        <w:t>卫星影像</w:t>
      </w:r>
      <w:r w:rsidR="001F21CC">
        <w:rPr>
          <w:rFonts w:hint="eastAsia"/>
        </w:rPr>
        <w:t>服务浏览</w:t>
      </w:r>
      <w:r w:rsidR="001F21CC">
        <w:rPr>
          <w:rFonts w:hint="eastAsia"/>
        </w:rPr>
        <w:t>影像</w:t>
      </w:r>
      <w:r w:rsidR="001F21CC">
        <w:rPr>
          <w:rFonts w:hint="eastAsia"/>
        </w:rPr>
        <w:t>图</w:t>
      </w:r>
      <w:r w:rsidR="001F21CC" w:rsidRPr="004973C6">
        <w:t>。</w:t>
      </w:r>
      <w:r w:rsidR="001F21CC">
        <w:rPr>
          <w:rFonts w:hint="eastAsia"/>
        </w:rPr>
        <w:t>卫星影像服务在配置文件（</w:t>
      </w:r>
      <w:r w:rsidR="001F21CC">
        <w:rPr>
          <w:rFonts w:hint="eastAsia"/>
        </w:rPr>
        <w:t>.</w:t>
      </w:r>
      <w:r w:rsidR="001F21CC">
        <w:t>.\</w:t>
      </w:r>
      <w:r w:rsidR="001F21CC" w:rsidRPr="001F21CC">
        <w:rPr>
          <w:rFonts w:hint="eastAsia"/>
        </w:rPr>
        <w:t xml:space="preserve"> Template\</w:t>
      </w:r>
      <w:r w:rsidR="001F21CC" w:rsidRPr="001F21CC">
        <w:rPr>
          <w:rFonts w:hint="eastAsia"/>
        </w:rPr>
        <w:t>含权限控制的地理信息协同作业</w:t>
      </w:r>
      <w:r w:rsidR="001F21CC">
        <w:rPr>
          <w:rFonts w:hint="eastAsia"/>
        </w:rPr>
        <w:t>\</w:t>
      </w:r>
      <w:r w:rsidR="001F21CC" w:rsidRPr="001F21CC">
        <w:t>Parameters.xml</w:t>
      </w:r>
      <w:r w:rsidR="001F21CC">
        <w:rPr>
          <w:rFonts w:hint="eastAsia"/>
        </w:rPr>
        <w:t>）中配置相应参数</w:t>
      </w:r>
      <w:r>
        <w:rPr>
          <w:rFonts w:ascii="Times New Roman" w:hAnsi="Times New Roman" w:hint="eastAsia"/>
        </w:rPr>
        <w:t>。</w:t>
      </w:r>
      <w:r w:rsidR="003E6664">
        <w:rPr>
          <w:rFonts w:hint="eastAsia"/>
        </w:rPr>
        <w:t>参数配置方法参见配置文件中的注释。</w:t>
      </w:r>
    </w:p>
    <w:p w:rsidR="00101936" w:rsidRDefault="00FE5D2F" w:rsidP="00101936">
      <w:pPr>
        <w:pStyle w:val="SMGI5"/>
      </w:pPr>
      <w:r>
        <w:pict>
          <v:shape id="_x0000_i1263" type="#_x0000_t75" style="width:69.5pt;height:44.45pt">
            <v:imagedata r:id="rId15" o:title=""/>
          </v:shape>
        </w:pict>
      </w:r>
    </w:p>
    <w:p w:rsidR="00101936" w:rsidRDefault="00101936" w:rsidP="00101936">
      <w:pPr>
        <w:pStyle w:val="SMGI6"/>
        <w:ind w:firstLine="480"/>
        <w:rPr>
          <w:rFonts w:ascii="Times New Roman" w:hAnsi="Times New Roman"/>
        </w:rPr>
      </w:pPr>
      <w:r w:rsidRPr="004973C6">
        <w:rPr>
          <w:rFonts w:ascii="Times New Roman" w:hAnsi="Times New Roman"/>
        </w:rPr>
        <w:t>点击【</w:t>
      </w:r>
      <w:r>
        <w:rPr>
          <w:rFonts w:ascii="Times New Roman" w:hAnsi="Times New Roman" w:hint="eastAsia"/>
        </w:rPr>
        <w:t>当前服务器数据</w:t>
      </w:r>
      <w:r w:rsidRPr="004973C6">
        <w:rPr>
          <w:rFonts w:ascii="Times New Roman" w:hAnsi="Times New Roman"/>
        </w:rPr>
        <w:t>】可以</w:t>
      </w:r>
      <w:r w:rsidR="003E6664">
        <w:rPr>
          <w:rFonts w:ascii="Times New Roman" w:hAnsi="Times New Roman" w:hint="eastAsia"/>
        </w:rPr>
        <w:t>浏览当前服务器中的数据</w:t>
      </w:r>
      <w:r w:rsidR="003A2CF6">
        <w:rPr>
          <w:rFonts w:ascii="Times New Roman" w:hAnsi="Times New Roman" w:hint="eastAsia"/>
        </w:rPr>
        <w:t>，因服务器数据存储于</w:t>
      </w:r>
      <w:r w:rsidR="003A2CF6">
        <w:rPr>
          <w:rFonts w:ascii="Times New Roman" w:hAnsi="Times New Roman" w:hint="eastAsia"/>
        </w:rPr>
        <w:t>P</w:t>
      </w:r>
      <w:r w:rsidR="003A2CF6">
        <w:rPr>
          <w:rFonts w:ascii="Times New Roman" w:hAnsi="Times New Roman"/>
        </w:rPr>
        <w:t>ostgre</w:t>
      </w:r>
      <w:r w:rsidR="003A2CF6">
        <w:rPr>
          <w:rFonts w:ascii="Times New Roman" w:hAnsi="Times New Roman" w:hint="eastAsia"/>
        </w:rPr>
        <w:t>数据库中，暂不能实现查看现势</w:t>
      </w:r>
      <w:bookmarkStart w:id="16" w:name="_GoBack"/>
      <w:bookmarkEnd w:id="16"/>
      <w:r w:rsidR="003A2CF6">
        <w:rPr>
          <w:rFonts w:ascii="Times New Roman" w:hAnsi="Times New Roman" w:hint="eastAsia"/>
        </w:rPr>
        <w:t>版本数据功能</w:t>
      </w:r>
      <w:r>
        <w:rPr>
          <w:rFonts w:ascii="Times New Roman" w:hAnsi="Times New Roman" w:hint="eastAsia"/>
        </w:rPr>
        <w:t>。</w:t>
      </w:r>
    </w:p>
    <w:p w:rsidR="00101936" w:rsidRDefault="00FE5D2F" w:rsidP="00101936">
      <w:pPr>
        <w:pStyle w:val="SMGI5"/>
      </w:pPr>
      <w:r>
        <w:pict>
          <v:shape id="_x0000_i1265" type="#_x0000_t75" style="width:50.7pt;height:41.95pt">
            <v:imagedata r:id="rId16" o:title=""/>
          </v:shape>
        </w:pict>
      </w:r>
    </w:p>
    <w:p w:rsidR="00101936" w:rsidRDefault="00101936" w:rsidP="00101936">
      <w:pPr>
        <w:pStyle w:val="SMGI6"/>
        <w:ind w:firstLine="480"/>
        <w:rPr>
          <w:rFonts w:ascii="Times New Roman" w:hAnsi="Times New Roman"/>
        </w:rPr>
      </w:pPr>
      <w:r w:rsidRPr="004973C6">
        <w:rPr>
          <w:rFonts w:ascii="Times New Roman" w:hAnsi="Times New Roman"/>
        </w:rPr>
        <w:t>点击【</w:t>
      </w:r>
      <w:r>
        <w:rPr>
          <w:rFonts w:ascii="Times New Roman" w:hAnsi="Times New Roman" w:hint="eastAsia"/>
        </w:rPr>
        <w:t>作业区浏览</w:t>
      </w:r>
      <w:r w:rsidRPr="004973C6">
        <w:rPr>
          <w:rFonts w:ascii="Times New Roman" w:hAnsi="Times New Roman"/>
        </w:rPr>
        <w:t>】可以</w:t>
      </w:r>
      <w:r w:rsidR="003A2CF6">
        <w:rPr>
          <w:rFonts w:ascii="Times New Roman" w:hAnsi="Times New Roman" w:hint="eastAsia"/>
        </w:rPr>
        <w:t>浏览经</w:t>
      </w:r>
      <w:r w:rsidR="003A2CF6">
        <w:rPr>
          <w:rFonts w:ascii="Times New Roman" w:hAnsi="Times New Roman" w:hint="eastAsia"/>
        </w:rPr>
        <w:t>Server</w:t>
      </w:r>
      <w:r w:rsidR="003A2CF6">
        <w:rPr>
          <w:rFonts w:ascii="Times New Roman" w:hAnsi="Times New Roman" w:hint="eastAsia"/>
        </w:rPr>
        <w:t>数据下载时，服务器记录的作业区范围、下载者、下载时间</w:t>
      </w:r>
      <w:r>
        <w:rPr>
          <w:rFonts w:ascii="Times New Roman" w:hAnsi="Times New Roman" w:hint="eastAsia"/>
        </w:rPr>
        <w:t>。</w:t>
      </w:r>
      <w:r w:rsidR="003A2CF6">
        <w:rPr>
          <w:rFonts w:ascii="Times New Roman" w:hAnsi="Times New Roman" w:hint="eastAsia"/>
        </w:rPr>
        <w:t>可以按时间筛选作业区</w:t>
      </w:r>
      <w:r w:rsidR="00631FC7">
        <w:rPr>
          <w:rFonts w:ascii="Times New Roman" w:hAnsi="Times New Roman" w:hint="eastAsia"/>
        </w:rPr>
        <w:t>。</w:t>
      </w:r>
    </w:p>
    <w:p w:rsidR="00101936" w:rsidRDefault="00FE5D2F" w:rsidP="00101936">
      <w:pPr>
        <w:pStyle w:val="SMGI5"/>
      </w:pPr>
      <w:r>
        <w:pict>
          <v:shape id="_x0000_i1266" type="#_x0000_t75" style="width:54.45pt;height:42.55pt">
            <v:imagedata r:id="rId17" o:title=""/>
          </v:shape>
        </w:pict>
      </w:r>
    </w:p>
    <w:p w:rsidR="00101936" w:rsidRDefault="00101936" w:rsidP="00101936">
      <w:pPr>
        <w:pStyle w:val="SMGI6"/>
        <w:ind w:firstLine="480"/>
        <w:rPr>
          <w:rFonts w:ascii="Times New Roman" w:hAnsi="Times New Roman"/>
        </w:rPr>
      </w:pPr>
      <w:r w:rsidRPr="004973C6">
        <w:rPr>
          <w:rFonts w:ascii="Times New Roman" w:hAnsi="Times New Roman"/>
        </w:rPr>
        <w:t>点击【</w:t>
      </w:r>
      <w:r>
        <w:rPr>
          <w:rFonts w:ascii="Times New Roman" w:hAnsi="Times New Roman" w:hint="eastAsia"/>
        </w:rPr>
        <w:t>导出作业区</w:t>
      </w:r>
      <w:r w:rsidR="00631FC7">
        <w:rPr>
          <w:rFonts w:ascii="Times New Roman" w:hAnsi="Times New Roman"/>
        </w:rPr>
        <w:t>】</w:t>
      </w:r>
      <w:r w:rsidR="00631FC7">
        <w:rPr>
          <w:rFonts w:ascii="Times New Roman" w:hAnsi="Times New Roman" w:hint="eastAsia"/>
        </w:rPr>
        <w:t>仅在作业区浏览功能已激活状态下可以使用</w:t>
      </w:r>
      <w:r>
        <w:rPr>
          <w:rFonts w:ascii="Times New Roman" w:hAnsi="Times New Roman" w:hint="eastAsia"/>
        </w:rPr>
        <w:t>。</w:t>
      </w:r>
      <w:r w:rsidR="00631FC7">
        <w:rPr>
          <w:rFonts w:ascii="Times New Roman" w:hAnsi="Times New Roman" w:hint="eastAsia"/>
        </w:rPr>
        <w:t>导出作业区用于导出服务器上记录的作业区。</w:t>
      </w:r>
    </w:p>
    <w:p w:rsidR="00101936" w:rsidRDefault="00101936" w:rsidP="00101936">
      <w:pPr>
        <w:pStyle w:val="SMGI6"/>
        <w:ind w:firstLine="480"/>
        <w:rPr>
          <w:rFonts w:ascii="Times New Roman" w:hAnsi="Times New Roman"/>
        </w:rPr>
      </w:pPr>
      <w:r>
        <w:rPr>
          <w:rFonts w:ascii="Times New Roman" w:hAnsi="Times New Roman"/>
        </w:rPr>
        <w:br w:type="page"/>
      </w:r>
    </w:p>
    <w:p w:rsidR="00345E01" w:rsidRDefault="00101936" w:rsidP="007C72F0">
      <w:pPr>
        <w:pStyle w:val="SMGI1"/>
        <w:rPr>
          <w:rFonts w:hint="default"/>
        </w:rPr>
      </w:pPr>
      <w:r>
        <w:t>基础功能</w:t>
      </w:r>
      <w:bookmarkEnd w:id="15"/>
    </w:p>
    <w:p w:rsidR="005E05C9" w:rsidRPr="004973C6" w:rsidRDefault="005E05C9" w:rsidP="005E05C9">
      <w:pPr>
        <w:pStyle w:val="SMGI6"/>
        <w:ind w:firstLine="480"/>
      </w:pPr>
      <w:r w:rsidRPr="004973C6">
        <w:t>基础功能是系统管理作业工程文档、配置环境参数、管理数据和提供辅助功能的模块。目前模块主要集成了工程、环境、辅助</w:t>
      </w:r>
      <w:r>
        <w:rPr>
          <w:rFonts w:hint="eastAsia"/>
        </w:rPr>
        <w:t>工具三</w:t>
      </w:r>
      <w:r w:rsidRPr="004973C6">
        <w:t>大功能。</w:t>
      </w:r>
    </w:p>
    <w:p w:rsidR="007C72F0" w:rsidRPr="007C72F0" w:rsidRDefault="007C72F0" w:rsidP="007C72F0">
      <w:pPr>
        <w:pStyle w:val="SMGI2"/>
        <w:rPr>
          <w:lang w:val="en-US"/>
        </w:rPr>
      </w:pPr>
      <w:bookmarkStart w:id="17" w:name="_Toc145609524"/>
      <w:r>
        <w:rPr>
          <w:rFonts w:hint="eastAsia"/>
        </w:rPr>
        <w:t>工程管理</w:t>
      </w:r>
      <w:bookmarkEnd w:id="17"/>
    </w:p>
    <w:p w:rsidR="009B08C7" w:rsidRPr="004973C6" w:rsidRDefault="004B0830" w:rsidP="009B08C7">
      <w:pPr>
        <w:pStyle w:val="SMGI5"/>
      </w:pPr>
      <w:r>
        <w:pict>
          <v:shape id="图片 18" o:spid="_x0000_i1028" type="#_x0000_t75" style="width:43.2pt;height:39.45pt;visibility:visible;mso-wrap-style:square">
            <v:imagedata r:id="rId18" o:title="" croptop="-1f" cropbottom="8092f"/>
          </v:shape>
        </w:pict>
      </w:r>
    </w:p>
    <w:p w:rsidR="009B08C7" w:rsidRDefault="005E05C9" w:rsidP="005E05C9">
      <w:pPr>
        <w:pStyle w:val="SMGI6"/>
        <w:ind w:firstLine="480"/>
      </w:pPr>
      <w:r w:rsidRPr="004973C6">
        <w:t>点击【最近工程】可以直接打开上一次</w:t>
      </w:r>
      <w:r w:rsidRPr="004973C6">
        <w:t>GDB</w:t>
      </w:r>
      <w:r>
        <w:t>或</w:t>
      </w:r>
      <w:r>
        <w:rPr>
          <w:rFonts w:hint="eastAsia"/>
        </w:rPr>
        <w:t>M</w:t>
      </w:r>
      <w:r>
        <w:t>DB</w:t>
      </w:r>
      <w:r w:rsidRPr="004973C6">
        <w:t>文件。图层控制面板加载所有要素类，地图显示窗口呈现上一次保存状态。</w:t>
      </w:r>
    </w:p>
    <w:p w:rsidR="005E05C9" w:rsidRDefault="004B0830" w:rsidP="005E05C9">
      <w:pPr>
        <w:pStyle w:val="SMGI5"/>
      </w:pPr>
      <w:r>
        <w:pict>
          <v:shape id="图片 31" o:spid="_x0000_i1029" type="#_x0000_t75" style="width:44.45pt;height:40.05pt;visibility:visible;mso-wrap-style:square">
            <v:imagedata r:id="rId19" o:title=""/>
          </v:shape>
        </w:pict>
      </w:r>
    </w:p>
    <w:p w:rsidR="005E05C9" w:rsidRDefault="005E05C9" w:rsidP="005E05C9">
      <w:pPr>
        <w:pStyle w:val="SMGI6"/>
        <w:ind w:firstLine="480"/>
        <w:rPr>
          <w:rFonts w:ascii="Times New Roman" w:hAnsi="Times New Roman"/>
        </w:rPr>
      </w:pPr>
      <w:r w:rsidRPr="004973C6">
        <w:rPr>
          <w:rFonts w:ascii="Times New Roman" w:hAnsi="Times New Roman"/>
        </w:rPr>
        <w:t>点击【打开</w:t>
      </w:r>
      <w:r>
        <w:rPr>
          <w:rFonts w:ascii="Times New Roman" w:hAnsi="Times New Roman" w:hint="eastAsia"/>
        </w:rPr>
        <w:t>G</w:t>
      </w:r>
      <w:r>
        <w:rPr>
          <w:rFonts w:ascii="Times New Roman" w:hAnsi="Times New Roman"/>
        </w:rPr>
        <w:t>DB</w:t>
      </w:r>
      <w:r w:rsidRPr="004973C6">
        <w:rPr>
          <w:rFonts w:ascii="Times New Roman" w:hAnsi="Times New Roman"/>
        </w:rPr>
        <w:t>】可以打开选定目录下的</w:t>
      </w:r>
      <w:r w:rsidRPr="004973C6">
        <w:rPr>
          <w:rFonts w:ascii="Times New Roman" w:hAnsi="Times New Roman"/>
        </w:rPr>
        <w:t>GDB</w:t>
      </w:r>
      <w:r w:rsidRPr="004973C6">
        <w:rPr>
          <w:rFonts w:ascii="Times New Roman" w:hAnsi="Times New Roman"/>
        </w:rPr>
        <w:t>数据库，并将</w:t>
      </w:r>
      <w:r w:rsidRPr="004973C6">
        <w:rPr>
          <w:rFonts w:ascii="Times New Roman" w:hAnsi="Times New Roman"/>
        </w:rPr>
        <w:t>GDB</w:t>
      </w:r>
      <w:r w:rsidRPr="004973C6">
        <w:rPr>
          <w:rFonts w:ascii="Times New Roman" w:hAnsi="Times New Roman"/>
        </w:rPr>
        <w:t>数据库中的要素显示在图层控制面板与地图显示窗口中，如</w:t>
      </w:r>
      <w:r>
        <w:rPr>
          <w:rFonts w:ascii="Times New Roman" w:hAnsi="Times New Roman" w:hint="eastAsia"/>
        </w:rPr>
        <w:t>下图</w:t>
      </w:r>
      <w:r w:rsidRPr="004973C6">
        <w:rPr>
          <w:rFonts w:ascii="Times New Roman" w:hAnsi="Times New Roman"/>
        </w:rPr>
        <w:t>所示</w:t>
      </w:r>
      <w:r>
        <w:rPr>
          <w:rFonts w:ascii="Times New Roman" w:hAnsi="Times New Roman" w:hint="eastAsia"/>
        </w:rPr>
        <w:t>。</w:t>
      </w:r>
    </w:p>
    <w:p w:rsidR="005E05C9" w:rsidRDefault="004B0830" w:rsidP="005E05C9">
      <w:pPr>
        <w:pStyle w:val="SMGIb"/>
        <w:rPr>
          <w:noProof/>
        </w:rPr>
      </w:pPr>
      <w:r>
        <w:rPr>
          <w:noProof/>
        </w:rPr>
        <w:pict>
          <v:shape id="图片 226" o:spid="_x0000_i1030" type="#_x0000_t75" style="width:249.2pt;height:299.25pt;visibility:visible;mso-wrap-style:square">
            <v:imagedata r:id="rId20" o:title=""/>
          </v:shape>
        </w:pict>
      </w:r>
    </w:p>
    <w:p w:rsidR="005E05C9" w:rsidRDefault="005E05C9" w:rsidP="005E05C9">
      <w:pPr>
        <w:pStyle w:val="SMGI"/>
      </w:pPr>
      <w:r w:rsidRPr="005E05C9">
        <w:rPr>
          <w:rFonts w:hint="eastAsia"/>
        </w:rPr>
        <w:lastRenderedPageBreak/>
        <w:t>选择</w:t>
      </w:r>
      <w:r w:rsidRPr="005E05C9">
        <w:rPr>
          <w:rFonts w:hint="eastAsia"/>
        </w:rPr>
        <w:t>GDB</w:t>
      </w:r>
      <w:r w:rsidRPr="005E05C9">
        <w:rPr>
          <w:rFonts w:hint="eastAsia"/>
        </w:rPr>
        <w:t>文件对话框</w:t>
      </w:r>
    </w:p>
    <w:p w:rsidR="005E05C9" w:rsidRPr="004973C6" w:rsidRDefault="004B0830" w:rsidP="005E05C9">
      <w:pPr>
        <w:pStyle w:val="SMGI5"/>
      </w:pPr>
      <w:r>
        <w:pict>
          <v:shape id="图片 54" o:spid="_x0000_i1031" type="#_x0000_t75" style="width:42.55pt;height:40.7pt;visibility:visible;mso-wrap-style:square">
            <v:imagedata r:id="rId21" o:title=""/>
          </v:shape>
        </w:pict>
      </w:r>
    </w:p>
    <w:p w:rsidR="005E05C9" w:rsidRDefault="005E05C9" w:rsidP="005E05C9">
      <w:pPr>
        <w:ind w:firstLine="420"/>
        <w:rPr>
          <w:rFonts w:ascii="Times New Roman" w:hAnsi="Times New Roman"/>
        </w:rPr>
      </w:pPr>
      <w:r w:rsidRPr="00CB567D">
        <w:rPr>
          <w:rFonts w:ascii="Times New Roman" w:hAnsi="Times New Roman" w:hint="eastAsia"/>
        </w:rPr>
        <w:t>点击【打开</w:t>
      </w:r>
      <w:r>
        <w:rPr>
          <w:rFonts w:ascii="Times New Roman" w:hAnsi="Times New Roman"/>
        </w:rPr>
        <w:t>M</w:t>
      </w:r>
      <w:r w:rsidRPr="00CB567D">
        <w:rPr>
          <w:rFonts w:ascii="Times New Roman" w:hAnsi="Times New Roman" w:hint="eastAsia"/>
        </w:rPr>
        <w:t>DB</w:t>
      </w:r>
      <w:r w:rsidRPr="00CB567D">
        <w:rPr>
          <w:rFonts w:ascii="Times New Roman" w:hAnsi="Times New Roman" w:hint="eastAsia"/>
        </w:rPr>
        <w:t>】可以打开选定目录下的</w:t>
      </w:r>
      <w:r>
        <w:rPr>
          <w:rFonts w:ascii="Times New Roman" w:hAnsi="Times New Roman"/>
        </w:rPr>
        <w:t>M</w:t>
      </w:r>
      <w:r w:rsidRPr="00CB567D">
        <w:rPr>
          <w:rFonts w:ascii="Times New Roman" w:hAnsi="Times New Roman" w:hint="eastAsia"/>
        </w:rPr>
        <w:t>DB</w:t>
      </w:r>
      <w:r w:rsidRPr="00CB567D">
        <w:rPr>
          <w:rFonts w:ascii="Times New Roman" w:hAnsi="Times New Roman" w:hint="eastAsia"/>
        </w:rPr>
        <w:t>数据库，并将</w:t>
      </w:r>
      <w:r>
        <w:rPr>
          <w:rFonts w:ascii="Times New Roman" w:hAnsi="Times New Roman"/>
        </w:rPr>
        <w:t>M</w:t>
      </w:r>
      <w:r w:rsidRPr="00CB567D">
        <w:rPr>
          <w:rFonts w:ascii="Times New Roman" w:hAnsi="Times New Roman" w:hint="eastAsia"/>
        </w:rPr>
        <w:t>DB</w:t>
      </w:r>
      <w:r w:rsidRPr="00CB567D">
        <w:rPr>
          <w:rFonts w:ascii="Times New Roman" w:hAnsi="Times New Roman" w:hint="eastAsia"/>
        </w:rPr>
        <w:t>数据库中的要素显示在图层控制面板与地图显示窗口中</w:t>
      </w:r>
      <w:r w:rsidRPr="004973C6">
        <w:rPr>
          <w:rFonts w:ascii="Times New Roman" w:hAnsi="Times New Roman"/>
        </w:rPr>
        <w:t>。</w:t>
      </w:r>
    </w:p>
    <w:p w:rsidR="005E05C9" w:rsidRPr="005E05C9" w:rsidRDefault="006D6F12" w:rsidP="00427EA7">
      <w:pPr>
        <w:pStyle w:val="SMGI5"/>
      </w:pPr>
      <w:r>
        <w:pict>
          <v:shape id="_x0000_i1269" type="#_x0000_t75" style="width:44.45pt;height:42.55pt">
            <v:imagedata r:id="rId22" o:title=""/>
          </v:shape>
        </w:pict>
      </w:r>
    </w:p>
    <w:p w:rsidR="00427EA7" w:rsidRDefault="00427EA7" w:rsidP="00427EA7">
      <w:pPr>
        <w:pStyle w:val="SMGI6"/>
        <w:ind w:firstLine="480"/>
      </w:pPr>
      <w:r>
        <w:t>点击【保存工程】可以保存当前</w:t>
      </w:r>
      <w:r w:rsidRPr="004973C6">
        <w:t>作业工程，记录数据库</w:t>
      </w:r>
      <w:r w:rsidRPr="004973C6">
        <w:t>GDB</w:t>
      </w:r>
      <w:r w:rsidRPr="004973C6">
        <w:t>路径、图层控制面板加载的要素和地图显示窗口状态等信息。</w:t>
      </w:r>
    </w:p>
    <w:p w:rsidR="00427EA7" w:rsidRDefault="004B0830" w:rsidP="00427EA7">
      <w:pPr>
        <w:pStyle w:val="SMGI5"/>
      </w:pPr>
      <w:r>
        <w:pict>
          <v:shape id="图片 23" o:spid="_x0000_i1033" type="#_x0000_t75" style="width:37.55pt;height:36.95pt;visibility:visible;mso-wrap-style:square">
            <v:imagedata r:id="rId23" o:title=""/>
          </v:shape>
        </w:pict>
      </w:r>
    </w:p>
    <w:p w:rsidR="00427EA7" w:rsidRPr="004973C6" w:rsidRDefault="00427EA7" w:rsidP="00427EA7">
      <w:pPr>
        <w:pStyle w:val="SMGI5"/>
      </w:pPr>
      <w:r w:rsidRPr="004973C6">
        <w:t>点击【关闭工程】弹出如</w:t>
      </w:r>
      <w:r>
        <w:rPr>
          <w:rFonts w:hint="eastAsia"/>
        </w:rPr>
        <w:t>下图</w:t>
      </w:r>
      <w:r w:rsidRPr="004973C6">
        <w:t>所示的信息提示框，选择【是】，系统先保存当前工作区工程，然后关闭工程，选择【否】，系统直接关闭工程。</w:t>
      </w:r>
    </w:p>
    <w:p w:rsidR="00427EA7" w:rsidRPr="004973C6" w:rsidRDefault="004B0830" w:rsidP="00427EA7">
      <w:pPr>
        <w:pStyle w:val="SMGIb"/>
        <w:rPr>
          <w:rFonts w:ascii="Times New Roman"/>
        </w:rPr>
      </w:pPr>
      <w:r>
        <w:rPr>
          <w:noProof/>
        </w:rPr>
        <w:pict>
          <v:shape id="图片 33" o:spid="_x0000_i1034" type="#_x0000_t75" style="width:210.35pt;height:102.05pt;visibility:visible;mso-wrap-style:square">
            <v:imagedata r:id="rId24" o:title=""/>
          </v:shape>
        </w:pict>
      </w:r>
    </w:p>
    <w:p w:rsidR="00427EA7" w:rsidRDefault="00427EA7" w:rsidP="00427EA7">
      <w:pPr>
        <w:pStyle w:val="SMGI"/>
      </w:pPr>
      <w:r w:rsidRPr="00E84515">
        <w:t>关闭工程信息提示框</w:t>
      </w:r>
    </w:p>
    <w:p w:rsidR="00427EA7" w:rsidRDefault="004B0830" w:rsidP="00427EA7">
      <w:pPr>
        <w:pStyle w:val="SMGI5"/>
      </w:pPr>
      <w:r>
        <w:pict>
          <v:shape id="图片 211" o:spid="_x0000_i1035" type="#_x0000_t75" style="width:38.2pt;height:40.7pt;visibility:visible;mso-wrap-style:square">
            <v:imagedata r:id="rId25" o:title=""/>
          </v:shape>
        </w:pict>
      </w:r>
    </w:p>
    <w:p w:rsidR="00427EA7" w:rsidRDefault="00427EA7" w:rsidP="00427EA7">
      <w:pPr>
        <w:pStyle w:val="SMGI6"/>
        <w:ind w:firstLine="480"/>
      </w:pPr>
      <w:r w:rsidRPr="004973C6">
        <w:t>点击【</w:t>
      </w:r>
      <w:r>
        <w:rPr>
          <w:rFonts w:hint="eastAsia"/>
        </w:rPr>
        <w:t>打开</w:t>
      </w:r>
      <w:r>
        <w:rPr>
          <w:rFonts w:hint="eastAsia"/>
        </w:rPr>
        <w:t>MXD</w:t>
      </w:r>
      <w:r w:rsidRPr="004973C6">
        <w:t>】</w:t>
      </w:r>
      <w:r>
        <w:t>，</w:t>
      </w:r>
      <w:r>
        <w:rPr>
          <w:rFonts w:hint="eastAsia"/>
        </w:rPr>
        <w:t>可加载</w:t>
      </w:r>
      <w:r>
        <w:rPr>
          <w:rFonts w:hint="eastAsia"/>
        </w:rPr>
        <w:t>MXD</w:t>
      </w:r>
      <w:r>
        <w:rPr>
          <w:rFonts w:hint="eastAsia"/>
        </w:rPr>
        <w:t>文件。注意打开后通常只能浏览。</w:t>
      </w:r>
    </w:p>
    <w:p w:rsidR="003558DA" w:rsidRDefault="004B0830" w:rsidP="003558DA">
      <w:pPr>
        <w:pStyle w:val="SMGI5"/>
      </w:pPr>
      <w:r>
        <w:pict>
          <v:shape id="图片 1" o:spid="_x0000_i1036" type="#_x0000_t75" style="width:44.45pt;height:44.45pt;visibility:visible;mso-wrap-style:square">
            <v:imagedata r:id="rId26" o:title=""/>
          </v:shape>
        </w:pict>
      </w:r>
    </w:p>
    <w:p w:rsidR="003558DA" w:rsidRPr="003558DA" w:rsidRDefault="003558DA" w:rsidP="003558DA">
      <w:pPr>
        <w:pStyle w:val="SMGI6"/>
        <w:ind w:firstLine="480"/>
      </w:pPr>
      <w:r w:rsidRPr="004973C6">
        <w:t>点击【</w:t>
      </w:r>
      <w:r>
        <w:rPr>
          <w:rFonts w:hint="eastAsia"/>
        </w:rPr>
        <w:t>导出</w:t>
      </w:r>
      <w:r>
        <w:rPr>
          <w:rFonts w:hint="eastAsia"/>
        </w:rPr>
        <w:t>MXD</w:t>
      </w:r>
      <w:r w:rsidRPr="004973C6">
        <w:t>】</w:t>
      </w:r>
      <w:r>
        <w:t>，</w:t>
      </w:r>
      <w:r>
        <w:rPr>
          <w:rFonts w:hint="eastAsia"/>
        </w:rPr>
        <w:t>可</w:t>
      </w:r>
      <w:r w:rsidR="00575633">
        <w:rPr>
          <w:rFonts w:hint="eastAsia"/>
        </w:rPr>
        <w:t>将当前工程保存为</w:t>
      </w:r>
      <w:r>
        <w:rPr>
          <w:rFonts w:hint="eastAsia"/>
        </w:rPr>
        <w:t>MXD</w:t>
      </w:r>
      <w:r>
        <w:rPr>
          <w:rFonts w:hint="eastAsia"/>
        </w:rPr>
        <w:t>文件。</w:t>
      </w:r>
    </w:p>
    <w:p w:rsidR="00427EA7" w:rsidRPr="00427EA7" w:rsidRDefault="004B0830" w:rsidP="00427EA7">
      <w:pPr>
        <w:pStyle w:val="SMGI5"/>
      </w:pPr>
      <w:r>
        <w:pict>
          <v:shape id="图片 15" o:spid="_x0000_i1037" type="#_x0000_t75" style="width:60.75pt;height:53.2pt;visibility:visible;mso-wrap-style:square">
            <v:imagedata r:id="rId27" o:title=""/>
          </v:shape>
        </w:pict>
      </w:r>
    </w:p>
    <w:p w:rsidR="005E05C9" w:rsidRDefault="00427EA7" w:rsidP="005E05C9">
      <w:pPr>
        <w:pStyle w:val="SMGI6"/>
        <w:ind w:firstLine="480"/>
        <w:rPr>
          <w:rFonts w:ascii="Times New Roman" w:hAnsi="Times New Roman"/>
        </w:rPr>
      </w:pPr>
      <w:r>
        <w:rPr>
          <w:rFonts w:ascii="Times New Roman" w:hAnsi="Times New Roman" w:hint="eastAsia"/>
        </w:rPr>
        <w:t>选中要素后，点击</w:t>
      </w:r>
      <w:r w:rsidRPr="004973C6">
        <w:rPr>
          <w:rFonts w:ascii="Times New Roman" w:hAnsi="Times New Roman"/>
        </w:rPr>
        <w:t>【</w:t>
      </w:r>
      <w:r>
        <w:rPr>
          <w:rFonts w:ascii="Times New Roman" w:hAnsi="Times New Roman" w:hint="eastAsia"/>
        </w:rPr>
        <w:t>导出选中要素</w:t>
      </w:r>
      <w:r w:rsidRPr="004973C6">
        <w:rPr>
          <w:rFonts w:ascii="Times New Roman" w:hAnsi="Times New Roman"/>
        </w:rPr>
        <w:t>】</w:t>
      </w:r>
      <w:r>
        <w:rPr>
          <w:rFonts w:ascii="Times New Roman" w:hAnsi="Times New Roman" w:hint="eastAsia"/>
        </w:rPr>
        <w:t>并指定导出路径后，即可导出指定要</w:t>
      </w:r>
      <w:r>
        <w:rPr>
          <w:rFonts w:ascii="Times New Roman" w:hAnsi="Times New Roman" w:hint="eastAsia"/>
        </w:rPr>
        <w:lastRenderedPageBreak/>
        <w:t>素，导出数据的结构与当前</w:t>
      </w:r>
      <w:r>
        <w:rPr>
          <w:rFonts w:ascii="Times New Roman" w:hAnsi="Times New Roman" w:hint="eastAsia"/>
        </w:rPr>
        <w:t>gdb</w:t>
      </w:r>
      <w:r>
        <w:rPr>
          <w:rFonts w:ascii="Times New Roman" w:hAnsi="Times New Roman" w:hint="eastAsia"/>
        </w:rPr>
        <w:t>一致。</w:t>
      </w:r>
    </w:p>
    <w:p w:rsidR="00427EA7" w:rsidRDefault="004B0830" w:rsidP="00427EA7">
      <w:pPr>
        <w:pStyle w:val="SMGI5"/>
      </w:pPr>
      <w:r>
        <w:pict>
          <v:shape id="图片 20" o:spid="_x0000_i1038" type="#_x0000_t75" style="width:1in;height:47.6pt;visibility:visible;mso-wrap-style:square">
            <v:imagedata r:id="rId28" o:title=""/>
          </v:shape>
        </w:pict>
      </w:r>
    </w:p>
    <w:p w:rsidR="00427EA7" w:rsidRDefault="00427EA7" w:rsidP="00427EA7">
      <w:pPr>
        <w:pStyle w:val="SMGI6"/>
        <w:ind w:firstLine="480"/>
      </w:pPr>
      <w:r w:rsidRPr="00A308B8">
        <w:t>【</w:t>
      </w:r>
      <w:r>
        <w:rPr>
          <w:rFonts w:hint="eastAsia"/>
        </w:rPr>
        <w:t>参考比例尺</w:t>
      </w:r>
      <w:r>
        <w:t>切换</w:t>
      </w:r>
      <w:r w:rsidRPr="00A308B8">
        <w:t>】</w:t>
      </w:r>
      <w:r>
        <w:rPr>
          <w:rFonts w:hint="eastAsia"/>
        </w:rPr>
        <w:t>将参考</w:t>
      </w:r>
      <w:r>
        <w:t>比例尺在</w:t>
      </w:r>
      <w:r>
        <w:rPr>
          <w:rFonts w:hint="eastAsia"/>
        </w:rPr>
        <w:t>0</w:t>
      </w:r>
      <w:r>
        <w:rPr>
          <w:rFonts w:hint="eastAsia"/>
        </w:rPr>
        <w:t>与</w:t>
      </w:r>
      <w:r>
        <w:t>目标</w:t>
      </w:r>
      <w:r>
        <w:rPr>
          <w:rFonts w:hint="eastAsia"/>
        </w:rPr>
        <w:t>参考</w:t>
      </w:r>
      <w:r>
        <w:t>比例尺</w:t>
      </w:r>
      <w:r>
        <w:rPr>
          <w:rFonts w:hint="eastAsia"/>
        </w:rPr>
        <w:t>之间</w:t>
      </w:r>
      <w:r>
        <w:t>切换</w:t>
      </w:r>
      <w:r>
        <w:rPr>
          <w:rFonts w:hint="eastAsia"/>
        </w:rPr>
        <w:t>。使用该按钮时需先设置参考比例尺。</w:t>
      </w:r>
    </w:p>
    <w:p w:rsidR="00427EA7" w:rsidRPr="00427EA7" w:rsidRDefault="004B0830" w:rsidP="00427EA7">
      <w:pPr>
        <w:pStyle w:val="SMGI5"/>
      </w:pPr>
      <w:r>
        <w:pict>
          <v:shape id="图片 14" o:spid="_x0000_i1039" type="#_x0000_t75" style="width:54.45pt;height:45.7pt;visibility:visible;mso-wrap-style:square">
            <v:imagedata r:id="rId29" o:title=""/>
          </v:shape>
        </w:pict>
      </w:r>
    </w:p>
    <w:p w:rsidR="00427EA7" w:rsidRDefault="00427EA7" w:rsidP="00427EA7">
      <w:pPr>
        <w:pStyle w:val="SMGI6"/>
        <w:ind w:firstLine="480"/>
      </w:pPr>
      <w:r w:rsidRPr="00A308B8">
        <w:t>【</w:t>
      </w:r>
      <w:r>
        <w:rPr>
          <w:rFonts w:hint="eastAsia"/>
        </w:rPr>
        <w:t>按位置</w:t>
      </w:r>
      <w:r>
        <w:t>选择</w:t>
      </w:r>
      <w:r w:rsidRPr="00A308B8">
        <w:t>】</w:t>
      </w:r>
      <w:r>
        <w:rPr>
          <w:rFonts w:hint="eastAsia"/>
        </w:rPr>
        <w:t>依据要素</w:t>
      </w:r>
      <w:r>
        <w:t>相对于源</w:t>
      </w:r>
      <w:r>
        <w:rPr>
          <w:rFonts w:hint="eastAsia"/>
        </w:rPr>
        <w:t>图层</w:t>
      </w:r>
      <w:r>
        <w:t>中的要素的位置从一个或多个目标图层中选择要素。</w:t>
      </w:r>
    </w:p>
    <w:p w:rsidR="00427EA7" w:rsidRPr="00D76106" w:rsidRDefault="004B0830" w:rsidP="00427EA7">
      <w:pPr>
        <w:pStyle w:val="SMGIb"/>
        <w:rPr>
          <w:rFonts w:ascii="Times New Roman"/>
        </w:rPr>
      </w:pPr>
      <w:r>
        <w:rPr>
          <w:noProof/>
        </w:rPr>
        <w:pict>
          <v:shape id="图片 292" o:spid="_x0000_i1040" type="#_x0000_t75" style="width:195.95pt;height:252.3pt;visibility:visible;mso-wrap-style:square">
            <v:imagedata r:id="rId30" o:title=""/>
          </v:shape>
        </w:pict>
      </w:r>
    </w:p>
    <w:p w:rsidR="00427EA7" w:rsidRPr="00E84515" w:rsidRDefault="00427EA7" w:rsidP="00427EA7">
      <w:pPr>
        <w:pStyle w:val="SMGI"/>
      </w:pPr>
      <w:r>
        <w:rPr>
          <w:rFonts w:hint="eastAsia"/>
        </w:rPr>
        <w:t>按位置选择</w:t>
      </w:r>
      <w:r w:rsidRPr="00E84515">
        <w:t>对话框</w:t>
      </w:r>
    </w:p>
    <w:p w:rsidR="005E05C9" w:rsidRDefault="004B0830" w:rsidP="00427EA7">
      <w:pPr>
        <w:pStyle w:val="SMGI5"/>
      </w:pPr>
      <w:r>
        <w:pict>
          <v:shape id="图片 257" o:spid="_x0000_i1041" type="#_x0000_t75" style="width:48.85pt;height:44.45pt;visibility:visible;mso-wrap-style:square">
            <v:imagedata r:id="rId31" o:title=""/>
          </v:shape>
        </w:pict>
      </w:r>
    </w:p>
    <w:p w:rsidR="00427EA7" w:rsidRPr="00323BEB" w:rsidRDefault="00427EA7" w:rsidP="00427EA7">
      <w:pPr>
        <w:pStyle w:val="SMGI6"/>
        <w:ind w:firstLine="480"/>
      </w:pPr>
      <w:r w:rsidRPr="00A308B8">
        <w:t>【</w:t>
      </w:r>
      <w:r>
        <w:rPr>
          <w:rFonts w:hint="eastAsia"/>
        </w:rPr>
        <w:t>颜色校正</w:t>
      </w:r>
      <w:r w:rsidRPr="00A308B8">
        <w:t>】</w:t>
      </w:r>
      <w:r>
        <w:rPr>
          <w:rFonts w:hint="eastAsia"/>
        </w:rPr>
        <w:t>颜色为</w:t>
      </w:r>
      <w:r>
        <w:rPr>
          <w:rFonts w:hint="eastAsia"/>
        </w:rPr>
        <w:t>CMYK</w:t>
      </w:r>
      <w:r>
        <w:rPr>
          <w:rFonts w:hint="eastAsia"/>
        </w:rPr>
        <w:t>时</w:t>
      </w:r>
      <w:r>
        <w:t>，</w:t>
      </w:r>
      <w:r>
        <w:rPr>
          <w:rFonts w:hint="eastAsia"/>
        </w:rPr>
        <w:t>点击</w:t>
      </w:r>
      <w:r w:rsidRPr="00A308B8">
        <w:t>【</w:t>
      </w:r>
      <w:r>
        <w:rPr>
          <w:rFonts w:hint="eastAsia"/>
        </w:rPr>
        <w:t>颜色校正</w:t>
      </w:r>
      <w:r w:rsidRPr="00A308B8">
        <w:t>】</w:t>
      </w:r>
      <w:r>
        <w:t>可</w:t>
      </w:r>
      <w:r>
        <w:rPr>
          <w:rFonts w:hint="eastAsia"/>
        </w:rPr>
        <w:t>从纠正图面颜色的显示。注意：该工具不可以</w:t>
      </w:r>
      <w:r>
        <w:t>切换</w:t>
      </w:r>
      <w:r>
        <w:rPr>
          <w:rFonts w:hint="eastAsia"/>
        </w:rPr>
        <w:t>RGB</w:t>
      </w:r>
      <w:r>
        <w:rPr>
          <w:rFonts w:hint="eastAsia"/>
        </w:rPr>
        <w:t>和</w:t>
      </w:r>
      <w:r>
        <w:rPr>
          <w:rFonts w:hint="eastAsia"/>
        </w:rPr>
        <w:t>CMYK</w:t>
      </w:r>
      <w:r>
        <w:rPr>
          <w:rFonts w:hint="eastAsia"/>
        </w:rPr>
        <w:t>。</w:t>
      </w:r>
    </w:p>
    <w:p w:rsidR="00345E01" w:rsidRDefault="00345E01" w:rsidP="00345E01">
      <w:pPr>
        <w:pStyle w:val="SMGI2"/>
      </w:pPr>
      <w:bookmarkStart w:id="18" w:name="_Toc145609525"/>
      <w:r>
        <w:rPr>
          <w:rFonts w:hint="eastAsia"/>
        </w:rPr>
        <w:t>环境管理</w:t>
      </w:r>
      <w:bookmarkEnd w:id="18"/>
    </w:p>
    <w:p w:rsidR="00345E01" w:rsidRPr="004973C6" w:rsidRDefault="004B0830" w:rsidP="009B08C7">
      <w:pPr>
        <w:pStyle w:val="SMGI5"/>
      </w:pPr>
      <w:r>
        <w:lastRenderedPageBreak/>
        <w:pict>
          <v:shape id="图片 213" o:spid="_x0000_i1042" type="#_x0000_t75" style="width:22.55pt;height:38.8pt;visibility:visible;mso-wrap-style:square">
            <v:imagedata r:id="rId32" o:title=""/>
          </v:shape>
        </w:pict>
      </w:r>
    </w:p>
    <w:p w:rsidR="00427EA7" w:rsidRDefault="00427EA7" w:rsidP="00427EA7">
      <w:pPr>
        <w:pStyle w:val="SMGI5"/>
      </w:pPr>
      <w:r w:rsidRPr="004973C6">
        <w:t>点击【</w:t>
      </w:r>
      <w:r>
        <w:rPr>
          <w:rFonts w:hint="eastAsia"/>
        </w:rPr>
        <w:t>书签</w:t>
      </w:r>
      <w:r w:rsidRPr="004973C6">
        <w:t>】弹出如</w:t>
      </w:r>
      <w:r>
        <w:rPr>
          <w:rFonts w:hint="eastAsia"/>
        </w:rPr>
        <w:t>下图</w:t>
      </w:r>
      <w:r w:rsidRPr="004973C6">
        <w:t>所示的</w:t>
      </w:r>
      <w:r>
        <w:rPr>
          <w:rFonts w:hint="eastAsia"/>
        </w:rPr>
        <w:t>对话</w:t>
      </w:r>
      <w:r w:rsidRPr="004973C6">
        <w:t>框</w:t>
      </w:r>
      <w:r>
        <w:t>，</w:t>
      </w:r>
      <w:r>
        <w:rPr>
          <w:rFonts w:hint="eastAsia"/>
        </w:rPr>
        <w:t>点击</w:t>
      </w:r>
      <w:r w:rsidRPr="004973C6">
        <w:t>【</w:t>
      </w:r>
      <w:r>
        <w:rPr>
          <w:rFonts w:hint="eastAsia"/>
        </w:rPr>
        <w:t>新建</w:t>
      </w:r>
      <w:r w:rsidRPr="004973C6">
        <w:t>】</w:t>
      </w:r>
      <w:r>
        <w:rPr>
          <w:rFonts w:hint="eastAsia"/>
        </w:rPr>
        <w:t>即可创建书签，选择书签后点击</w:t>
      </w:r>
      <w:r w:rsidRPr="004973C6">
        <w:t>【</w:t>
      </w:r>
      <w:r>
        <w:rPr>
          <w:rFonts w:hint="eastAsia"/>
        </w:rPr>
        <w:t>跳转</w:t>
      </w:r>
      <w:r w:rsidRPr="004973C6">
        <w:t>】</w:t>
      </w:r>
      <w:r>
        <w:rPr>
          <w:rFonts w:hint="eastAsia"/>
        </w:rPr>
        <w:t>即可完成书签跳转。</w:t>
      </w:r>
    </w:p>
    <w:p w:rsidR="00427EA7" w:rsidRDefault="004B0830" w:rsidP="00427EA7">
      <w:pPr>
        <w:pStyle w:val="SMGIb"/>
      </w:pPr>
      <w:r>
        <w:rPr>
          <w:noProof/>
        </w:rPr>
        <w:pict>
          <v:shape id="图片 215" o:spid="_x0000_i1043" type="#_x0000_t75" style="width:167.15pt;height:230.4pt;visibility:visible;mso-wrap-style:square">
            <v:imagedata r:id="rId33" o:title=""/>
          </v:shape>
        </w:pict>
      </w:r>
    </w:p>
    <w:p w:rsidR="00427EA7" w:rsidRDefault="00427EA7" w:rsidP="00427EA7">
      <w:pPr>
        <w:pStyle w:val="SMGI"/>
      </w:pPr>
      <w:r>
        <w:rPr>
          <w:rFonts w:hint="eastAsia"/>
        </w:rPr>
        <w:t>书签界面</w:t>
      </w:r>
    </w:p>
    <w:p w:rsidR="00427EA7" w:rsidRDefault="004B0830" w:rsidP="00427EA7">
      <w:pPr>
        <w:pStyle w:val="SMGI5"/>
      </w:pPr>
      <w:r>
        <w:pict>
          <v:shape id="图片 251" o:spid="_x0000_i1044" type="#_x0000_t75" style="width:50.1pt;height:44.45pt;visibility:visible;mso-wrap-style:square">
            <v:imagedata r:id="rId34" o:title="537904059"/>
          </v:shape>
        </w:pict>
      </w:r>
    </w:p>
    <w:p w:rsidR="00427EA7" w:rsidRDefault="00427EA7" w:rsidP="00427EA7">
      <w:pPr>
        <w:pStyle w:val="SMGI6"/>
        <w:ind w:firstLine="480"/>
      </w:pPr>
      <w:r w:rsidRPr="004973C6">
        <w:t>点击【</w:t>
      </w:r>
      <w:r>
        <w:rPr>
          <w:rFonts w:hint="eastAsia"/>
        </w:rPr>
        <w:t>编辑选项</w:t>
      </w:r>
      <w:r w:rsidRPr="004973C6">
        <w:t>】弹出如</w:t>
      </w:r>
      <w:r>
        <w:rPr>
          <w:rFonts w:hint="eastAsia"/>
        </w:rPr>
        <w:t>下图</w:t>
      </w:r>
      <w:r w:rsidRPr="004973C6">
        <w:t>所示的</w:t>
      </w:r>
      <w:r>
        <w:rPr>
          <w:rFonts w:hint="eastAsia"/>
        </w:rPr>
        <w:t>参数设置</w:t>
      </w:r>
      <w:r w:rsidRPr="004973C6">
        <w:t>框，</w:t>
      </w:r>
      <w:r>
        <w:rPr>
          <w:rFonts w:hint="eastAsia"/>
        </w:rPr>
        <w:t>设置</w:t>
      </w:r>
      <w:r>
        <w:t>粘滞移动容差的结果是延迟移动所选要素。</w:t>
      </w:r>
      <w:r>
        <w:rPr>
          <w:rFonts w:hint="eastAsia"/>
        </w:rPr>
        <w:t>使用“编辑”工具</w:t>
      </w:r>
      <w:r>
        <w:t>单</w:t>
      </w:r>
      <w:r>
        <w:rPr>
          <w:rFonts w:hint="eastAsia"/>
        </w:rPr>
        <w:t>击</w:t>
      </w:r>
      <w:r>
        <w:t>要素时，</w:t>
      </w:r>
      <w:r>
        <w:rPr>
          <w:rFonts w:hint="eastAsia"/>
        </w:rPr>
        <w:t>粘滞</w:t>
      </w:r>
      <w:r>
        <w:t>移动容差防止要素在选择时无意拖动移动</w:t>
      </w:r>
      <w:r>
        <w:rPr>
          <w:rFonts w:hint="eastAsia"/>
        </w:rPr>
        <w:t>。可参考</w:t>
      </w:r>
      <w:r>
        <w:t>显示器的分辨率，将粘滞移动容差</w:t>
      </w:r>
      <w:r>
        <w:rPr>
          <w:rFonts w:hint="eastAsia"/>
        </w:rPr>
        <w:t>值</w:t>
      </w:r>
      <w:r>
        <w:t>设置到比最大像素值还</w:t>
      </w:r>
      <w:r>
        <w:rPr>
          <w:rFonts w:hint="eastAsia"/>
        </w:rPr>
        <w:t>大</w:t>
      </w:r>
      <w:r>
        <w:t>，</w:t>
      </w:r>
      <w:r>
        <w:rPr>
          <w:rFonts w:hint="eastAsia"/>
        </w:rPr>
        <w:t>选择</w:t>
      </w:r>
      <w:r>
        <w:t>要素</w:t>
      </w:r>
      <w:r>
        <w:rPr>
          <w:rFonts w:hint="eastAsia"/>
        </w:rPr>
        <w:t>将</w:t>
      </w:r>
      <w:r>
        <w:t>无法</w:t>
      </w:r>
      <w:r>
        <w:rPr>
          <w:rFonts w:hint="eastAsia"/>
        </w:rPr>
        <w:t>拖动</w:t>
      </w:r>
      <w:r>
        <w:t>移动</w:t>
      </w:r>
      <w:r w:rsidRPr="004973C6">
        <w:t>。</w:t>
      </w:r>
    </w:p>
    <w:p w:rsidR="00427EA7" w:rsidRDefault="004B0830" w:rsidP="00427EA7">
      <w:pPr>
        <w:pStyle w:val="SMGIb"/>
        <w:rPr>
          <w:rFonts w:ascii="Times New Roman" w:hAnsi="Times New Roman"/>
        </w:rPr>
      </w:pPr>
      <w:r>
        <w:rPr>
          <w:noProof/>
        </w:rPr>
        <w:pict>
          <v:shape id="图片 32" o:spid="_x0000_i1045" type="#_x0000_t75" style="width:180.95pt;height:122.7pt;visibility:visible;mso-wrap-style:square">
            <v:imagedata r:id="rId35" o:title=""/>
          </v:shape>
        </w:pict>
      </w:r>
    </w:p>
    <w:p w:rsidR="00427EA7" w:rsidRPr="00E84515" w:rsidRDefault="00427EA7" w:rsidP="00427EA7">
      <w:pPr>
        <w:pStyle w:val="SMGI"/>
      </w:pPr>
      <w:r w:rsidRPr="00E84515">
        <w:rPr>
          <w:rFonts w:hint="eastAsia"/>
        </w:rPr>
        <w:t>编辑选项参数</w:t>
      </w:r>
      <w:r w:rsidRPr="00E84515">
        <w:t>设置</w:t>
      </w:r>
    </w:p>
    <w:p w:rsidR="00427EA7" w:rsidRPr="00427EA7" w:rsidRDefault="00427EA7" w:rsidP="00427EA7">
      <w:pPr>
        <w:pStyle w:val="SMGI2"/>
        <w:rPr>
          <w:lang w:val="en-US"/>
        </w:rPr>
      </w:pPr>
      <w:bookmarkStart w:id="19" w:name="_Toc145609526"/>
      <w:r w:rsidRPr="004973C6">
        <w:lastRenderedPageBreak/>
        <w:t>辅助</w:t>
      </w:r>
      <w:r>
        <w:rPr>
          <w:rFonts w:hint="eastAsia"/>
        </w:rPr>
        <w:t>工具</w:t>
      </w:r>
      <w:bookmarkEnd w:id="19"/>
    </w:p>
    <w:p w:rsidR="00427EA7" w:rsidRDefault="004B0830" w:rsidP="00427EA7">
      <w:pPr>
        <w:pStyle w:val="SMGI5"/>
      </w:pPr>
      <w:r>
        <w:pict>
          <v:shape id="图片 67" o:spid="_x0000_i1046" type="#_x0000_t75" style="width:36.95pt;height:41.95pt;visibility:visible;mso-wrap-style:square">
            <v:imagedata r:id="rId36" o:title=""/>
          </v:shape>
        </w:pict>
      </w:r>
    </w:p>
    <w:p w:rsidR="00427EA7" w:rsidRDefault="00427EA7" w:rsidP="00427EA7">
      <w:pPr>
        <w:pStyle w:val="SMGI6"/>
        <w:ind w:firstLine="480"/>
      </w:pPr>
      <w:r w:rsidRPr="004973C6">
        <w:t>【</w:t>
      </w:r>
      <w:r>
        <w:rPr>
          <w:rFonts w:hint="eastAsia"/>
        </w:rPr>
        <w:t>卷帘工具</w:t>
      </w:r>
      <w:r w:rsidRPr="004973C6">
        <w:t>】</w:t>
      </w:r>
      <w:r w:rsidRPr="00F6443C">
        <w:rPr>
          <w:rFonts w:hint="eastAsia"/>
        </w:rPr>
        <w:t>以交互方式显示被卷帘图层下方的图层。使用此工具可轻松地查看某特定图层下面的内容，而无需在内容列表中关闭该图层。</w:t>
      </w:r>
    </w:p>
    <w:p w:rsidR="00427EA7" w:rsidRDefault="00427EA7" w:rsidP="00427EA7">
      <w:pPr>
        <w:pStyle w:val="SMGI6"/>
        <w:ind w:firstLine="482"/>
      </w:pPr>
      <w:r w:rsidRPr="004973C6">
        <w:rPr>
          <w:b/>
        </w:rPr>
        <w:t>操作方法：</w:t>
      </w:r>
      <w:r w:rsidRPr="004973C6">
        <w:t>点击【</w:t>
      </w:r>
      <w:r>
        <w:rPr>
          <w:rFonts w:hint="eastAsia"/>
        </w:rPr>
        <w:t>卷帘工具</w:t>
      </w:r>
      <w:r w:rsidRPr="004973C6">
        <w:t>】</w:t>
      </w:r>
      <w:r>
        <w:t>，弹出如下图所示的对话框。选择</w:t>
      </w:r>
      <w:r>
        <w:rPr>
          <w:rFonts w:hint="eastAsia"/>
        </w:rPr>
        <w:t>所要</w:t>
      </w:r>
      <w:r>
        <w:t>卷帘的图层，单击</w:t>
      </w:r>
      <w:r w:rsidRPr="004973C6">
        <w:t>【</w:t>
      </w:r>
      <w:r>
        <w:rPr>
          <w:rFonts w:hint="eastAsia"/>
        </w:rPr>
        <w:t>确定</w:t>
      </w:r>
      <w:r w:rsidRPr="004973C6">
        <w:t>】</w:t>
      </w:r>
      <w:r>
        <w:t>，即可开启卷帘功能。</w:t>
      </w:r>
    </w:p>
    <w:p w:rsidR="00427EA7" w:rsidRDefault="004B0830" w:rsidP="00427EA7">
      <w:pPr>
        <w:pStyle w:val="SMGIb"/>
      </w:pPr>
      <w:r>
        <w:pict>
          <v:shape id="图片 70" o:spid="_x0000_i1047" type="#_x0000_t75" style="width:217.25pt;height:92.65pt;visibility:visible;mso-wrap-style:square">
            <v:imagedata r:id="rId37" o:title=""/>
          </v:shape>
        </w:pict>
      </w:r>
    </w:p>
    <w:p w:rsidR="00427EA7" w:rsidRPr="00427EA7" w:rsidRDefault="00427EA7" w:rsidP="00427EA7">
      <w:pPr>
        <w:pStyle w:val="SMGI"/>
      </w:pPr>
      <w:r w:rsidRPr="00F6443C">
        <w:rPr>
          <w:rFonts w:ascii="黑体" w:hAnsi="黑体" w:hint="eastAsia"/>
        </w:rPr>
        <w:t>卷帘工具对话框</w:t>
      </w:r>
    </w:p>
    <w:p w:rsidR="007C72F0" w:rsidRDefault="004B0830" w:rsidP="00427EA7">
      <w:pPr>
        <w:pStyle w:val="SMGI5"/>
      </w:pPr>
      <w:r>
        <w:pict>
          <v:shape id="图片 19" o:spid="_x0000_i1048" type="#_x0000_t75" style="width:58.25pt;height:38.2pt;visibility:visible;mso-wrap-style:square">
            <v:imagedata r:id="rId38" o:title=""/>
          </v:shape>
        </w:pict>
      </w:r>
    </w:p>
    <w:p w:rsidR="00427EA7" w:rsidRPr="004973C6" w:rsidRDefault="00427EA7" w:rsidP="00427EA7">
      <w:pPr>
        <w:pStyle w:val="SMGI6"/>
        <w:ind w:firstLine="480"/>
      </w:pPr>
      <w:r w:rsidRPr="004973C6">
        <w:t>【添加临时数据】是根据用户需求，在当前地图上加载临时数据，辅助作业。</w:t>
      </w:r>
    </w:p>
    <w:p w:rsidR="00427EA7" w:rsidRDefault="00427EA7" w:rsidP="00427EA7">
      <w:pPr>
        <w:pStyle w:val="SMGI6"/>
        <w:ind w:firstLine="482"/>
      </w:pPr>
      <w:r w:rsidRPr="004973C6">
        <w:rPr>
          <w:b/>
        </w:rPr>
        <w:t>操作方法：</w:t>
      </w:r>
      <w:r w:rsidRPr="004973C6">
        <w:t>点击【添加临时数据】，弹出如</w:t>
      </w:r>
      <w:r>
        <w:rPr>
          <w:rFonts w:hint="eastAsia"/>
        </w:rPr>
        <w:t>下图</w:t>
      </w:r>
      <w:r w:rsidRPr="004973C6">
        <w:t>所示的对话框。选择</w:t>
      </w:r>
      <w:r w:rsidRPr="004973C6">
        <w:t>Shapefile</w:t>
      </w:r>
      <w:r w:rsidRPr="004973C6">
        <w:t>文件、地理数据库、栅格数据、服务器数据或者图层文件所在文件夹，单击【打开】，将当前临时数据加载进地图显示窗口。</w:t>
      </w:r>
    </w:p>
    <w:p w:rsidR="00427EA7" w:rsidRDefault="004B0830" w:rsidP="00427EA7">
      <w:pPr>
        <w:pStyle w:val="SMGIb"/>
      </w:pPr>
      <w:r>
        <w:pict>
          <v:shape id="图片 34" o:spid="_x0000_i1049" type="#_x0000_t75" style="width:312.4pt;height:207.25pt;visibility:visible;mso-wrap-style:square">
            <v:imagedata r:id="rId39" o:title=""/>
          </v:shape>
        </w:pict>
      </w:r>
    </w:p>
    <w:p w:rsidR="00427EA7" w:rsidRPr="00427EA7" w:rsidRDefault="00427EA7" w:rsidP="00427EA7">
      <w:pPr>
        <w:pStyle w:val="SMGI"/>
      </w:pPr>
      <w:r w:rsidRPr="00E84515">
        <w:lastRenderedPageBreak/>
        <w:t>添加临时数据对话框</w:t>
      </w:r>
    </w:p>
    <w:p w:rsidR="00427EA7" w:rsidRDefault="004B0830" w:rsidP="00427EA7">
      <w:pPr>
        <w:pStyle w:val="SMGI5"/>
      </w:pPr>
      <w:r>
        <w:pict>
          <v:shape id="图片 75" o:spid="_x0000_i1050" type="#_x0000_t75" style="width:38.8pt;height:41.95pt;visibility:visible;mso-wrap-style:square">
            <v:imagedata r:id="rId40" o:title=""/>
          </v:shape>
        </w:pict>
      </w:r>
    </w:p>
    <w:p w:rsidR="00E421BC" w:rsidRDefault="00E421BC" w:rsidP="00E421BC">
      <w:pPr>
        <w:pStyle w:val="SMGI6"/>
        <w:ind w:firstLine="480"/>
      </w:pPr>
      <w:r w:rsidRPr="004973C6">
        <w:t>【</w:t>
      </w:r>
      <w:r>
        <w:rPr>
          <w:rFonts w:hint="eastAsia"/>
        </w:rPr>
        <w:t>标注管理</w:t>
      </w:r>
      <w:r w:rsidRPr="004973C6">
        <w:t>】</w:t>
      </w:r>
      <w:r w:rsidRPr="00F6443C">
        <w:rPr>
          <w:rFonts w:hint="eastAsia"/>
        </w:rPr>
        <w:t>地图上动态放置的一段文本，其文本字符串源自一个或多个要素属性。</w:t>
      </w:r>
    </w:p>
    <w:p w:rsidR="00E421BC" w:rsidRDefault="00E421BC" w:rsidP="00E421BC">
      <w:pPr>
        <w:pStyle w:val="SMGI6"/>
        <w:ind w:firstLine="482"/>
      </w:pPr>
      <w:r w:rsidRPr="00FC3CAB">
        <w:rPr>
          <w:rFonts w:hint="eastAsia"/>
          <w:b/>
        </w:rPr>
        <w:t>操作</w:t>
      </w:r>
      <w:r w:rsidRPr="00FC3CAB">
        <w:rPr>
          <w:b/>
        </w:rPr>
        <w:t>方法：</w:t>
      </w:r>
      <w:r w:rsidRPr="00FC3CAB">
        <w:rPr>
          <w:rFonts w:hint="eastAsia"/>
        </w:rPr>
        <w:t>点击</w:t>
      </w:r>
      <w:r w:rsidRPr="00FC3CAB">
        <w:t>【</w:t>
      </w:r>
      <w:r>
        <w:rPr>
          <w:rFonts w:hint="eastAsia"/>
        </w:rPr>
        <w:t>标注管理</w:t>
      </w:r>
      <w:r w:rsidRPr="00FC3CAB">
        <w:t>】</w:t>
      </w:r>
      <w:r>
        <w:rPr>
          <w:rFonts w:hint="eastAsia"/>
        </w:rPr>
        <w:t>，</w:t>
      </w:r>
      <w:r>
        <w:t>弹出如</w:t>
      </w:r>
      <w:r>
        <w:rPr>
          <w:rFonts w:hint="eastAsia"/>
        </w:rPr>
        <w:t>下图所示</w:t>
      </w:r>
      <w:r>
        <w:t>的对话框，</w:t>
      </w:r>
      <w:r>
        <w:rPr>
          <w:rFonts w:hint="eastAsia"/>
        </w:rPr>
        <w:t>选择指定</w:t>
      </w:r>
      <w:r>
        <w:t>的</w:t>
      </w:r>
      <w:r>
        <w:rPr>
          <w:rFonts w:hint="eastAsia"/>
        </w:rPr>
        <w:t>图层</w:t>
      </w:r>
      <w:r>
        <w:t>、标注字段，并设置好文本符号和放置属性，最后点击</w:t>
      </w:r>
      <w:r w:rsidRPr="00FC3CAB">
        <w:t>【</w:t>
      </w:r>
      <w:r>
        <w:rPr>
          <w:rFonts w:hint="eastAsia"/>
        </w:rPr>
        <w:t>应用</w:t>
      </w:r>
      <w:r w:rsidRPr="00FC3CAB">
        <w:t>】</w:t>
      </w:r>
      <w:r>
        <w:t>按钮。</w:t>
      </w:r>
    </w:p>
    <w:p w:rsidR="00E421BC" w:rsidRDefault="004B0830" w:rsidP="00E421BC">
      <w:pPr>
        <w:pStyle w:val="SMGIb"/>
        <w:rPr>
          <w:rFonts w:ascii="Times New Roman" w:hAnsi="Times New Roman"/>
        </w:rPr>
      </w:pPr>
      <w:r>
        <w:rPr>
          <w:noProof/>
        </w:rPr>
        <w:pict>
          <v:shape id="图片 76" o:spid="_x0000_i1051" type="#_x0000_t75" style="width:415.1pt;height:262.95pt;visibility:visible;mso-wrap-style:square">
            <v:imagedata r:id="rId41" o:title=""/>
          </v:shape>
        </w:pict>
      </w:r>
    </w:p>
    <w:p w:rsidR="00427EA7" w:rsidRPr="00E421BC" w:rsidRDefault="00E421BC" w:rsidP="00E421BC">
      <w:pPr>
        <w:pStyle w:val="SMGI"/>
      </w:pPr>
      <w:r w:rsidRPr="008D04D7">
        <w:rPr>
          <w:rFonts w:hint="eastAsia"/>
        </w:rPr>
        <w:t>标注管理器对话框</w:t>
      </w:r>
    </w:p>
    <w:p w:rsidR="00427EA7" w:rsidRDefault="004B0830" w:rsidP="00427EA7">
      <w:pPr>
        <w:pStyle w:val="SMGI5"/>
        <w:rPr>
          <w:rFonts w:ascii="微软雅黑" w:eastAsia="微软雅黑" w:cs="微软雅黑"/>
          <w:color w:val="004080"/>
          <w:kern w:val="0"/>
          <w:szCs w:val="24"/>
        </w:rPr>
      </w:pPr>
      <w:r>
        <w:rPr>
          <w:rFonts w:ascii="微软雅黑" w:eastAsia="微软雅黑" w:cs="微软雅黑"/>
          <w:color w:val="004080"/>
          <w:kern w:val="0"/>
          <w:szCs w:val="24"/>
        </w:rPr>
        <w:pict>
          <v:shape id="图片 302" o:spid="_x0000_i1052" type="#_x0000_t75" style="width:40.05pt;height:41.3pt;visibility:visible;mso-wrap-style:square">
            <v:imagedata r:id="rId42" o:title=""/>
          </v:shape>
        </w:pict>
      </w:r>
    </w:p>
    <w:p w:rsidR="00E421BC" w:rsidRPr="00A308B8" w:rsidRDefault="00E421BC" w:rsidP="00E421BC">
      <w:pPr>
        <w:pStyle w:val="SMGI6"/>
        <w:ind w:firstLine="480"/>
      </w:pPr>
      <w:r w:rsidRPr="00A308B8">
        <w:t>【</w:t>
      </w:r>
      <w:r>
        <w:rPr>
          <w:rFonts w:hint="eastAsia"/>
        </w:rPr>
        <w:t>数据清理</w:t>
      </w:r>
      <w:r w:rsidRPr="00A308B8">
        <w:t>】</w:t>
      </w:r>
      <w:r>
        <w:rPr>
          <w:rFonts w:hint="eastAsia"/>
        </w:rPr>
        <w:t>清理数据</w:t>
      </w:r>
      <w:r>
        <w:t>库，释放</w:t>
      </w:r>
      <w:r>
        <w:rPr>
          <w:rFonts w:hint="eastAsia"/>
        </w:rPr>
        <w:t>冗余</w:t>
      </w:r>
      <w:r>
        <w:t>数据</w:t>
      </w:r>
      <w:r w:rsidRPr="00A308B8">
        <w:t>。</w:t>
      </w:r>
    </w:p>
    <w:p w:rsidR="00E421BC" w:rsidRDefault="004B0830" w:rsidP="00E421BC">
      <w:pPr>
        <w:pStyle w:val="SMGI5"/>
      </w:pPr>
      <w:r>
        <w:pict>
          <v:shape id="图片 217" o:spid="_x0000_i1053" type="#_x0000_t75" style="width:36.95pt;height:41.3pt;visibility:visible;mso-wrap-style:square">
            <v:imagedata r:id="rId43" o:title=""/>
          </v:shape>
        </w:pict>
      </w:r>
    </w:p>
    <w:p w:rsidR="00E421BC" w:rsidRDefault="00E421BC" w:rsidP="00E421BC">
      <w:pPr>
        <w:pStyle w:val="SMGI6"/>
        <w:ind w:firstLine="480"/>
      </w:pPr>
      <w:r w:rsidRPr="00A308B8">
        <w:t>【</w:t>
      </w:r>
      <w:r>
        <w:rPr>
          <w:rFonts w:hint="eastAsia"/>
        </w:rPr>
        <w:t>测量面积</w:t>
      </w:r>
      <w:r w:rsidRPr="00A308B8">
        <w:t>】</w:t>
      </w:r>
      <w:r>
        <w:rPr>
          <w:rFonts w:hint="eastAsia"/>
        </w:rPr>
        <w:t>测量面积</w:t>
      </w:r>
      <w:r w:rsidRPr="00A308B8">
        <w:t>。</w:t>
      </w:r>
    </w:p>
    <w:p w:rsidR="00E421BC" w:rsidRDefault="004B0830" w:rsidP="00E421BC">
      <w:pPr>
        <w:pStyle w:val="SMGIb"/>
        <w:rPr>
          <w:rFonts w:ascii="Times New Roman" w:hAnsi="Times New Roman"/>
        </w:rPr>
      </w:pPr>
      <w:r>
        <w:rPr>
          <w:noProof/>
        </w:rPr>
        <w:lastRenderedPageBreak/>
        <w:pict>
          <v:shape id="图片 218" o:spid="_x0000_i1054" type="#_x0000_t75" style="width:194.7pt;height:157.15pt;visibility:visible;mso-wrap-style:square">
            <v:imagedata r:id="rId44" o:title=""/>
          </v:shape>
        </w:pict>
      </w:r>
    </w:p>
    <w:p w:rsidR="00E421BC" w:rsidRPr="00E74189" w:rsidRDefault="00E421BC" w:rsidP="00E421BC">
      <w:pPr>
        <w:pStyle w:val="SMGI"/>
      </w:pPr>
      <w:r w:rsidRPr="00E74189">
        <w:rPr>
          <w:rFonts w:hint="eastAsia"/>
        </w:rPr>
        <w:t>测量面积</w:t>
      </w:r>
    </w:p>
    <w:p w:rsidR="00E421BC" w:rsidRDefault="004B0830" w:rsidP="00E421BC">
      <w:pPr>
        <w:pStyle w:val="SMGI5"/>
      </w:pPr>
      <w:r>
        <w:pict>
          <v:shape id="图片 240" o:spid="_x0000_i1055" type="#_x0000_t75" style="width:60.75pt;height:41.3pt;visibility:visible;mso-wrap-style:square">
            <v:imagedata r:id="rId45" o:title=""/>
          </v:shape>
        </w:pict>
      </w:r>
    </w:p>
    <w:p w:rsidR="00E421BC" w:rsidRPr="00A308B8" w:rsidRDefault="00E421BC" w:rsidP="00E421BC">
      <w:pPr>
        <w:pStyle w:val="SMGI6"/>
        <w:ind w:firstLine="480"/>
      </w:pPr>
      <w:r w:rsidRPr="00A308B8">
        <w:t>【</w:t>
      </w:r>
      <w:r w:rsidRPr="00A308B8">
        <w:rPr>
          <w:rFonts w:hint="eastAsia"/>
        </w:rPr>
        <w:t>导入符号模板</w:t>
      </w:r>
      <w:r w:rsidRPr="00A308B8">
        <w:t>】</w:t>
      </w:r>
      <w:r w:rsidRPr="00A308B8">
        <w:rPr>
          <w:rFonts w:hint="eastAsia"/>
        </w:rPr>
        <w:t>使用已定义好的符号模板更新当前工作空间的数据符号。</w:t>
      </w:r>
    </w:p>
    <w:p w:rsidR="00E421BC" w:rsidRDefault="00E421BC" w:rsidP="00E421BC">
      <w:pPr>
        <w:pStyle w:val="SMGI6"/>
        <w:ind w:firstLine="482"/>
      </w:pPr>
      <w:r w:rsidRPr="00FC3CAB">
        <w:rPr>
          <w:rFonts w:hint="eastAsia"/>
          <w:b/>
        </w:rPr>
        <w:t>操作</w:t>
      </w:r>
      <w:r w:rsidRPr="00FC3CAB">
        <w:rPr>
          <w:b/>
        </w:rPr>
        <w:t>方法：</w:t>
      </w:r>
      <w:r w:rsidRPr="00FC3CAB">
        <w:rPr>
          <w:rFonts w:hint="eastAsia"/>
        </w:rPr>
        <w:t>点击</w:t>
      </w:r>
      <w:r w:rsidRPr="00FC3CAB">
        <w:t>【</w:t>
      </w:r>
      <w:r w:rsidRPr="00FC3CAB">
        <w:rPr>
          <w:rFonts w:hint="eastAsia"/>
        </w:rPr>
        <w:t>导入</w:t>
      </w:r>
      <w:r w:rsidRPr="00FC3CAB">
        <w:t>符号模板】</w:t>
      </w:r>
      <w:r>
        <w:rPr>
          <w:rFonts w:hint="eastAsia"/>
        </w:rPr>
        <w:t>，</w:t>
      </w:r>
      <w:r>
        <w:t>弹出如</w:t>
      </w:r>
      <w:r>
        <w:rPr>
          <w:rFonts w:hint="eastAsia"/>
        </w:rPr>
        <w:t>下图所示</w:t>
      </w:r>
      <w:r>
        <w:t>的</w:t>
      </w:r>
      <w:r>
        <w:rPr>
          <w:rFonts w:hint="eastAsia"/>
        </w:rPr>
        <w:t>符号模板</w:t>
      </w:r>
      <w:r>
        <w:t>设置对话框，</w:t>
      </w:r>
      <w:r>
        <w:rPr>
          <w:rFonts w:hint="eastAsia"/>
        </w:rPr>
        <w:t>选择指定</w:t>
      </w:r>
      <w:r>
        <w:t>的目标模板，</w:t>
      </w:r>
      <w:r>
        <w:rPr>
          <w:rFonts w:hint="eastAsia"/>
        </w:rPr>
        <w:t>当前</w:t>
      </w:r>
      <w:r>
        <w:t>工作空间的</w:t>
      </w:r>
      <w:r>
        <w:rPr>
          <w:rFonts w:hint="eastAsia"/>
        </w:rPr>
        <w:t>图层渲染</w:t>
      </w:r>
      <w:r>
        <w:t>设置逐一</w:t>
      </w:r>
      <w:r w:rsidRPr="000D55C6">
        <w:rPr>
          <w:rFonts w:hint="eastAsia"/>
        </w:rPr>
        <w:t>匹配</w:t>
      </w:r>
      <w:r>
        <w:rPr>
          <w:rFonts w:hint="eastAsia"/>
        </w:rPr>
        <w:t>目标</w:t>
      </w:r>
      <w:r>
        <w:t>模板的图层</w:t>
      </w:r>
      <w:r>
        <w:rPr>
          <w:rFonts w:hint="eastAsia"/>
        </w:rPr>
        <w:t>渲染，完成图层符号</w:t>
      </w:r>
      <w:r>
        <w:t>渲染</w:t>
      </w:r>
      <w:r>
        <w:rPr>
          <w:rFonts w:hint="eastAsia"/>
        </w:rPr>
        <w:t>的</w:t>
      </w:r>
      <w:r>
        <w:t>更新</w:t>
      </w:r>
      <w:r w:rsidR="006D6F12">
        <w:rPr>
          <w:rFonts w:hint="eastAsia"/>
        </w:rPr>
        <w:t>，图层叠放顺序也将和模板保持一致，无法在模板中找到的图层，将置于底层</w:t>
      </w:r>
      <w:r>
        <w:t>。</w:t>
      </w:r>
    </w:p>
    <w:p w:rsidR="00E421BC" w:rsidRDefault="004B0830" w:rsidP="00E421BC">
      <w:pPr>
        <w:pStyle w:val="SMGIb"/>
        <w:rPr>
          <w:rFonts w:ascii="Times New Roman" w:hAnsi="Times New Roman"/>
        </w:rPr>
      </w:pPr>
      <w:r>
        <w:rPr>
          <w:noProof/>
        </w:rPr>
        <w:pict>
          <v:shape id="图片 265" o:spid="_x0000_i1056" type="#_x0000_t75" style="width:315.55pt;height:207.85pt;visibility:visible;mso-wrap-style:square">
            <v:imagedata r:id="rId46" o:title=""/>
          </v:shape>
        </w:pict>
      </w:r>
    </w:p>
    <w:p w:rsidR="00E421BC" w:rsidRDefault="00E421BC" w:rsidP="00E421BC">
      <w:pPr>
        <w:pStyle w:val="SMGI"/>
      </w:pPr>
      <w:r w:rsidRPr="00E84515">
        <w:rPr>
          <w:rFonts w:hint="eastAsia"/>
        </w:rPr>
        <w:t>符号模板</w:t>
      </w:r>
      <w:r w:rsidRPr="00E84515">
        <w:t>设置对话框</w:t>
      </w:r>
    </w:p>
    <w:p w:rsidR="00E421BC" w:rsidRDefault="004B0830" w:rsidP="00E421BC">
      <w:pPr>
        <w:pStyle w:val="SMGI5"/>
      </w:pPr>
      <w:r>
        <w:lastRenderedPageBreak/>
        <w:pict>
          <v:shape id="图片 24" o:spid="_x0000_i1057" type="#_x0000_t75" style="width:40.7pt;height:49.45pt;visibility:visible;mso-wrap-style:square">
            <v:imagedata r:id="rId47" o:title=""/>
          </v:shape>
        </w:pict>
      </w:r>
    </w:p>
    <w:p w:rsidR="00E421BC" w:rsidRDefault="00E421BC" w:rsidP="00E421BC">
      <w:pPr>
        <w:pStyle w:val="SMGI6"/>
        <w:ind w:firstLine="480"/>
      </w:pPr>
      <w:r w:rsidRPr="00A308B8">
        <w:t>【</w:t>
      </w:r>
      <w:r>
        <w:rPr>
          <w:rFonts w:hint="eastAsia"/>
        </w:rPr>
        <w:t>符号还原</w:t>
      </w:r>
      <w:r w:rsidRPr="00A308B8">
        <w:t>】</w:t>
      </w:r>
      <w:r>
        <w:rPr>
          <w:rFonts w:hint="eastAsia"/>
        </w:rPr>
        <w:t>导入符号模板后，如果需要对某一个</w:t>
      </w:r>
      <w:r w:rsidR="006D6F12">
        <w:rPr>
          <w:rFonts w:hint="eastAsia"/>
        </w:rPr>
        <w:t>或多个</w:t>
      </w:r>
      <w:r>
        <w:rPr>
          <w:rFonts w:hint="eastAsia"/>
        </w:rPr>
        <w:t>图层还原，可在左侧图层列表选择该图层后点击</w:t>
      </w:r>
      <w:r w:rsidRPr="00A308B8">
        <w:t>【</w:t>
      </w:r>
      <w:r>
        <w:rPr>
          <w:rFonts w:hint="eastAsia"/>
        </w:rPr>
        <w:t>符号还原</w:t>
      </w:r>
      <w:r w:rsidRPr="00A308B8">
        <w:t>】</w:t>
      </w:r>
      <w:r>
        <w:rPr>
          <w:rFonts w:hint="eastAsia"/>
        </w:rPr>
        <w:t>按钮。再次点击可撤销还原。符号处于还原状态期间不能导入符号模板，不能人工修改符号。</w:t>
      </w:r>
    </w:p>
    <w:p w:rsidR="006D6F12" w:rsidRDefault="006D6F12" w:rsidP="006D6F12">
      <w:pPr>
        <w:pStyle w:val="SMGI5"/>
      </w:pPr>
      <w:r>
        <w:pict>
          <v:shape id="_x0000_i1280" type="#_x0000_t75" style="width:50.7pt;height:46.35pt">
            <v:imagedata r:id="rId48" o:title=""/>
          </v:shape>
        </w:pict>
      </w:r>
    </w:p>
    <w:p w:rsidR="00E421BC" w:rsidRDefault="006D6F12" w:rsidP="006D6F12">
      <w:pPr>
        <w:pStyle w:val="SMGI6"/>
        <w:ind w:firstLine="480"/>
      </w:pPr>
      <w:r w:rsidRPr="00A308B8">
        <w:t>【</w:t>
      </w:r>
      <w:r>
        <w:rPr>
          <w:rFonts w:hint="eastAsia"/>
        </w:rPr>
        <w:t>地图符号化</w:t>
      </w:r>
      <w:r w:rsidRPr="00A308B8">
        <w:t>】</w:t>
      </w:r>
      <w:r>
        <w:rPr>
          <w:rFonts w:hint="eastAsia"/>
        </w:rPr>
        <w:t>在</w:t>
      </w:r>
      <w:r w:rsidR="00BC4157">
        <w:rPr>
          <w:rFonts w:hint="eastAsia"/>
        </w:rPr>
        <w:t>未打开任何工程的情况下，可以通过该工具将地图数据符号化。目前提供一般风格和互联网地图风格两种模板。导出数据格式为</w:t>
      </w:r>
      <w:r w:rsidR="00BC4157">
        <w:rPr>
          <w:rFonts w:hint="eastAsia"/>
        </w:rPr>
        <w:t>GDB</w:t>
      </w:r>
      <w:r w:rsidR="00BC4157">
        <w:rPr>
          <w:rFonts w:hint="eastAsia"/>
        </w:rPr>
        <w:t>。</w:t>
      </w:r>
    </w:p>
    <w:p w:rsidR="006D6F12" w:rsidRDefault="006D6F12" w:rsidP="006D6F12">
      <w:pPr>
        <w:pStyle w:val="SMGI5"/>
      </w:pPr>
      <w:r>
        <w:pict>
          <v:shape id="_x0000_i1278" type="#_x0000_t75" style="width:60.1pt;height:43.2pt">
            <v:imagedata r:id="rId49" o:title=""/>
          </v:shape>
        </w:pict>
      </w:r>
    </w:p>
    <w:p w:rsidR="006D6F12" w:rsidRPr="006D6F12" w:rsidRDefault="006D6F12" w:rsidP="006D6F12">
      <w:pPr>
        <w:pStyle w:val="SMGI6"/>
        <w:ind w:firstLine="480"/>
      </w:pPr>
      <w:r w:rsidRPr="00A308B8">
        <w:t>【</w:t>
      </w:r>
      <w:r>
        <w:rPr>
          <w:rFonts w:hint="eastAsia"/>
        </w:rPr>
        <w:t>注记自动创建</w:t>
      </w:r>
      <w:r w:rsidRPr="00A308B8">
        <w:t>】</w:t>
      </w:r>
      <w:r w:rsidR="00BC4157">
        <w:rPr>
          <w:rFonts w:hint="eastAsia"/>
        </w:rPr>
        <w:t>加载符号化后的地图工程</w:t>
      </w:r>
      <w:r>
        <w:rPr>
          <w:rFonts w:hint="eastAsia"/>
        </w:rPr>
        <w:t>后，</w:t>
      </w:r>
      <w:r w:rsidR="00BC4157">
        <w:rPr>
          <w:rFonts w:hint="eastAsia"/>
        </w:rPr>
        <w:t>可通过该工具创建地图注记。</w:t>
      </w:r>
    </w:p>
    <w:p w:rsidR="00E421BC" w:rsidRPr="004973C6" w:rsidRDefault="00E421BC" w:rsidP="00E421BC">
      <w:pPr>
        <w:pStyle w:val="SMGI1"/>
        <w:rPr>
          <w:rFonts w:hint="default"/>
        </w:rPr>
      </w:pPr>
      <w:bookmarkStart w:id="20" w:name="_Toc126927721"/>
      <w:r w:rsidRPr="00483F80">
        <w:rPr>
          <w:rFonts w:hint="default"/>
          <w:highlight w:val="lightGray"/>
        </w:rPr>
        <w:br w:type="page"/>
      </w:r>
      <w:bookmarkStart w:id="21" w:name="_Toc145609527"/>
      <w:r w:rsidRPr="004973C6">
        <w:lastRenderedPageBreak/>
        <w:t>数据编辑</w:t>
      </w:r>
      <w:bookmarkEnd w:id="20"/>
      <w:bookmarkEnd w:id="21"/>
    </w:p>
    <w:p w:rsidR="00145B27" w:rsidRDefault="00145B27" w:rsidP="00145B27">
      <w:pPr>
        <w:pStyle w:val="SMGI2"/>
      </w:pPr>
      <w:bookmarkStart w:id="22" w:name="_Toc491966650"/>
      <w:bookmarkStart w:id="23" w:name="_Toc126927722"/>
      <w:bookmarkStart w:id="24" w:name="_Toc145609528"/>
      <w:r w:rsidRPr="004973C6">
        <w:t>几何</w:t>
      </w:r>
      <w:bookmarkEnd w:id="22"/>
      <w:r>
        <w:rPr>
          <w:rFonts w:hint="eastAsia"/>
        </w:rPr>
        <w:t>编辑</w:t>
      </w:r>
      <w:bookmarkEnd w:id="23"/>
      <w:bookmarkEnd w:id="24"/>
    </w:p>
    <w:p w:rsidR="00145B27" w:rsidRDefault="004B0830" w:rsidP="00145B27">
      <w:pPr>
        <w:pStyle w:val="SMGI5"/>
      </w:pPr>
      <w:r>
        <w:pict>
          <v:shape id="图片 42" o:spid="_x0000_i1058" type="#_x0000_t75" style="width:31.95pt;height:38.8pt;visibility:visible;mso-wrap-style:square">
            <v:imagedata r:id="rId50" o:title=""/>
          </v:shape>
        </w:pict>
      </w:r>
    </w:p>
    <w:p w:rsidR="00145B27" w:rsidRDefault="00145B27" w:rsidP="00145B27">
      <w:pPr>
        <w:pStyle w:val="SMGI6"/>
        <w:ind w:firstLine="480"/>
      </w:pPr>
      <w:r w:rsidRPr="00F23E78">
        <w:t>【选择】工具，以</w:t>
      </w:r>
      <w:r>
        <w:rPr>
          <w:rFonts w:hint="eastAsia"/>
        </w:rPr>
        <w:t>框选</w:t>
      </w:r>
      <w:r w:rsidRPr="00F23E78">
        <w:t>的方式或者在目标处单击方式从可选择图层中选择要素。</w:t>
      </w:r>
      <w:r w:rsidRPr="00F23E78">
        <w:rPr>
          <w:rFonts w:hint="eastAsia"/>
        </w:rPr>
        <w:t xml:space="preserve"> </w:t>
      </w:r>
      <w:r>
        <w:rPr>
          <w:rFonts w:hint="eastAsia"/>
        </w:rPr>
        <w:t>该</w:t>
      </w:r>
      <w:r w:rsidRPr="004973C6">
        <w:t>工具只</w:t>
      </w:r>
      <w:r>
        <w:rPr>
          <w:rFonts w:hint="eastAsia"/>
        </w:rPr>
        <w:t>能</w:t>
      </w:r>
      <w:r w:rsidRPr="004973C6">
        <w:t>选择要素，不能对其进行</w:t>
      </w:r>
      <w:r>
        <w:rPr>
          <w:rFonts w:hint="eastAsia"/>
        </w:rPr>
        <w:t>节点</w:t>
      </w:r>
      <w:r w:rsidRPr="004973C6">
        <w:t>编辑</w:t>
      </w:r>
      <w:r>
        <w:rPr>
          <w:rFonts w:hint="eastAsia"/>
        </w:rPr>
        <w:t>。对于要素重叠的情形，可以按住空格键进行选择，在弹出窗体中查看选中的要素及所在的图层。</w:t>
      </w:r>
    </w:p>
    <w:p w:rsidR="00145B27" w:rsidRPr="004973C6" w:rsidRDefault="004B0830" w:rsidP="00145B27">
      <w:pPr>
        <w:pStyle w:val="SMGI5"/>
      </w:pPr>
      <w:r>
        <w:pict>
          <v:shape id="图片 17" o:spid="_x0000_i1059" type="#_x0000_t75" style="width:31.95pt;height:43.2pt;visibility:visible;mso-wrap-style:square">
            <v:imagedata r:id="rId51" o:title=""/>
          </v:shape>
        </w:pict>
      </w:r>
    </w:p>
    <w:p w:rsidR="00145B27" w:rsidRPr="004973C6" w:rsidRDefault="00145B27" w:rsidP="00145B27">
      <w:pPr>
        <w:pStyle w:val="SMGI6"/>
        <w:ind w:firstLine="480"/>
      </w:pPr>
      <w:r w:rsidRPr="004973C6">
        <w:t>【</w:t>
      </w:r>
      <w:r>
        <w:rPr>
          <w:rFonts w:hint="eastAsia"/>
        </w:rPr>
        <w:t>编辑选择</w:t>
      </w:r>
      <w:r w:rsidRPr="004973C6">
        <w:t>】工具实现在编辑对话中选择并编辑要素。此工具</w:t>
      </w:r>
      <w:r>
        <w:rPr>
          <w:rFonts w:hint="eastAsia"/>
        </w:rPr>
        <w:t>可以通过框选</w:t>
      </w:r>
      <w:r>
        <w:t>的方式或者在目标处单击方式</w:t>
      </w:r>
      <w:r w:rsidRPr="004973C6">
        <w:t>从所有可选择的图层中选择要素，包括当前未编辑的图层。选择的要素在地图显示窗口高亮显示。</w:t>
      </w:r>
      <w:r>
        <w:rPr>
          <w:rFonts w:hint="eastAsia"/>
        </w:rPr>
        <w:t>对于要素重叠的情形，可以按住空格键进行选择，在弹出窗体中查看选中的要素及所在的图层。</w:t>
      </w:r>
    </w:p>
    <w:p w:rsidR="00145B27" w:rsidRPr="00506D00" w:rsidRDefault="00145B27" w:rsidP="00145B27">
      <w:pPr>
        <w:pStyle w:val="SMGI6"/>
        <w:ind w:firstLine="480"/>
      </w:pPr>
      <w:r>
        <w:rPr>
          <w:rFonts w:hint="eastAsia"/>
        </w:rPr>
        <w:t>该</w:t>
      </w:r>
      <w:r w:rsidRPr="004973C6">
        <w:t>工具可以同时实现选择并编辑要素</w:t>
      </w:r>
      <w:r>
        <w:rPr>
          <w:rFonts w:hint="eastAsia"/>
        </w:rPr>
        <w:t>，双击选中要素可进行节点编辑。</w:t>
      </w:r>
    </w:p>
    <w:p w:rsidR="00145B27" w:rsidRDefault="004B0830" w:rsidP="00145B27">
      <w:pPr>
        <w:pStyle w:val="SMGI5"/>
      </w:pPr>
      <w:r>
        <w:pict>
          <v:shape id="图片 78" o:spid="_x0000_i1060" type="#_x0000_t75" style="width:28.8pt;height:40.05pt;visibility:visible;mso-wrap-style:square">
            <v:imagedata r:id="rId52" o:title=""/>
          </v:shape>
        </w:pict>
      </w:r>
    </w:p>
    <w:p w:rsidR="00145B27" w:rsidRDefault="00145B27" w:rsidP="00145B27">
      <w:pPr>
        <w:pStyle w:val="SMGI6"/>
        <w:ind w:firstLine="480"/>
      </w:pPr>
      <w:r w:rsidRPr="004973C6">
        <w:t>【</w:t>
      </w:r>
      <w:r>
        <w:t>移动</w:t>
      </w:r>
      <w:r w:rsidRPr="004973C6">
        <w:t>】工具</w:t>
      </w:r>
      <w:r>
        <w:t>实现要素的平移。</w:t>
      </w:r>
    </w:p>
    <w:p w:rsidR="00145B27" w:rsidRDefault="00145B27" w:rsidP="00145B27">
      <w:pPr>
        <w:pStyle w:val="SMGI6"/>
        <w:ind w:firstLine="482"/>
      </w:pPr>
      <w:r w:rsidRPr="004973C6">
        <w:rPr>
          <w:b/>
        </w:rPr>
        <w:t>操作方法</w:t>
      </w:r>
      <w:r w:rsidRPr="004973C6">
        <w:t>：</w:t>
      </w:r>
      <w:r>
        <w:rPr>
          <w:rFonts w:hint="eastAsia"/>
        </w:rPr>
        <w:t>点击</w:t>
      </w:r>
      <w:r>
        <w:t>图层选择目标要素，单击</w:t>
      </w:r>
      <w:r w:rsidRPr="004973C6">
        <w:t>【</w:t>
      </w:r>
      <w:r>
        <w:rPr>
          <w:rFonts w:hint="eastAsia"/>
        </w:rPr>
        <w:t>移动</w:t>
      </w:r>
      <w:r w:rsidRPr="004973C6">
        <w:t>】工具</w:t>
      </w:r>
      <w:r>
        <w:rPr>
          <w:rFonts w:hint="eastAsia"/>
        </w:rPr>
        <w:t>，弹出对话框，在对话框中设置</w:t>
      </w:r>
      <w:r w:rsidRPr="004973C6">
        <w:t>目标要素</w:t>
      </w:r>
      <w:r>
        <w:t>所要移动的参数，点击</w:t>
      </w:r>
      <w:r w:rsidRPr="004973C6">
        <w:t>【</w:t>
      </w:r>
      <w:r>
        <w:rPr>
          <w:rFonts w:hint="eastAsia"/>
        </w:rPr>
        <w:t>确定</w:t>
      </w:r>
      <w:r w:rsidRPr="004973C6">
        <w:t>】</w:t>
      </w:r>
      <w:r>
        <w:t>。</w:t>
      </w:r>
    </w:p>
    <w:p w:rsidR="00145B27" w:rsidRDefault="004B0830" w:rsidP="00145B27">
      <w:pPr>
        <w:pStyle w:val="SMGIb"/>
        <w:rPr>
          <w:rFonts w:ascii="Times New Roman" w:hAnsi="Times New Roman"/>
        </w:rPr>
      </w:pPr>
      <w:r>
        <w:rPr>
          <w:noProof/>
        </w:rPr>
        <w:pict>
          <v:shape id="图片 79" o:spid="_x0000_i1061" type="#_x0000_t75" style="width:232.9pt;height:90.15pt;visibility:visible;mso-wrap-style:square">
            <v:imagedata r:id="rId53" o:title=""/>
          </v:shape>
        </w:pict>
      </w:r>
    </w:p>
    <w:p w:rsidR="00145B27" w:rsidRDefault="00145B27" w:rsidP="00145B27">
      <w:pPr>
        <w:pStyle w:val="SMGI"/>
      </w:pPr>
      <w:r w:rsidRPr="00A20CFB">
        <w:rPr>
          <w:rFonts w:hint="eastAsia"/>
        </w:rPr>
        <w:t>移动工具对话框</w:t>
      </w:r>
    </w:p>
    <w:p w:rsidR="00145B27" w:rsidRDefault="004B0830" w:rsidP="00145B27">
      <w:pPr>
        <w:pStyle w:val="SMGIb"/>
      </w:pPr>
      <w:r>
        <w:rPr>
          <w:noProof/>
        </w:rPr>
        <w:lastRenderedPageBreak/>
        <w:pict>
          <v:shape id="图片 83" o:spid="_x0000_i1062" type="#_x0000_t75" style="width:139.6pt;height:209.75pt;visibility:visible;mso-wrap-style:square">
            <v:imagedata r:id="rId54" o:title=""/>
          </v:shape>
        </w:pict>
      </w:r>
      <w:r>
        <w:rPr>
          <w:noProof/>
        </w:rPr>
        <w:pict>
          <v:shape id="图片 82" o:spid="_x0000_i1063" type="#_x0000_t75" style="width:238.55pt;height:207.85pt;visibility:visible;mso-wrap-style:square">
            <v:imagedata r:id="rId55" o:title=""/>
          </v:shape>
        </w:pict>
      </w:r>
    </w:p>
    <w:p w:rsidR="00145B27" w:rsidRPr="00A20CFB" w:rsidRDefault="00145B27" w:rsidP="00145B27">
      <w:pPr>
        <w:pStyle w:val="SMGI"/>
      </w:pPr>
      <w:r>
        <w:rPr>
          <w:rFonts w:hint="eastAsia"/>
        </w:rPr>
        <w:t>移动前后效果图</w:t>
      </w:r>
    </w:p>
    <w:p w:rsidR="00145B27" w:rsidRPr="004973C6" w:rsidRDefault="004B0830" w:rsidP="00145B27">
      <w:pPr>
        <w:pStyle w:val="SMGI5"/>
      </w:pPr>
      <w:r>
        <w:pict>
          <v:shape id="图片 45" o:spid="_x0000_i1064" type="#_x0000_t75" style="width:30.05pt;height:38.2pt;visibility:visible;mso-wrap-style:square">
            <v:imagedata r:id="rId56" o:title=""/>
          </v:shape>
        </w:pict>
      </w:r>
    </w:p>
    <w:p w:rsidR="00145B27" w:rsidRPr="004973C6" w:rsidRDefault="00145B27" w:rsidP="00145B27">
      <w:pPr>
        <w:pStyle w:val="SMGI6"/>
        <w:ind w:firstLine="480"/>
      </w:pPr>
      <w:r w:rsidRPr="004973C6">
        <w:t>【旋转】工具实现线要素和面要素以某一指定基准点呈</w:t>
      </w:r>
      <w:r w:rsidRPr="004973C6">
        <w:t>360</w:t>
      </w:r>
      <w:r w:rsidRPr="004973C6">
        <w:t>度旋转。</w:t>
      </w:r>
    </w:p>
    <w:p w:rsidR="00145B27" w:rsidRPr="004973C6" w:rsidRDefault="00145B27" w:rsidP="00145B27">
      <w:pPr>
        <w:pStyle w:val="SMGI6"/>
        <w:ind w:firstLine="482"/>
      </w:pPr>
      <w:r w:rsidRPr="004973C6">
        <w:rPr>
          <w:b/>
        </w:rPr>
        <w:t>操作方法</w:t>
      </w:r>
      <w:r w:rsidRPr="004973C6">
        <w:t>：单击【编辑】工具选择目标要素，再点击【旋转】，目标要素几何中心出现如</w:t>
      </w:r>
      <w:r>
        <w:rPr>
          <w:rFonts w:hint="eastAsia"/>
        </w:rPr>
        <w:t>下图</w:t>
      </w:r>
      <w:r w:rsidRPr="004973C6">
        <w:t>所示的标识点，该点为旋转基准点，可以将鼠标移动到该点位上，然后拉拽实现改变基准点位置，然后在其他位置拉拽鼠标即可旋转目标要素。</w:t>
      </w:r>
    </w:p>
    <w:p w:rsidR="00145B27" w:rsidRPr="004973C6" w:rsidRDefault="004B0830" w:rsidP="00145B27">
      <w:pPr>
        <w:pStyle w:val="SMGIb"/>
      </w:pPr>
      <w:r>
        <w:rPr>
          <w:noProof/>
        </w:rPr>
        <w:pict>
          <v:shape id="图片 58" o:spid="_x0000_i1065" type="#_x0000_t75" style="width:155.9pt;height:156.5pt;visibility:visible;mso-wrap-style:square" o:bordertopcolor="#7f7f7f" o:borderleftcolor="#7f7f7f" o:borderbottomcolor="#7f7f7f" o:borderrightcolor="#7f7f7f">
            <v:imagedata r:id="rId57" o:title="" croptop="1998f" cropbottom="3796f" cropleft="6482f" cropright="5762f"/>
            <o:lock v:ext="edit" aspectratio="f"/>
            <w10:bordertop type="single" width="6"/>
            <w10:borderleft type="single" width="6"/>
            <w10:borderbottom type="single" width="6"/>
            <w10:borderright type="single" width="6"/>
          </v:shape>
        </w:pict>
      </w:r>
      <w:r>
        <w:rPr>
          <w:noProof/>
        </w:rPr>
        <w:pict>
          <v:shape id="图片 59" o:spid="_x0000_i1066" type="#_x0000_t75" style="width:155.25pt;height:156.5pt;visibility:visible;mso-wrap-style:square" o:bordertopcolor="#7f7f7f" o:borderleftcolor="#7f7f7f" o:borderbottomcolor="#7f7f7f" o:borderrightcolor="#7f7f7f">
            <v:imagedata r:id="rId58" o:title="" croptop="2090f" cropbottom="3040f" cropleft="11107f" cropright="3174f"/>
            <o:lock v:ext="edit" aspectratio="f"/>
            <w10:bordertop type="single" width="6"/>
            <w10:borderleft type="single" width="6"/>
            <w10:borderbottom type="single" width="6"/>
            <w10:borderright type="single" width="6"/>
          </v:shape>
        </w:pict>
      </w:r>
    </w:p>
    <w:p w:rsidR="00145B27" w:rsidRPr="004973C6" w:rsidRDefault="00145B27" w:rsidP="00145B27">
      <w:pPr>
        <w:pStyle w:val="SMGIb"/>
      </w:pPr>
      <w:r w:rsidRPr="004973C6">
        <w:t>旋转前                       旋转后</w:t>
      </w:r>
    </w:p>
    <w:p w:rsidR="00145B27" w:rsidRDefault="00145B27" w:rsidP="00145B27">
      <w:pPr>
        <w:pStyle w:val="SMGI"/>
      </w:pPr>
      <w:r w:rsidRPr="003B0F90">
        <w:t>旋转效果图</w:t>
      </w:r>
    </w:p>
    <w:p w:rsidR="00145B27" w:rsidRDefault="004B0830" w:rsidP="00145B27">
      <w:pPr>
        <w:pStyle w:val="SMGI5"/>
      </w:pPr>
      <w:r>
        <w:pict>
          <v:shape id="图片 8" o:spid="_x0000_i1067" type="#_x0000_t75" style="width:43.2pt;height:45.7pt;visibility:visible;mso-wrap-style:square">
            <v:imagedata r:id="rId59" o:title=""/>
          </v:shape>
        </w:pict>
      </w:r>
    </w:p>
    <w:p w:rsidR="00145B27" w:rsidRDefault="00145B27" w:rsidP="00145B27">
      <w:pPr>
        <w:pStyle w:val="SMGI6"/>
        <w:ind w:firstLine="480"/>
      </w:pPr>
      <w:r w:rsidRPr="00E17C30">
        <w:rPr>
          <w:rFonts w:hint="eastAsia"/>
        </w:rPr>
        <w:lastRenderedPageBreak/>
        <w:t>【</w:t>
      </w:r>
      <w:r>
        <w:rPr>
          <w:rFonts w:hint="eastAsia"/>
        </w:rPr>
        <w:t>插入节点</w:t>
      </w:r>
      <w:r w:rsidRPr="00E17C30">
        <w:t>】</w:t>
      </w:r>
      <w:r>
        <w:rPr>
          <w:rFonts w:hint="eastAsia"/>
        </w:rPr>
        <w:t>工具是对编辑的要素进行节点增加。</w:t>
      </w:r>
    </w:p>
    <w:p w:rsidR="00145B27" w:rsidRDefault="00145B27" w:rsidP="00145B27">
      <w:pPr>
        <w:pStyle w:val="SMGI6"/>
        <w:ind w:firstLine="482"/>
      </w:pPr>
      <w:r w:rsidRPr="00E17C30">
        <w:rPr>
          <w:rFonts w:hint="eastAsia"/>
          <w:b/>
        </w:rPr>
        <w:t>操作</w:t>
      </w:r>
      <w:r w:rsidRPr="00E17C30">
        <w:rPr>
          <w:b/>
        </w:rPr>
        <w:t>方法</w:t>
      </w:r>
      <w:r w:rsidRPr="00E17C30">
        <w:rPr>
          <w:rFonts w:hint="eastAsia"/>
          <w:b/>
        </w:rPr>
        <w:t>：</w:t>
      </w:r>
      <w:r>
        <w:t xml:space="preserve"> </w:t>
      </w:r>
      <w:r>
        <w:rPr>
          <w:rFonts w:hint="eastAsia"/>
        </w:rPr>
        <w:t>双击线</w:t>
      </w:r>
      <w:r>
        <w:rPr>
          <w:rFonts w:hint="eastAsia"/>
        </w:rPr>
        <w:t>/</w:t>
      </w:r>
      <w:r>
        <w:rPr>
          <w:rFonts w:hint="eastAsia"/>
        </w:rPr>
        <w:t>面</w:t>
      </w:r>
      <w:r>
        <w:t>要素</w:t>
      </w:r>
      <w:r>
        <w:rPr>
          <w:rFonts w:hint="eastAsia"/>
        </w:rPr>
        <w:t>，单击【插入节点】工具，在线</w:t>
      </w:r>
      <w:r>
        <w:rPr>
          <w:rFonts w:hint="eastAsia"/>
        </w:rPr>
        <w:t>/</w:t>
      </w:r>
      <w:r>
        <w:rPr>
          <w:rFonts w:hint="eastAsia"/>
        </w:rPr>
        <w:t>面要素上增加节点。用户也可以右键双击，根据菜单选择插入节点。</w:t>
      </w:r>
    </w:p>
    <w:p w:rsidR="00145B27" w:rsidRDefault="004B0830" w:rsidP="00145B27">
      <w:pPr>
        <w:pStyle w:val="SMGIb"/>
        <w:rPr>
          <w:rFonts w:ascii="Times New Roman" w:hAnsi="Times New Roman"/>
        </w:rPr>
      </w:pPr>
      <w:r>
        <w:rPr>
          <w:noProof/>
        </w:rPr>
        <w:pict>
          <v:shape id="图片 9" o:spid="_x0000_i1068" type="#_x0000_t75" style="width:331.2pt;height:149.65pt;visibility:visible;mso-wrap-style:square">
            <v:imagedata r:id="rId60" o:title=""/>
          </v:shape>
        </w:pict>
      </w:r>
    </w:p>
    <w:p w:rsidR="00145B27" w:rsidRDefault="00145B27" w:rsidP="00145B27">
      <w:pPr>
        <w:pStyle w:val="SMGI"/>
      </w:pPr>
      <w:r>
        <w:rPr>
          <w:rFonts w:hint="eastAsia"/>
        </w:rPr>
        <w:t>插入节点</w:t>
      </w:r>
      <w:r w:rsidRPr="00C749D9">
        <w:t>对话框</w:t>
      </w:r>
    </w:p>
    <w:p w:rsidR="00145B27" w:rsidRDefault="004B0830" w:rsidP="00145B27">
      <w:pPr>
        <w:pStyle w:val="SMGI5"/>
      </w:pPr>
      <w:r>
        <w:pict>
          <v:shape id="图片 128" o:spid="_x0000_i1069" type="#_x0000_t75" style="width:46.35pt;height:40.7pt;visibility:visible;mso-wrap-style:square">
            <v:imagedata r:id="rId61" o:title=""/>
          </v:shape>
        </w:pict>
      </w:r>
    </w:p>
    <w:p w:rsidR="00145B27" w:rsidRDefault="00145B27" w:rsidP="00145B27">
      <w:pPr>
        <w:pStyle w:val="SMGI6"/>
        <w:ind w:firstLine="480"/>
      </w:pPr>
      <w:r w:rsidRPr="00E17C30">
        <w:rPr>
          <w:rFonts w:hint="eastAsia"/>
        </w:rPr>
        <w:t>【</w:t>
      </w:r>
      <w:r>
        <w:rPr>
          <w:rFonts w:hint="eastAsia"/>
        </w:rPr>
        <w:t>删除节点</w:t>
      </w:r>
      <w:r w:rsidRPr="00E17C30">
        <w:t>】</w:t>
      </w:r>
      <w:r>
        <w:rPr>
          <w:rFonts w:hint="eastAsia"/>
        </w:rPr>
        <w:t>工具是对编辑的要素进行节点删除。</w:t>
      </w:r>
    </w:p>
    <w:p w:rsidR="00145B27" w:rsidRDefault="00145B27" w:rsidP="00145B27">
      <w:pPr>
        <w:pStyle w:val="SMGI6"/>
        <w:ind w:firstLine="482"/>
      </w:pPr>
      <w:r w:rsidRPr="008E372C">
        <w:rPr>
          <w:rFonts w:hint="eastAsia"/>
          <w:b/>
        </w:rPr>
        <w:t>操作</w:t>
      </w:r>
      <w:r w:rsidRPr="008E372C">
        <w:rPr>
          <w:b/>
        </w:rPr>
        <w:t>方法</w:t>
      </w:r>
      <w:r w:rsidRPr="008E372C">
        <w:rPr>
          <w:rFonts w:hint="eastAsia"/>
          <w:b/>
        </w:rPr>
        <w:t>：</w:t>
      </w:r>
      <w:r>
        <w:t xml:space="preserve"> </w:t>
      </w:r>
      <w:r>
        <w:rPr>
          <w:rFonts w:hint="eastAsia"/>
        </w:rPr>
        <w:t>双击线</w:t>
      </w:r>
      <w:r>
        <w:rPr>
          <w:rFonts w:hint="eastAsia"/>
        </w:rPr>
        <w:t>/</w:t>
      </w:r>
      <w:r>
        <w:rPr>
          <w:rFonts w:hint="eastAsia"/>
        </w:rPr>
        <w:t>面</w:t>
      </w:r>
      <w:r>
        <w:t>要素</w:t>
      </w:r>
      <w:r>
        <w:rPr>
          <w:rFonts w:hint="eastAsia"/>
        </w:rPr>
        <w:t>，单击【删除节点】工具，框选删除节点。空白处双击切换回编辑工具。用户也可以右键双击，根据菜单选择删除节点。</w:t>
      </w:r>
    </w:p>
    <w:p w:rsidR="00145B27" w:rsidRDefault="004B0830" w:rsidP="00145B27">
      <w:pPr>
        <w:pStyle w:val="SMGIb"/>
        <w:rPr>
          <w:rFonts w:ascii="Times New Roman" w:hAnsi="Times New Roman"/>
        </w:rPr>
      </w:pPr>
      <w:r>
        <w:rPr>
          <w:noProof/>
        </w:rPr>
        <w:pict>
          <v:shape id="图片 129" o:spid="_x0000_i1070" type="#_x0000_t75" style="width:278pt;height:140.85pt;visibility:visible;mso-wrap-style:square">
            <v:imagedata r:id="rId62" o:title=""/>
          </v:shape>
        </w:pict>
      </w:r>
    </w:p>
    <w:p w:rsidR="00145B27" w:rsidRPr="008F4CE3" w:rsidRDefault="00145B27" w:rsidP="00145B27">
      <w:pPr>
        <w:pStyle w:val="SMGI"/>
      </w:pPr>
      <w:r>
        <w:rPr>
          <w:rFonts w:hint="eastAsia"/>
        </w:rPr>
        <w:t>删除节点</w:t>
      </w:r>
      <w:r w:rsidRPr="00C749D9">
        <w:t>对话框</w:t>
      </w:r>
    </w:p>
    <w:p w:rsidR="00145B27" w:rsidRPr="004973C6" w:rsidRDefault="004B0830" w:rsidP="00145B27">
      <w:pPr>
        <w:pStyle w:val="SMGI5"/>
      </w:pPr>
      <w:r>
        <w:pict>
          <v:shape id="图片 46" o:spid="_x0000_i1071" type="#_x0000_t75" style="width:36.3pt;height:41.3pt;visibility:visible;mso-wrap-style:square">
            <v:imagedata r:id="rId63" o:title=""/>
          </v:shape>
        </w:pict>
      </w:r>
    </w:p>
    <w:p w:rsidR="00145B27" w:rsidRPr="004973C6" w:rsidRDefault="00145B27" w:rsidP="00145B27">
      <w:pPr>
        <w:pStyle w:val="SMGI6"/>
        <w:ind w:firstLine="480"/>
      </w:pPr>
      <w:r w:rsidRPr="004973C6">
        <w:t>【线反向】工具作用对象是线要素图层。线反向效果图如</w:t>
      </w:r>
      <w:r>
        <w:rPr>
          <w:rFonts w:hint="eastAsia"/>
        </w:rPr>
        <w:t>下图</w:t>
      </w:r>
      <w:r w:rsidRPr="004973C6">
        <w:t>所示。</w:t>
      </w:r>
    </w:p>
    <w:p w:rsidR="00145B27" w:rsidRPr="004973C6" w:rsidRDefault="00145B27" w:rsidP="00145B27">
      <w:pPr>
        <w:pStyle w:val="SMGI6"/>
        <w:ind w:firstLine="482"/>
      </w:pPr>
      <w:r w:rsidRPr="004973C6">
        <w:rPr>
          <w:b/>
        </w:rPr>
        <w:t>操作方法</w:t>
      </w:r>
      <w:r w:rsidRPr="004973C6">
        <w:t>：单击【编辑】工具选择目标线要素，点击【线反向】，即可实现线要素的反向。</w:t>
      </w:r>
    </w:p>
    <w:p w:rsidR="00145B27" w:rsidRPr="004973C6" w:rsidRDefault="004B0830" w:rsidP="00145B27">
      <w:pPr>
        <w:pStyle w:val="SMGIb"/>
      </w:pPr>
      <w:r>
        <w:rPr>
          <w:noProof/>
        </w:rPr>
        <w:lastRenderedPageBreak/>
        <w:pict>
          <v:shape id="图片 316" o:spid="_x0000_i1072" type="#_x0000_t75" style="width:149.65pt;height:136.5pt;visibility:visible;mso-wrap-style:square" o:bordertopcolor="#767171" o:borderleftcolor="#767171" o:borderbottomcolor="#767171" o:borderrightcolor="#767171">
            <v:imagedata r:id="rId64" o:title="" cropleft="3579f"/>
            <o:lock v:ext="edit" aspectratio="f"/>
            <w10:bordertop type="single" width="6"/>
            <w10:borderleft type="single" width="6"/>
            <w10:borderbottom type="single" width="6"/>
            <w10:borderright type="single" width="6"/>
          </v:shape>
        </w:pict>
      </w:r>
      <w:r>
        <w:rPr>
          <w:noProof/>
        </w:rPr>
        <w:pict>
          <v:shape id="图片 317" o:spid="_x0000_i1073" type="#_x0000_t75" style="width:150.9pt;height:137.75pt;visibility:visible;mso-wrap-style:square" o:bordertopcolor="#767171" o:borderleftcolor="#767171" o:borderbottomcolor="#767171" o:borderrightcolor="#767171">
            <v:imagedata r:id="rId65" o:title="" cropleft="9868f"/>
            <o:lock v:ext="edit" aspectratio="f"/>
            <w10:bordertop type="single" width="6"/>
            <w10:borderleft type="single" width="6"/>
            <w10:borderbottom type="single" width="6"/>
            <w10:borderright type="single" width="6"/>
          </v:shape>
        </w:pict>
      </w:r>
    </w:p>
    <w:p w:rsidR="00145B27" w:rsidRPr="004973C6" w:rsidRDefault="00145B27" w:rsidP="00145B27">
      <w:pPr>
        <w:pStyle w:val="SMGIb"/>
      </w:pPr>
      <w:r>
        <w:t xml:space="preserve">  </w:t>
      </w:r>
      <w:r>
        <w:rPr>
          <w:rFonts w:hint="eastAsia"/>
        </w:rPr>
        <w:t xml:space="preserve">  </w:t>
      </w:r>
      <w:r w:rsidRPr="004973C6">
        <w:t xml:space="preserve">反向前            </w:t>
      </w:r>
      <w:r>
        <w:t xml:space="preserve">          </w:t>
      </w:r>
      <w:r w:rsidRPr="004973C6">
        <w:t xml:space="preserve">  反向后</w:t>
      </w:r>
    </w:p>
    <w:p w:rsidR="00145B27" w:rsidRPr="00C749D9" w:rsidRDefault="00145B27" w:rsidP="00145B27">
      <w:pPr>
        <w:pStyle w:val="SMGI"/>
      </w:pPr>
      <w:r w:rsidRPr="00C749D9">
        <w:t>线反向效果</w:t>
      </w:r>
    </w:p>
    <w:p w:rsidR="00145B27" w:rsidRPr="004973C6" w:rsidRDefault="004B0830" w:rsidP="00145B27">
      <w:pPr>
        <w:pStyle w:val="SMGI5"/>
      </w:pPr>
      <w:r>
        <w:pict>
          <v:shape id="图片 47" o:spid="_x0000_i1074" type="#_x0000_t75" style="width:35.05pt;height:46.95pt;visibility:visible;mso-wrap-style:square">
            <v:imagedata r:id="rId66" o:title=""/>
          </v:shape>
        </w:pict>
      </w:r>
    </w:p>
    <w:p w:rsidR="00145B27" w:rsidRPr="004973C6" w:rsidRDefault="00145B27" w:rsidP="00145B27">
      <w:pPr>
        <w:pStyle w:val="SMGI6"/>
        <w:ind w:firstLine="480"/>
      </w:pPr>
      <w:r w:rsidRPr="004973C6">
        <w:t>【线打断】工具作用对象为线图层</w:t>
      </w:r>
      <w:r>
        <w:t>中的单个线</w:t>
      </w:r>
      <w:r w:rsidRPr="004973C6">
        <w:t>要素。</w:t>
      </w:r>
    </w:p>
    <w:p w:rsidR="00145B27" w:rsidRDefault="00145B27" w:rsidP="00145B27">
      <w:pPr>
        <w:pStyle w:val="SMGI6"/>
        <w:ind w:firstLine="482"/>
      </w:pPr>
      <w:r w:rsidRPr="004973C6">
        <w:rPr>
          <w:b/>
        </w:rPr>
        <w:t>操作方法：</w:t>
      </w:r>
      <w:r w:rsidRPr="004973C6">
        <w:t>单击【编辑】工具选择目标要素，点击【线打断】，在目标要素的断点处单击，即可完成线要素的打断。</w:t>
      </w:r>
    </w:p>
    <w:p w:rsidR="00145B27" w:rsidRPr="004973C6" w:rsidRDefault="004B0830" w:rsidP="00145B27">
      <w:pPr>
        <w:pStyle w:val="SMGI5"/>
      </w:pPr>
      <w:r>
        <w:pict>
          <v:shape id="图片 85" o:spid="_x0000_i1075" type="#_x0000_t75" style="width:48.85pt;height:40.7pt;visibility:visible;mso-wrap-style:square">
            <v:imagedata r:id="rId67" o:title=""/>
          </v:shape>
        </w:pict>
      </w:r>
    </w:p>
    <w:p w:rsidR="00145B27" w:rsidRPr="004973C6" w:rsidRDefault="00145B27" w:rsidP="00145B27">
      <w:pPr>
        <w:pStyle w:val="SMGI6"/>
        <w:ind w:firstLine="480"/>
      </w:pPr>
      <w:r w:rsidRPr="004973C6">
        <w:t>【</w:t>
      </w:r>
      <w:r>
        <w:t>相交</w:t>
      </w:r>
      <w:r w:rsidRPr="004973C6">
        <w:t>线打断】工具作用对象为线图层</w:t>
      </w:r>
      <w:r>
        <w:t>中相交的两个及以上的线</w:t>
      </w:r>
      <w:r w:rsidRPr="004973C6">
        <w:t>要素</w:t>
      </w:r>
      <w:r>
        <w:t>，工具是以相交线间的交点为基准点，实现相交线的打断</w:t>
      </w:r>
      <w:r w:rsidRPr="004973C6">
        <w:t>。</w:t>
      </w:r>
    </w:p>
    <w:p w:rsidR="00145B27" w:rsidRDefault="00145B27" w:rsidP="00145B27">
      <w:pPr>
        <w:pStyle w:val="SMGI6"/>
        <w:ind w:firstLine="482"/>
      </w:pPr>
      <w:r w:rsidRPr="004973C6">
        <w:rPr>
          <w:b/>
        </w:rPr>
        <w:t>操作方法：</w:t>
      </w:r>
      <w:r w:rsidRPr="004973C6">
        <w:t>单击【编辑】工具选择目标要素</w:t>
      </w:r>
      <w:r>
        <w:t>（两个及以上）</w:t>
      </w:r>
      <w:r w:rsidRPr="004973C6">
        <w:t>，点击【</w:t>
      </w:r>
      <w:r>
        <w:t>相交</w:t>
      </w:r>
      <w:r w:rsidRPr="004973C6">
        <w:t>线打断】，即可完成</w:t>
      </w:r>
      <w:r>
        <w:t>相交</w:t>
      </w:r>
      <w:r w:rsidRPr="004973C6">
        <w:t>线要素的打断。</w:t>
      </w:r>
    </w:p>
    <w:p w:rsidR="00145B27" w:rsidRPr="004973C6" w:rsidRDefault="004B0830" w:rsidP="00145B27">
      <w:pPr>
        <w:pStyle w:val="SMGI5"/>
      </w:pPr>
      <w:r>
        <w:pict>
          <v:shape id="图片 3" o:spid="_x0000_i1076" type="#_x0000_t75" style="width:36.3pt;height:46.35pt;visibility:visible;mso-wrap-style:square">
            <v:imagedata r:id="rId68" o:title=""/>
          </v:shape>
        </w:pict>
      </w:r>
    </w:p>
    <w:p w:rsidR="00145B27" w:rsidRPr="004973C6" w:rsidRDefault="00145B27" w:rsidP="00145B27">
      <w:pPr>
        <w:pStyle w:val="SMGI6"/>
        <w:ind w:firstLine="480"/>
      </w:pPr>
      <w:r w:rsidRPr="004973C6">
        <w:t>【线延伸】工具</w:t>
      </w:r>
      <w:r>
        <w:rPr>
          <w:rFonts w:hint="eastAsia"/>
        </w:rPr>
        <w:t>作用是</w:t>
      </w:r>
      <w:r w:rsidRPr="004973C6">
        <w:t>以目标线要素的端点为起始点延伸该要素</w:t>
      </w:r>
      <w:r>
        <w:rPr>
          <w:rFonts w:hint="eastAsia"/>
        </w:rPr>
        <w:t>到指定的线</w:t>
      </w:r>
      <w:r w:rsidRPr="004973C6">
        <w:t>。</w:t>
      </w:r>
    </w:p>
    <w:p w:rsidR="00145B27" w:rsidRPr="004973C6" w:rsidRDefault="00145B27" w:rsidP="00145B27">
      <w:pPr>
        <w:pStyle w:val="SMGI6"/>
        <w:ind w:firstLine="482"/>
      </w:pPr>
      <w:r w:rsidRPr="004973C6">
        <w:rPr>
          <w:b/>
        </w:rPr>
        <w:t>操作方法：</w:t>
      </w:r>
      <w:r w:rsidRPr="004973C6">
        <w:t>首先</w:t>
      </w:r>
      <w:r>
        <w:rPr>
          <w:rFonts w:hint="eastAsia"/>
        </w:rPr>
        <w:t>根据目标位置</w:t>
      </w:r>
      <w:r w:rsidRPr="004973C6">
        <w:t>选中</w:t>
      </w:r>
      <w:r>
        <w:rPr>
          <w:rFonts w:hint="eastAsia"/>
        </w:rPr>
        <w:t>要延伸到的要素</w:t>
      </w:r>
      <w:r w:rsidRPr="004973C6">
        <w:t>，点击【线延伸】，</w:t>
      </w:r>
      <w:r>
        <w:rPr>
          <w:rFonts w:hint="eastAsia"/>
        </w:rPr>
        <w:t>再点击延伸要素，此时延伸要素以最短直线方式自动延长到目标位置</w:t>
      </w:r>
      <w:r w:rsidRPr="004973C6">
        <w:t>。</w:t>
      </w:r>
    </w:p>
    <w:p w:rsidR="00145B27" w:rsidRPr="004973C6" w:rsidRDefault="004B0830" w:rsidP="00145B27">
      <w:pPr>
        <w:pStyle w:val="SMGI5"/>
      </w:pPr>
      <w:r>
        <w:pict>
          <v:shape id="图片 11" o:spid="_x0000_i1077" type="#_x0000_t75" style="width:34.45pt;height:45.7pt;visibility:visible;mso-wrap-style:square">
            <v:imagedata r:id="rId69" o:title="926560540"/>
          </v:shape>
        </w:pict>
      </w:r>
    </w:p>
    <w:p w:rsidR="00145B27" w:rsidRPr="004973C6" w:rsidRDefault="00145B27" w:rsidP="00145B27">
      <w:pPr>
        <w:pStyle w:val="SMGI6"/>
        <w:ind w:firstLine="480"/>
      </w:pPr>
      <w:r w:rsidRPr="004973C6">
        <w:t>【线</w:t>
      </w:r>
      <w:r>
        <w:rPr>
          <w:rFonts w:hint="eastAsia"/>
        </w:rPr>
        <w:t>延续</w:t>
      </w:r>
      <w:r w:rsidRPr="004973C6">
        <w:t>】工具是以目标线要素的端点为起始点延伸该要素。线</w:t>
      </w:r>
      <w:r>
        <w:rPr>
          <w:rFonts w:hint="eastAsia"/>
        </w:rPr>
        <w:t>延续</w:t>
      </w:r>
      <w:r w:rsidRPr="004973C6">
        <w:t>效果</w:t>
      </w:r>
      <w:r w:rsidRPr="004973C6">
        <w:lastRenderedPageBreak/>
        <w:t>图如</w:t>
      </w:r>
      <w:r>
        <w:rPr>
          <w:rFonts w:hint="eastAsia"/>
        </w:rPr>
        <w:t>下图</w:t>
      </w:r>
      <w:r w:rsidRPr="004973C6">
        <w:t>所示</w:t>
      </w:r>
    </w:p>
    <w:p w:rsidR="00145B27" w:rsidRPr="004973C6" w:rsidRDefault="00145B27" w:rsidP="00145B27">
      <w:pPr>
        <w:pStyle w:val="SMGI6"/>
        <w:ind w:firstLine="482"/>
      </w:pPr>
      <w:r w:rsidRPr="004973C6">
        <w:rPr>
          <w:b/>
        </w:rPr>
        <w:t>操作方法：</w:t>
      </w:r>
      <w:r w:rsidRPr="004973C6">
        <w:t>首先选中目标线要素，点击【线</w:t>
      </w:r>
      <w:r>
        <w:rPr>
          <w:rFonts w:hint="eastAsia"/>
        </w:rPr>
        <w:t>延续</w:t>
      </w:r>
      <w:r w:rsidRPr="004973C6">
        <w:t>】，鼠标捕捉目标的端点，开始绘制线延伸部分的草图。</w:t>
      </w:r>
    </w:p>
    <w:p w:rsidR="00145B27" w:rsidRPr="004973C6" w:rsidRDefault="004B0830" w:rsidP="00145B27">
      <w:pPr>
        <w:pStyle w:val="SMGIb"/>
      </w:pPr>
      <w:r>
        <w:rPr>
          <w:noProof/>
        </w:rPr>
        <w:pict>
          <v:shape id="图片 256" o:spid="_x0000_i1078" type="#_x0000_t75" style="width:125.85pt;height:141.5pt;visibility:visible;mso-wrap-style:square" o:bordertopcolor="#7f7f7f" o:borderleftcolor="#7f7f7f" o:borderbottomcolor="#7f7f7f" o:borderrightcolor="#7f7f7f">
            <v:imagedata r:id="rId70" o:title=""/>
            <w10:bordertop type="single" width="6"/>
            <w10:borderleft type="single" width="6"/>
            <w10:borderbottom type="single" width="6"/>
            <w10:borderright type="single" width="6"/>
          </v:shape>
        </w:pict>
      </w:r>
      <w:r w:rsidR="00145B27">
        <w:rPr>
          <w:rFonts w:hint="eastAsia"/>
        </w:rPr>
        <w:t xml:space="preserve">     </w:t>
      </w:r>
      <w:r>
        <w:rPr>
          <w:noProof/>
        </w:rPr>
        <w:pict>
          <v:shape id="图片 63" o:spid="_x0000_i1079" type="#_x0000_t75" style="width:130.25pt;height:139pt;visibility:visible;mso-wrap-style:square" o:bordertopcolor="#7f7f7f" o:borderleftcolor="#7f7f7f" o:borderbottomcolor="#7f7f7f" o:borderrightcolor="#7f7f7f">
            <v:imagedata r:id="rId71" o:title=""/>
            <w10:bordertop type="single" width="6"/>
            <w10:borderleft type="single" width="6"/>
            <w10:borderbottom type="single" width="6"/>
            <w10:borderright type="single" width="6"/>
          </v:shape>
        </w:pict>
      </w:r>
    </w:p>
    <w:p w:rsidR="00145B27" w:rsidRPr="00C749D9" w:rsidRDefault="00145B27" w:rsidP="00145B27">
      <w:pPr>
        <w:pStyle w:val="SMGI"/>
      </w:pPr>
      <w:r w:rsidRPr="00C749D9">
        <w:t>线</w:t>
      </w:r>
      <w:r w:rsidRPr="00394F57">
        <w:rPr>
          <w:rFonts w:hint="eastAsia"/>
        </w:rPr>
        <w:t>延续</w:t>
      </w:r>
      <w:r w:rsidRPr="00C749D9">
        <w:t>效果图</w:t>
      </w:r>
    </w:p>
    <w:p w:rsidR="00145B27" w:rsidRDefault="004B0830" w:rsidP="00145B27">
      <w:pPr>
        <w:pStyle w:val="SMGI5"/>
      </w:pPr>
      <w:r>
        <w:pict>
          <v:shape id="图片 49" o:spid="_x0000_i1080" type="#_x0000_t75" style="width:38.2pt;height:53.2pt;visibility:visible;mso-wrap-style:square">
            <v:imagedata r:id="rId72" o:title=""/>
          </v:shape>
        </w:pict>
      </w:r>
    </w:p>
    <w:p w:rsidR="00145B27" w:rsidRDefault="00145B27" w:rsidP="00145B27">
      <w:pPr>
        <w:pStyle w:val="SMGI6"/>
        <w:ind w:firstLine="480"/>
      </w:pPr>
      <w:r>
        <w:rPr>
          <w:rFonts w:hint="eastAsia"/>
        </w:rPr>
        <w:t>【面抠除</w:t>
      </w:r>
      <w:r>
        <w:t>】</w:t>
      </w:r>
      <w:r>
        <w:rPr>
          <w:rFonts w:hint="eastAsia"/>
        </w:rPr>
        <w:t>工具是抠除</w:t>
      </w:r>
      <w:r>
        <w:t>选中的面要素。</w:t>
      </w:r>
    </w:p>
    <w:p w:rsidR="00145B27" w:rsidRDefault="00145B27" w:rsidP="00145B27">
      <w:pPr>
        <w:pStyle w:val="SMGI6"/>
        <w:ind w:firstLine="482"/>
        <w:rPr>
          <w:rFonts w:ascii="Times New Roman" w:hAnsi="Times New Roman"/>
        </w:rPr>
      </w:pPr>
      <w:r w:rsidRPr="005F30BA">
        <w:rPr>
          <w:rFonts w:hint="eastAsia"/>
          <w:b/>
        </w:rPr>
        <w:t>操作</w:t>
      </w:r>
      <w:r w:rsidRPr="005F30BA">
        <w:rPr>
          <w:b/>
        </w:rPr>
        <w:t>方法：</w:t>
      </w:r>
      <w:r w:rsidRPr="004973C6">
        <w:rPr>
          <w:rFonts w:ascii="Times New Roman" w:hAnsi="Times New Roman"/>
        </w:rPr>
        <w:t>单击【编辑】工具</w:t>
      </w:r>
      <w:r>
        <w:rPr>
          <w:rFonts w:ascii="Times New Roman" w:hAnsi="Times New Roman" w:hint="eastAsia"/>
        </w:rPr>
        <w:t>选中</w:t>
      </w:r>
      <w:r>
        <w:rPr>
          <w:rFonts w:ascii="Times New Roman" w:hAnsi="Times New Roman"/>
        </w:rPr>
        <w:t>目标面要素，点击【</w:t>
      </w:r>
      <w:r>
        <w:rPr>
          <w:rFonts w:ascii="Times New Roman" w:hAnsi="Times New Roman" w:hint="eastAsia"/>
        </w:rPr>
        <w:t>面</w:t>
      </w:r>
      <w:r>
        <w:rPr>
          <w:rFonts w:ascii="Times New Roman" w:hAnsi="Times New Roman"/>
        </w:rPr>
        <w:t>抠除】</w:t>
      </w:r>
    </w:p>
    <w:p w:rsidR="00145B27" w:rsidRDefault="00145B27" w:rsidP="00145B27">
      <w:pPr>
        <w:pStyle w:val="SMGI6"/>
        <w:ind w:firstLine="480"/>
        <w:rPr>
          <w:rFonts w:ascii="Times New Roman" w:hAnsi="Times New Roman"/>
        </w:rPr>
      </w:pPr>
      <w:r>
        <w:rPr>
          <w:rFonts w:ascii="Times New Roman" w:hAnsi="Times New Roman" w:hint="eastAsia"/>
        </w:rPr>
        <w:t>即可</w:t>
      </w:r>
      <w:r>
        <w:rPr>
          <w:rFonts w:ascii="Times New Roman" w:hAnsi="Times New Roman"/>
        </w:rPr>
        <w:t>将</w:t>
      </w:r>
      <w:r>
        <w:rPr>
          <w:rFonts w:ascii="Times New Roman" w:hAnsi="Times New Roman" w:hint="eastAsia"/>
        </w:rPr>
        <w:t>大面中</w:t>
      </w:r>
      <w:r>
        <w:rPr>
          <w:rFonts w:ascii="Times New Roman" w:hAnsi="Times New Roman"/>
        </w:rPr>
        <w:t>的小面</w:t>
      </w:r>
      <w:r>
        <w:rPr>
          <w:rFonts w:ascii="Times New Roman" w:hAnsi="Times New Roman" w:hint="eastAsia"/>
        </w:rPr>
        <w:t>从</w:t>
      </w:r>
      <w:r>
        <w:rPr>
          <w:rFonts w:ascii="Times New Roman" w:hAnsi="Times New Roman"/>
        </w:rPr>
        <w:t>大面中</w:t>
      </w:r>
      <w:r>
        <w:rPr>
          <w:rFonts w:ascii="Times New Roman" w:hAnsi="Times New Roman" w:hint="eastAsia"/>
        </w:rPr>
        <w:t>分离</w:t>
      </w:r>
      <w:r>
        <w:rPr>
          <w:rFonts w:ascii="Times New Roman" w:hAnsi="Times New Roman"/>
        </w:rPr>
        <w:t>出来</w:t>
      </w:r>
      <w:r>
        <w:rPr>
          <w:rFonts w:ascii="Times New Roman" w:hAnsi="Times New Roman" w:hint="eastAsia"/>
        </w:rPr>
        <w:t>。在下图中目标面为</w:t>
      </w:r>
      <w:r>
        <w:rPr>
          <w:rFonts w:ascii="Times New Roman" w:hAnsi="Times New Roman" w:hint="eastAsia"/>
        </w:rPr>
        <w:t>A</w:t>
      </w:r>
      <w:r>
        <w:rPr>
          <w:rFonts w:ascii="Times New Roman" w:hAnsi="Times New Roman" w:hint="eastAsia"/>
        </w:rPr>
        <w:t>面，选中</w:t>
      </w:r>
      <w:r>
        <w:rPr>
          <w:rFonts w:ascii="Times New Roman" w:hAnsi="Times New Roman" w:hint="eastAsia"/>
        </w:rPr>
        <w:t>A</w:t>
      </w:r>
      <w:r>
        <w:rPr>
          <w:rFonts w:ascii="Times New Roman" w:hAnsi="Times New Roman" w:hint="eastAsia"/>
        </w:rPr>
        <w:t>面后点击</w:t>
      </w:r>
      <w:r>
        <w:rPr>
          <w:rFonts w:ascii="Times New Roman" w:hAnsi="Times New Roman"/>
        </w:rPr>
        <w:t>【</w:t>
      </w:r>
      <w:r>
        <w:rPr>
          <w:rFonts w:ascii="Times New Roman" w:hAnsi="Times New Roman" w:hint="eastAsia"/>
        </w:rPr>
        <w:t>面</w:t>
      </w:r>
      <w:r>
        <w:rPr>
          <w:rFonts w:ascii="Times New Roman" w:hAnsi="Times New Roman"/>
        </w:rPr>
        <w:t>抠除】</w:t>
      </w:r>
      <w:r>
        <w:rPr>
          <w:rFonts w:ascii="Times New Roman" w:hAnsi="Times New Roman" w:hint="eastAsia"/>
        </w:rPr>
        <w:t>，因</w:t>
      </w:r>
      <w:r>
        <w:rPr>
          <w:rFonts w:ascii="Times New Roman" w:hAnsi="Times New Roman" w:hint="eastAsia"/>
        </w:rPr>
        <w:t>A</w:t>
      </w:r>
      <w:r>
        <w:rPr>
          <w:rFonts w:ascii="Times New Roman" w:hAnsi="Times New Roman" w:hint="eastAsia"/>
        </w:rPr>
        <w:t>面</w:t>
      </w:r>
      <w:r>
        <w:rPr>
          <w:rFonts w:ascii="Times New Roman" w:hAnsi="Times New Roman" w:hint="eastAsia"/>
        </w:rPr>
        <w:t>B</w:t>
      </w:r>
      <w:r>
        <w:rPr>
          <w:rFonts w:ascii="Times New Roman" w:hAnsi="Times New Roman" w:hint="eastAsia"/>
        </w:rPr>
        <w:t>面存在重叠，重叠部分将从</w:t>
      </w:r>
      <w:r>
        <w:rPr>
          <w:rFonts w:ascii="Times New Roman" w:hAnsi="Times New Roman" w:hint="eastAsia"/>
        </w:rPr>
        <w:t>B</w:t>
      </w:r>
      <w:r>
        <w:rPr>
          <w:rFonts w:ascii="Times New Roman" w:hAnsi="Times New Roman" w:hint="eastAsia"/>
        </w:rPr>
        <w:t>面中抠除，</w:t>
      </w:r>
      <w:r>
        <w:rPr>
          <w:rFonts w:ascii="Times New Roman" w:hAnsi="Times New Roman" w:hint="eastAsia"/>
        </w:rPr>
        <w:t>A</w:t>
      </w:r>
      <w:r>
        <w:rPr>
          <w:rFonts w:ascii="Times New Roman" w:hAnsi="Times New Roman" w:hint="eastAsia"/>
        </w:rPr>
        <w:t>面形状不变，</w:t>
      </w:r>
      <w:r>
        <w:rPr>
          <w:rFonts w:ascii="Times New Roman" w:hAnsi="Times New Roman" w:hint="eastAsia"/>
        </w:rPr>
        <w:t>B</w:t>
      </w:r>
      <w:r>
        <w:rPr>
          <w:rFonts w:ascii="Times New Roman" w:hAnsi="Times New Roman" w:hint="eastAsia"/>
        </w:rPr>
        <w:t>面变为一个带洞的多边形。</w:t>
      </w:r>
    </w:p>
    <w:p w:rsidR="00145B27" w:rsidRDefault="004B0830" w:rsidP="00145B27">
      <w:pPr>
        <w:pStyle w:val="SMGIb"/>
        <w:rPr>
          <w:rFonts w:ascii="Times New Roman" w:hAnsi="Times New Roman"/>
        </w:rPr>
      </w:pPr>
      <w:r>
        <w:rPr>
          <w:noProof/>
        </w:rPr>
        <w:pict>
          <v:shape id="图片 249" o:spid="_x0000_i1081" type="#_x0000_t75" style="width:209.75pt;height:174.7pt;visibility:visible;mso-wrap-style:square" o:bordertopcolor="#7f7f7f" o:borderleftcolor="#7f7f7f" o:borderbottomcolor="#7f7f7f" o:borderrightcolor="#7f7f7f">
            <v:imagedata r:id="rId73" o:title=""/>
            <w10:bordertop type="single" width="6"/>
            <w10:borderleft type="single" width="6"/>
            <w10:borderbottom type="single" width="6"/>
            <w10:borderright type="single" width="6"/>
          </v:shape>
        </w:pict>
      </w:r>
    </w:p>
    <w:p w:rsidR="00145B27" w:rsidRPr="00145B27" w:rsidRDefault="00145B27" w:rsidP="00145B27">
      <w:pPr>
        <w:pStyle w:val="SMGI"/>
      </w:pPr>
      <w:r w:rsidRPr="00145B27">
        <w:rPr>
          <w:rFonts w:hint="eastAsia"/>
        </w:rPr>
        <w:t>面抠除</w:t>
      </w:r>
      <w:r w:rsidRPr="00145B27">
        <w:t>效果图</w:t>
      </w:r>
    </w:p>
    <w:p w:rsidR="00145B27" w:rsidRPr="004973C6" w:rsidRDefault="004B0830" w:rsidP="00145B27">
      <w:pPr>
        <w:pStyle w:val="SMGI5"/>
      </w:pPr>
      <w:r>
        <w:lastRenderedPageBreak/>
        <w:pict>
          <v:shape id="图片 50" o:spid="_x0000_i1082" type="#_x0000_t75" style="width:36.3pt;height:45.7pt;visibility:visible;mso-wrap-style:square">
            <v:imagedata r:id="rId74" o:title=""/>
          </v:shape>
        </w:pict>
      </w:r>
    </w:p>
    <w:p w:rsidR="00145B27" w:rsidRPr="004973C6" w:rsidRDefault="00145B27" w:rsidP="00145B27">
      <w:pPr>
        <w:pStyle w:val="SMGI6"/>
        <w:ind w:firstLine="480"/>
      </w:pPr>
      <w:r w:rsidRPr="004973C6">
        <w:t>【合并】工具是将两个或者多个线要素或者面要素合并为一个要素。</w:t>
      </w:r>
    </w:p>
    <w:p w:rsidR="00145B27" w:rsidRPr="004973C6" w:rsidRDefault="00145B27" w:rsidP="00145B27">
      <w:pPr>
        <w:pStyle w:val="SMGI6"/>
        <w:ind w:firstLine="482"/>
      </w:pPr>
      <w:r w:rsidRPr="004973C6">
        <w:rPr>
          <w:b/>
        </w:rPr>
        <w:t>操作方法：</w:t>
      </w:r>
      <w:r w:rsidRPr="004973C6">
        <w:t>选择需要合并目标要素，点击【合并】，弹出如</w:t>
      </w:r>
      <w:r>
        <w:rPr>
          <w:rFonts w:hint="eastAsia"/>
        </w:rPr>
        <w:t>下图</w:t>
      </w:r>
      <w:r w:rsidRPr="004973C6">
        <w:t>所示的对话框，选择合并后的要素，单击【确定】，即可实现要素的合并。</w:t>
      </w:r>
    </w:p>
    <w:p w:rsidR="00145B27" w:rsidRPr="004973C6" w:rsidRDefault="004B0830" w:rsidP="00145B27">
      <w:pPr>
        <w:pStyle w:val="SMGIb"/>
      </w:pPr>
      <w:r>
        <w:rPr>
          <w:noProof/>
        </w:rPr>
        <w:pict>
          <v:shape id="图片 320" o:spid="_x0000_i1083" type="#_x0000_t75" style="width:178.45pt;height:227.25pt;visibility:visible;mso-wrap-style:square" o:bordertopcolor="#767171" o:borderleftcolor="#767171" o:borderbottomcolor="#767171" o:borderrightcolor="#767171">
            <v:imagedata r:id="rId75" o:title=""/>
            <w10:bordertop type="single" width="6"/>
            <w10:borderleft type="single" width="6"/>
            <w10:borderbottom type="single" width="6"/>
            <w10:borderright type="single" width="6"/>
          </v:shape>
        </w:pict>
      </w:r>
    </w:p>
    <w:p w:rsidR="00145B27" w:rsidRPr="00C749D9" w:rsidRDefault="00145B27" w:rsidP="00145B27">
      <w:pPr>
        <w:pStyle w:val="SMGI"/>
      </w:pPr>
      <w:r w:rsidRPr="00C749D9">
        <w:t>要素合并选择对话框</w:t>
      </w:r>
    </w:p>
    <w:p w:rsidR="00145B27" w:rsidRPr="004973C6" w:rsidRDefault="004B0830" w:rsidP="00145B27">
      <w:pPr>
        <w:pStyle w:val="SMGI5"/>
      </w:pPr>
      <w:r>
        <w:pict>
          <v:shape id="图片 6" o:spid="_x0000_i1084" type="#_x0000_t75" style="width:34.45pt;height:52.6pt;visibility:visible;mso-wrap-style:square">
            <v:imagedata r:id="rId76" o:title=""/>
          </v:shape>
        </w:pict>
      </w:r>
    </w:p>
    <w:p w:rsidR="00145B27" w:rsidRPr="004973C6" w:rsidRDefault="00145B27" w:rsidP="00145B27">
      <w:pPr>
        <w:pStyle w:val="SMGI6"/>
        <w:ind w:firstLine="480"/>
      </w:pPr>
      <w:r>
        <w:t>【分割】工具是将</w:t>
      </w:r>
      <w:r>
        <w:rPr>
          <w:rFonts w:hint="eastAsia"/>
        </w:rPr>
        <w:t>需要</w:t>
      </w:r>
      <w:r>
        <w:t>选择的线</w:t>
      </w:r>
      <w:r>
        <w:rPr>
          <w:rFonts w:hint="eastAsia"/>
        </w:rPr>
        <w:t>/</w:t>
      </w:r>
      <w:r>
        <w:t>面要素分割成多个线</w:t>
      </w:r>
      <w:r>
        <w:rPr>
          <w:rFonts w:hint="eastAsia"/>
        </w:rPr>
        <w:t>/</w:t>
      </w:r>
      <w:r>
        <w:t>面要素。</w:t>
      </w:r>
    </w:p>
    <w:p w:rsidR="00145B27" w:rsidRPr="004973C6" w:rsidRDefault="00145B27" w:rsidP="00145B27">
      <w:pPr>
        <w:pStyle w:val="SMGI6"/>
        <w:ind w:firstLine="482"/>
      </w:pPr>
      <w:r w:rsidRPr="004973C6">
        <w:rPr>
          <w:b/>
        </w:rPr>
        <w:t>操作方法：</w:t>
      </w:r>
      <w:r w:rsidRPr="004973C6">
        <w:t>单击【编辑】工具选择目标要素，点击【分割】，在地图显示窗口绘制分割线，即可实现目标要素的分割操作。面分割效果</w:t>
      </w:r>
      <w:r>
        <w:rPr>
          <w:rFonts w:hint="eastAsia"/>
        </w:rPr>
        <w:t>如下图所示：</w:t>
      </w:r>
    </w:p>
    <w:p w:rsidR="00145B27" w:rsidRPr="004973C6" w:rsidRDefault="00145B27" w:rsidP="00145B27">
      <w:pPr>
        <w:pStyle w:val="SMGIb"/>
        <w:rPr>
          <w:noProof/>
        </w:rPr>
      </w:pPr>
      <w:r>
        <w:rPr>
          <w:noProof/>
        </w:rPr>
        <w:t xml:space="preserve"> </w:t>
      </w:r>
      <w:r w:rsidR="004B0830">
        <w:rPr>
          <w:noProof/>
        </w:rPr>
        <w:pict>
          <v:shape id="图片 321" o:spid="_x0000_i1085" type="#_x0000_t75" style="width:127.7pt;height:127.7pt;visibility:visible;mso-wrap-style:square" o:bordertopcolor="#767171" o:borderleftcolor="#767171" o:borderbottomcolor="#767171" o:borderrightcolor="#767171">
            <v:imagedata r:id="rId77" o:title=""/>
            <o:lock v:ext="edit" aspectratio="f"/>
            <w10:bordertop type="single" width="6"/>
            <w10:borderleft type="single" width="6"/>
            <w10:borderbottom type="single" width="6"/>
            <w10:borderright type="single" width="6"/>
          </v:shape>
        </w:pict>
      </w:r>
      <w:r>
        <w:rPr>
          <w:noProof/>
        </w:rPr>
        <w:t xml:space="preserve">    </w:t>
      </w:r>
      <w:r w:rsidR="004B0830">
        <w:rPr>
          <w:noProof/>
        </w:rPr>
        <w:pict>
          <v:shape id="图片 322" o:spid="_x0000_i1086" type="#_x0000_t75" style="width:127.7pt;height:127.7pt;visibility:visible;mso-wrap-style:square" o:bordertopcolor="#767171" o:borderleftcolor="#767171" o:borderbottomcolor="#767171" o:borderrightcolor="#767171">
            <v:imagedata r:id="rId78" o:title=""/>
            <o:lock v:ext="edit" aspectratio="f"/>
            <w10:bordertop type="single" width="6"/>
            <w10:borderleft type="single" width="6"/>
            <w10:borderbottom type="single" width="6"/>
            <w10:borderright type="single" width="6"/>
          </v:shape>
        </w:pict>
      </w:r>
    </w:p>
    <w:p w:rsidR="00145B27" w:rsidRPr="004973C6" w:rsidRDefault="00145B27" w:rsidP="00145B27">
      <w:pPr>
        <w:pStyle w:val="SMGIb"/>
        <w:rPr>
          <w:noProof/>
        </w:rPr>
      </w:pPr>
      <w:r w:rsidRPr="004973C6">
        <w:rPr>
          <w:noProof/>
        </w:rPr>
        <w:t>分割前</w:t>
      </w:r>
      <w:r w:rsidRPr="004973C6">
        <w:rPr>
          <w:noProof/>
        </w:rPr>
        <w:tab/>
      </w:r>
      <w:r w:rsidRPr="004973C6">
        <w:rPr>
          <w:noProof/>
        </w:rPr>
        <w:tab/>
      </w:r>
      <w:r>
        <w:rPr>
          <w:noProof/>
        </w:rPr>
        <w:t xml:space="preserve">            </w:t>
      </w:r>
      <w:r w:rsidRPr="004973C6">
        <w:rPr>
          <w:noProof/>
        </w:rPr>
        <w:t>分割后</w:t>
      </w:r>
    </w:p>
    <w:p w:rsidR="00145B27" w:rsidRPr="00C749D9" w:rsidRDefault="00145B27" w:rsidP="00145B27">
      <w:pPr>
        <w:pStyle w:val="SMGI"/>
      </w:pPr>
      <w:r w:rsidRPr="00C749D9">
        <w:lastRenderedPageBreak/>
        <w:t>面分割效果图</w:t>
      </w:r>
    </w:p>
    <w:p w:rsidR="00145B27" w:rsidRPr="001C27FF" w:rsidRDefault="004B0830" w:rsidP="00145B27">
      <w:pPr>
        <w:pStyle w:val="SMGI5"/>
      </w:pPr>
      <w:r>
        <w:pict>
          <v:shape id="图片 88" o:spid="_x0000_i1087" type="#_x0000_t75" style="width:34.45pt;height:48.85pt;visibility:visible;mso-wrap-style:square">
            <v:imagedata r:id="rId79" o:title=""/>
          </v:shape>
        </w:pict>
      </w:r>
    </w:p>
    <w:p w:rsidR="00145B27" w:rsidRPr="001C27FF" w:rsidRDefault="00145B27" w:rsidP="00145B27">
      <w:pPr>
        <w:pStyle w:val="SMGI6"/>
        <w:ind w:firstLine="480"/>
      </w:pPr>
      <w:r w:rsidRPr="001C27FF">
        <w:rPr>
          <w:rFonts w:hint="eastAsia"/>
        </w:rPr>
        <w:t>【分割面</w:t>
      </w:r>
      <w:r w:rsidRPr="001C27FF">
        <w:t>】</w:t>
      </w:r>
      <w:r w:rsidRPr="001C27FF">
        <w:rPr>
          <w:rFonts w:hint="eastAsia"/>
        </w:rPr>
        <w:t>工具</w:t>
      </w:r>
      <w:r w:rsidRPr="001C27FF">
        <w:t>自动将</w:t>
      </w:r>
      <w:r w:rsidRPr="001C27FF">
        <w:rPr>
          <w:rFonts w:hint="eastAsia"/>
        </w:rPr>
        <w:t>与</w:t>
      </w:r>
      <w:r w:rsidRPr="001C27FF">
        <w:t>该线要素相交的面要素</w:t>
      </w:r>
      <w:r w:rsidRPr="001C27FF">
        <w:rPr>
          <w:rFonts w:hint="eastAsia"/>
        </w:rPr>
        <w:t>分割</w:t>
      </w:r>
      <w:r w:rsidRPr="001C27FF">
        <w:t>成多个面。</w:t>
      </w:r>
    </w:p>
    <w:p w:rsidR="00145B27" w:rsidRPr="001C27FF" w:rsidRDefault="00145B27" w:rsidP="00145B27">
      <w:pPr>
        <w:pStyle w:val="SMGI6"/>
        <w:ind w:firstLine="480"/>
      </w:pPr>
      <w:r w:rsidRPr="001C27FF">
        <w:rPr>
          <w:rFonts w:hint="eastAsia"/>
        </w:rPr>
        <w:t>操作</w:t>
      </w:r>
      <w:r w:rsidRPr="001C27FF">
        <w:t>方法：</w:t>
      </w:r>
      <w:r w:rsidRPr="001C27FF">
        <w:rPr>
          <w:rFonts w:ascii="Times New Roman" w:hAnsi="Times New Roman"/>
        </w:rPr>
        <w:t>单击【编辑】工具选</w:t>
      </w:r>
      <w:r w:rsidRPr="001C27FF">
        <w:rPr>
          <w:rFonts w:hint="eastAsia"/>
        </w:rPr>
        <w:t>中目标</w:t>
      </w:r>
      <w:r w:rsidRPr="001C27FF">
        <w:t>线要素，</w:t>
      </w:r>
      <w:r w:rsidRPr="001C27FF">
        <w:rPr>
          <w:rFonts w:hint="eastAsia"/>
        </w:rPr>
        <w:t>点击</w:t>
      </w:r>
      <w:r w:rsidRPr="001C27FF">
        <w:t>【</w:t>
      </w:r>
      <w:r w:rsidRPr="001C27FF">
        <w:rPr>
          <w:rFonts w:hint="eastAsia"/>
        </w:rPr>
        <w:t>分割面</w:t>
      </w:r>
      <w:r w:rsidRPr="001C27FF">
        <w:t>】</w:t>
      </w:r>
      <w:r w:rsidRPr="001C27FF">
        <w:rPr>
          <w:rFonts w:hint="eastAsia"/>
        </w:rPr>
        <w:t>自动完成相交</w:t>
      </w:r>
      <w:r w:rsidRPr="001C27FF">
        <w:t>面要素基于目标线要素分割成多个面要素</w:t>
      </w:r>
      <w:r w:rsidRPr="001C27FF">
        <w:rPr>
          <w:rFonts w:hint="eastAsia"/>
        </w:rPr>
        <w:t>，</w:t>
      </w:r>
      <w:r w:rsidRPr="001C27FF">
        <w:t>效果如</w:t>
      </w:r>
      <w:r w:rsidRPr="001C27FF">
        <w:rPr>
          <w:rFonts w:ascii="Times New Roman" w:hAnsi="Times New Roman" w:hint="eastAsia"/>
        </w:rPr>
        <w:t>下图</w:t>
      </w:r>
      <w:r w:rsidRPr="001C27FF">
        <w:rPr>
          <w:rFonts w:hint="eastAsia"/>
        </w:rPr>
        <w:t>所示：</w:t>
      </w:r>
    </w:p>
    <w:p w:rsidR="00145B27" w:rsidRPr="001C27FF" w:rsidRDefault="004B0830" w:rsidP="00145B27">
      <w:pPr>
        <w:pStyle w:val="SMGIb"/>
      </w:pPr>
      <w:r>
        <w:rPr>
          <w:noProof/>
        </w:rPr>
        <w:pict>
          <v:shape id="图片 91" o:spid="_x0000_i1088" type="#_x0000_t75" style="width:165.9pt;height:147.75pt;visibility:visible;mso-wrap-style:square">
            <v:imagedata r:id="rId80" o:title=""/>
          </v:shape>
        </w:pict>
      </w:r>
      <w:r>
        <w:rPr>
          <w:noProof/>
        </w:rPr>
        <w:pict>
          <v:shape id="图片 92" o:spid="_x0000_i1089" type="#_x0000_t75" style="width:154pt;height:145.25pt;visibility:visible;mso-wrap-style:square">
            <v:imagedata r:id="rId81" o:title=""/>
          </v:shape>
        </w:pict>
      </w:r>
    </w:p>
    <w:p w:rsidR="00145B27" w:rsidRPr="001C27FF" w:rsidRDefault="00145B27" w:rsidP="00145B27">
      <w:pPr>
        <w:pStyle w:val="SMGIb"/>
      </w:pPr>
      <w:r w:rsidRPr="001C27FF">
        <w:rPr>
          <w:rFonts w:hint="eastAsia"/>
        </w:rPr>
        <w:t xml:space="preserve">  （</w:t>
      </w:r>
      <w:r w:rsidRPr="001C27FF">
        <w:t>a）</w:t>
      </w:r>
      <w:r w:rsidRPr="001C27FF">
        <w:rPr>
          <w:rFonts w:hint="eastAsia"/>
        </w:rPr>
        <w:t xml:space="preserve">分割面前            </w:t>
      </w:r>
      <w:r w:rsidRPr="001C27FF">
        <w:t xml:space="preserve">        </w:t>
      </w:r>
      <w:r w:rsidRPr="001C27FF">
        <w:rPr>
          <w:rFonts w:hint="eastAsia"/>
        </w:rPr>
        <w:t>（b</w:t>
      </w:r>
      <w:r w:rsidRPr="001C27FF">
        <w:t>）</w:t>
      </w:r>
      <w:r w:rsidRPr="001C27FF">
        <w:rPr>
          <w:rFonts w:hint="eastAsia"/>
        </w:rPr>
        <w:t>分割面</w:t>
      </w:r>
      <w:r w:rsidRPr="001C27FF">
        <w:t>后</w:t>
      </w:r>
    </w:p>
    <w:p w:rsidR="00145B27" w:rsidRPr="001C27FF" w:rsidRDefault="00145B27" w:rsidP="00145B27">
      <w:pPr>
        <w:pStyle w:val="SMGI"/>
      </w:pPr>
      <w:r w:rsidRPr="001C27FF">
        <w:rPr>
          <w:rFonts w:hint="eastAsia"/>
        </w:rPr>
        <w:t>分割面</w:t>
      </w:r>
      <w:r w:rsidRPr="001C27FF">
        <w:t>效果图</w:t>
      </w:r>
    </w:p>
    <w:p w:rsidR="00145B27" w:rsidRDefault="004B0830" w:rsidP="00145B27">
      <w:pPr>
        <w:pStyle w:val="SMGI5"/>
      </w:pPr>
      <w:r>
        <w:pict>
          <v:shape id="图片 94" o:spid="_x0000_i1090" type="#_x0000_t75" style="width:31.3pt;height:40.7pt;visibility:visible;mso-wrap-style:square">
            <v:imagedata r:id="rId82" o:title=""/>
          </v:shape>
        </w:pict>
      </w:r>
    </w:p>
    <w:p w:rsidR="00145B27" w:rsidRDefault="00145B27" w:rsidP="00145B27">
      <w:pPr>
        <w:pStyle w:val="SMGI6"/>
        <w:ind w:firstLine="480"/>
      </w:pPr>
      <w:r>
        <w:rPr>
          <w:rFonts w:hint="eastAsia"/>
        </w:rPr>
        <w:t>【线裁</w:t>
      </w:r>
      <w:r w:rsidRPr="001C27FF">
        <w:rPr>
          <w:rFonts w:hint="eastAsia"/>
        </w:rPr>
        <w:t>面</w:t>
      </w:r>
      <w:r w:rsidRPr="001C27FF">
        <w:t>】</w:t>
      </w:r>
      <w:r>
        <w:t>选择一个线要素和至少一个面要素（仅可见），根据当前线要素和面进行分割。</w:t>
      </w:r>
    </w:p>
    <w:p w:rsidR="00145B27" w:rsidRDefault="004B0830" w:rsidP="00145B27">
      <w:pPr>
        <w:pStyle w:val="SMGI5"/>
      </w:pPr>
      <w:r>
        <w:pict>
          <v:shape id="图片 101" o:spid="_x0000_i1091" type="#_x0000_t75" style="width:55.7pt;height:42.55pt;visibility:visible;mso-wrap-style:square">
            <v:imagedata r:id="rId83" o:title=""/>
          </v:shape>
        </w:pict>
      </w:r>
    </w:p>
    <w:p w:rsidR="00145B27" w:rsidRDefault="00145B27" w:rsidP="00145B27">
      <w:pPr>
        <w:pStyle w:val="SMGI6"/>
        <w:ind w:firstLine="480"/>
      </w:pPr>
      <w:r>
        <w:rPr>
          <w:rFonts w:hint="eastAsia"/>
        </w:rPr>
        <w:t>【追踪线</w:t>
      </w:r>
      <w:r w:rsidRPr="001C27FF">
        <w:rPr>
          <w:rFonts w:hint="eastAsia"/>
        </w:rPr>
        <w:t>面</w:t>
      </w:r>
      <w:r>
        <w:rPr>
          <w:rFonts w:hint="eastAsia"/>
        </w:rPr>
        <w:t>分割</w:t>
      </w:r>
      <w:r w:rsidRPr="001C27FF">
        <w:t>】</w:t>
      </w:r>
      <w:r>
        <w:t>选中一个面要素，以追踪线的形式绘制一条线，并自动将该面分割为对个面。</w:t>
      </w:r>
    </w:p>
    <w:p w:rsidR="00145B27" w:rsidRDefault="004B0830" w:rsidP="00145B27">
      <w:pPr>
        <w:pStyle w:val="SMGIb"/>
      </w:pPr>
      <w:r>
        <w:rPr>
          <w:noProof/>
        </w:rPr>
        <w:lastRenderedPageBreak/>
        <w:pict>
          <v:shape id="图片 103" o:spid="_x0000_i1092" type="#_x0000_t75" style="width:258.55pt;height:190.35pt;visibility:visible;mso-wrap-style:square">
            <v:imagedata r:id="rId84" o:title=""/>
          </v:shape>
        </w:pict>
      </w:r>
    </w:p>
    <w:p w:rsidR="00145B27" w:rsidRPr="00303009" w:rsidRDefault="00145B27" w:rsidP="00145B27">
      <w:pPr>
        <w:pStyle w:val="SMGI"/>
      </w:pPr>
      <w:r w:rsidRPr="00303009">
        <w:rPr>
          <w:rFonts w:hint="eastAsia"/>
        </w:rPr>
        <w:t>追踪线面分割效果图</w:t>
      </w:r>
    </w:p>
    <w:p w:rsidR="00145B27" w:rsidRDefault="004B0830" w:rsidP="00145B27">
      <w:pPr>
        <w:pStyle w:val="SMGI5"/>
      </w:pPr>
      <w:r>
        <w:pict>
          <v:shape id="图片 106" o:spid="_x0000_i1093" type="#_x0000_t75" style="width:37.55pt;height:41.95pt;visibility:visible;mso-wrap-style:square">
            <v:imagedata r:id="rId85" o:title=""/>
          </v:shape>
        </w:pict>
      </w:r>
    </w:p>
    <w:p w:rsidR="00145B27" w:rsidRDefault="00145B27" w:rsidP="00145B27">
      <w:pPr>
        <w:pStyle w:val="SMGI6"/>
        <w:ind w:firstLine="480"/>
      </w:pPr>
      <w:r w:rsidRPr="004973C6">
        <w:t>【</w:t>
      </w:r>
      <w:r>
        <w:rPr>
          <w:rFonts w:hint="eastAsia"/>
        </w:rPr>
        <w:t>面分割</w:t>
      </w:r>
      <w:r w:rsidRPr="004973C6">
        <w:t>】</w:t>
      </w:r>
      <w:r>
        <w:t>先选中一个</w:t>
      </w:r>
      <w:r>
        <w:rPr>
          <w:rFonts w:hint="eastAsia"/>
        </w:rPr>
        <w:t>面</w:t>
      </w:r>
      <w:r w:rsidRPr="004973C6">
        <w:t>要素</w:t>
      </w:r>
      <w:r>
        <w:t>，再点击</w:t>
      </w:r>
      <w:r w:rsidRPr="004973C6">
        <w:t>【</w:t>
      </w:r>
      <w:r>
        <w:rPr>
          <w:rFonts w:hint="eastAsia"/>
        </w:rPr>
        <w:t>面分割</w:t>
      </w:r>
      <w:r w:rsidRPr="004973C6">
        <w:t>】</w:t>
      </w:r>
      <w:r>
        <w:t>工具，</w:t>
      </w:r>
      <w:r>
        <w:rPr>
          <w:rFonts w:hint="eastAsia"/>
        </w:rPr>
        <w:t>绘制</w:t>
      </w:r>
      <w:r>
        <w:t>一条直线</w:t>
      </w:r>
      <w:r>
        <w:rPr>
          <w:rFonts w:hint="eastAsia"/>
        </w:rPr>
        <w:t>，自动</w:t>
      </w:r>
      <w:r>
        <w:t>分割面要素。</w:t>
      </w:r>
    </w:p>
    <w:p w:rsidR="00145B27" w:rsidRDefault="004B0830" w:rsidP="00145B27">
      <w:pPr>
        <w:pStyle w:val="SMGIb"/>
        <w:rPr>
          <w:rFonts w:ascii="Times New Roman" w:hAnsi="Times New Roman"/>
          <w:noProof/>
        </w:rPr>
      </w:pPr>
      <w:r>
        <w:rPr>
          <w:noProof/>
        </w:rPr>
        <w:pict>
          <v:shape id="图片 108" o:spid="_x0000_i1094" type="#_x0000_t75" style="width:226.65pt;height:208.5pt;visibility:visible;mso-wrap-style:square">
            <v:imagedata r:id="rId86" o:title=""/>
          </v:shape>
        </w:pict>
      </w:r>
    </w:p>
    <w:p w:rsidR="00145B27" w:rsidRPr="00303009" w:rsidRDefault="00145B27" w:rsidP="00145B27">
      <w:pPr>
        <w:pStyle w:val="SMGI"/>
        <w:rPr>
          <w:noProof/>
        </w:rPr>
      </w:pPr>
      <w:r w:rsidRPr="00303009">
        <w:rPr>
          <w:rFonts w:hint="eastAsia"/>
          <w:noProof/>
        </w:rPr>
        <w:t>面分割工具效果图</w:t>
      </w:r>
    </w:p>
    <w:p w:rsidR="00145B27" w:rsidRPr="004973C6" w:rsidRDefault="004B0830" w:rsidP="00145B27">
      <w:pPr>
        <w:pStyle w:val="SMGI5"/>
      </w:pPr>
      <w:r>
        <w:pict>
          <v:shape id="图片 38" o:spid="_x0000_i1095" type="#_x0000_t75" style="width:40.7pt;height:46.35pt;visibility:visible;mso-wrap-style:square">
            <v:imagedata r:id="rId87" o:title=""/>
          </v:shape>
        </w:pict>
      </w:r>
    </w:p>
    <w:p w:rsidR="00145B27" w:rsidRPr="004973C6" w:rsidRDefault="00145B27" w:rsidP="00145B27">
      <w:pPr>
        <w:pStyle w:val="SMGI6"/>
        <w:ind w:firstLine="480"/>
      </w:pPr>
      <w:r w:rsidRPr="004973C6">
        <w:t>【修线】工具的激活条件是选中线要素</w:t>
      </w:r>
      <w:r>
        <w:rPr>
          <w:rFonts w:hint="eastAsia"/>
        </w:rPr>
        <w:t>，修线时</w:t>
      </w:r>
      <w:r>
        <w:t>能</w:t>
      </w:r>
      <w:r>
        <w:rPr>
          <w:rFonts w:hint="eastAsia"/>
        </w:rPr>
        <w:t>同时</w:t>
      </w:r>
      <w:r>
        <w:t>修</w:t>
      </w:r>
      <w:r>
        <w:rPr>
          <w:rFonts w:hint="eastAsia"/>
        </w:rPr>
        <w:t>到线要素下方的</w:t>
      </w:r>
      <w:r>
        <w:t>面要素</w:t>
      </w:r>
      <w:r>
        <w:rPr>
          <w:rFonts w:hint="eastAsia"/>
        </w:rPr>
        <w:t>，</w:t>
      </w:r>
      <w:r w:rsidRPr="00567E2C">
        <w:rPr>
          <w:b/>
          <w:color w:val="FF0000"/>
        </w:rPr>
        <w:t>慎用</w:t>
      </w:r>
      <w:r>
        <w:rPr>
          <w:rFonts w:hint="eastAsia"/>
        </w:rPr>
        <w:t>！</w:t>
      </w:r>
    </w:p>
    <w:p w:rsidR="00145B27" w:rsidRDefault="00145B27" w:rsidP="00145B27">
      <w:pPr>
        <w:pStyle w:val="SMGI6"/>
        <w:ind w:firstLine="482"/>
        <w:rPr>
          <w:rFonts w:ascii="Times New Roman" w:hAnsi="Times New Roman"/>
        </w:rPr>
      </w:pPr>
      <w:r w:rsidRPr="00605CA8">
        <w:rPr>
          <w:rFonts w:ascii="Times New Roman" w:hAnsi="Times New Roman"/>
          <w:b/>
        </w:rPr>
        <w:t>操作方法：</w:t>
      </w:r>
      <w:r w:rsidRPr="00605CA8">
        <w:rPr>
          <w:rFonts w:ascii="Times New Roman" w:hAnsi="Times New Roman"/>
        </w:rPr>
        <w:t>单击【编辑】工具选择目标要素，点击【修线】，然后在地图</w:t>
      </w:r>
      <w:r w:rsidRPr="00605CA8">
        <w:rPr>
          <w:rFonts w:ascii="Times New Roman" w:hAnsi="Times New Roman"/>
        </w:rPr>
        <w:lastRenderedPageBreak/>
        <w:t>显示窗口绘制修线要素，双击鼠标</w:t>
      </w:r>
      <w:r>
        <w:rPr>
          <w:rFonts w:ascii="Times New Roman" w:hAnsi="Times New Roman" w:hint="eastAsia"/>
        </w:rPr>
        <w:t>左</w:t>
      </w:r>
      <w:r w:rsidRPr="00605CA8">
        <w:rPr>
          <w:rFonts w:ascii="Times New Roman" w:hAnsi="Times New Roman"/>
        </w:rPr>
        <w:t>键，结束绘制，即可完成修线操作</w:t>
      </w:r>
      <w:r w:rsidRPr="00605CA8">
        <w:rPr>
          <w:rFonts w:ascii="Times New Roman" w:hAnsi="Times New Roman" w:hint="eastAsia"/>
        </w:rPr>
        <w:t>，</w:t>
      </w:r>
      <w:r w:rsidRPr="00605CA8">
        <w:rPr>
          <w:rFonts w:ascii="Times New Roman" w:hAnsi="Times New Roman"/>
        </w:rPr>
        <w:t>修线效果如图</w:t>
      </w:r>
      <w:r w:rsidRPr="00605CA8">
        <w:rPr>
          <w:rFonts w:ascii="Times New Roman" w:hAnsi="Times New Roman"/>
        </w:rPr>
        <w:t>3.9</w:t>
      </w:r>
      <w:r w:rsidRPr="00605CA8">
        <w:rPr>
          <w:rFonts w:ascii="Times New Roman" w:hAnsi="Times New Roman"/>
        </w:rPr>
        <w:t>所示；</w:t>
      </w:r>
      <w:r>
        <w:rPr>
          <w:rFonts w:ascii="Times New Roman" w:hAnsi="Times New Roman" w:hint="eastAsia"/>
        </w:rPr>
        <w:t>该功能</w:t>
      </w:r>
      <w:r w:rsidRPr="00605CA8">
        <w:rPr>
          <w:rFonts w:ascii="Times New Roman" w:hAnsi="Times New Roman"/>
        </w:rPr>
        <w:t>可进行</w:t>
      </w:r>
      <w:r>
        <w:rPr>
          <w:rFonts w:ascii="Times New Roman" w:hAnsi="Times New Roman" w:hint="eastAsia"/>
        </w:rPr>
        <w:t>线面要素</w:t>
      </w:r>
      <w:r>
        <w:rPr>
          <w:rFonts w:ascii="Times New Roman" w:hAnsi="Times New Roman"/>
        </w:rPr>
        <w:t>之间的</w:t>
      </w:r>
      <w:r w:rsidRPr="00605CA8">
        <w:rPr>
          <w:rFonts w:ascii="Times New Roman" w:hAnsi="Times New Roman"/>
        </w:rPr>
        <w:t>套合修</w:t>
      </w:r>
      <w:r w:rsidRPr="00605CA8">
        <w:rPr>
          <w:rFonts w:ascii="Times New Roman" w:hAnsi="Times New Roman" w:hint="eastAsia"/>
        </w:rPr>
        <w:t>形</w:t>
      </w:r>
      <w:r w:rsidRPr="00605CA8">
        <w:rPr>
          <w:rFonts w:ascii="Times New Roman" w:hAnsi="Times New Roman"/>
        </w:rPr>
        <w:t>，单击【编辑</w:t>
      </w:r>
      <w:r w:rsidRPr="00605CA8">
        <w:rPr>
          <w:rFonts w:ascii="Times New Roman" w:hAnsi="Times New Roman" w:hint="eastAsia"/>
        </w:rPr>
        <w:t>】工具</w:t>
      </w:r>
      <w:r w:rsidRPr="00605CA8">
        <w:rPr>
          <w:rFonts w:ascii="Times New Roman" w:hAnsi="Times New Roman"/>
        </w:rPr>
        <w:t>选择目标要素，</w:t>
      </w:r>
      <w:r w:rsidRPr="00605CA8">
        <w:rPr>
          <w:rFonts w:ascii="Times New Roman" w:hAnsi="Times New Roman" w:hint="eastAsia"/>
        </w:rPr>
        <w:t>点击【修线】，</w:t>
      </w:r>
      <w:r w:rsidRPr="00605CA8">
        <w:rPr>
          <w:rFonts w:ascii="Times New Roman" w:hAnsi="Times New Roman"/>
        </w:rPr>
        <w:t>然后</w:t>
      </w:r>
      <w:r>
        <w:rPr>
          <w:rFonts w:ascii="Times New Roman" w:hAnsi="Times New Roman" w:hint="eastAsia"/>
        </w:rPr>
        <w:t>绘制修线</w:t>
      </w:r>
      <w:r>
        <w:rPr>
          <w:rFonts w:ascii="Times New Roman" w:hAnsi="Times New Roman"/>
        </w:rPr>
        <w:t>要素</w:t>
      </w:r>
      <w:r w:rsidRPr="00605CA8">
        <w:rPr>
          <w:rFonts w:ascii="Times New Roman" w:hAnsi="Times New Roman"/>
        </w:rPr>
        <w:t>，</w:t>
      </w:r>
      <w:r w:rsidRPr="00605CA8">
        <w:rPr>
          <w:rFonts w:ascii="Times New Roman" w:hAnsi="Times New Roman" w:hint="eastAsia"/>
        </w:rPr>
        <w:t>双击</w:t>
      </w:r>
      <w:r w:rsidRPr="00605CA8">
        <w:rPr>
          <w:rFonts w:ascii="Times New Roman" w:hAnsi="Times New Roman"/>
        </w:rPr>
        <w:t>鼠标左键，结束绘制，</w:t>
      </w:r>
      <w:r>
        <w:rPr>
          <w:rFonts w:ascii="Times New Roman" w:hAnsi="Times New Roman" w:hint="eastAsia"/>
        </w:rPr>
        <w:t>面</w:t>
      </w:r>
      <w:r w:rsidRPr="00605CA8">
        <w:rPr>
          <w:rFonts w:ascii="Times New Roman" w:hAnsi="Times New Roman"/>
        </w:rPr>
        <w:t>要素自动捕捉至</w:t>
      </w:r>
      <w:r>
        <w:rPr>
          <w:rFonts w:ascii="Times New Roman" w:hAnsi="Times New Roman" w:hint="eastAsia"/>
        </w:rPr>
        <w:t>线</w:t>
      </w:r>
      <w:r w:rsidRPr="00605CA8">
        <w:rPr>
          <w:rFonts w:ascii="Times New Roman" w:hAnsi="Times New Roman"/>
        </w:rPr>
        <w:t>要素上</w:t>
      </w:r>
      <w:r w:rsidRPr="00605CA8">
        <w:rPr>
          <w:rFonts w:ascii="Times New Roman" w:hAnsi="Times New Roman" w:hint="eastAsia"/>
        </w:rPr>
        <w:t>，</w:t>
      </w:r>
      <w:r w:rsidRPr="00605CA8">
        <w:rPr>
          <w:rFonts w:ascii="Times New Roman" w:hAnsi="Times New Roman"/>
        </w:rPr>
        <w:t>修线</w:t>
      </w:r>
      <w:r>
        <w:rPr>
          <w:rFonts w:ascii="Times New Roman" w:hAnsi="Times New Roman" w:hint="eastAsia"/>
        </w:rPr>
        <w:t>面</w:t>
      </w:r>
      <w:r>
        <w:rPr>
          <w:rFonts w:ascii="Times New Roman" w:hAnsi="Times New Roman"/>
        </w:rPr>
        <w:t>套合</w:t>
      </w:r>
      <w:r w:rsidRPr="00605CA8">
        <w:rPr>
          <w:rFonts w:ascii="Times New Roman" w:hAnsi="Times New Roman"/>
        </w:rPr>
        <w:t>效果如</w:t>
      </w:r>
      <w:r>
        <w:rPr>
          <w:rFonts w:ascii="Times New Roman" w:hAnsi="Times New Roman" w:hint="eastAsia"/>
        </w:rPr>
        <w:t>下图</w:t>
      </w:r>
      <w:r w:rsidRPr="00605CA8">
        <w:rPr>
          <w:rFonts w:ascii="Times New Roman" w:hAnsi="Times New Roman" w:hint="eastAsia"/>
        </w:rPr>
        <w:t>所示</w:t>
      </w:r>
      <w:r>
        <w:rPr>
          <w:rFonts w:ascii="Times New Roman" w:hAnsi="Times New Roman" w:hint="eastAsia"/>
        </w:rPr>
        <w:t>：</w:t>
      </w:r>
    </w:p>
    <w:p w:rsidR="00145B27" w:rsidRPr="00145B27" w:rsidRDefault="004B0830" w:rsidP="00145B27">
      <w:pPr>
        <w:pStyle w:val="SMGIb"/>
      </w:pPr>
      <w:r>
        <w:pict>
          <v:shape id="图片 2" o:spid="_x0000_i1096" type="#_x0000_t75" style="width:126.45pt;height:135.25pt;visibility:visible;mso-wrap-style:square">
            <v:imagedata r:id="rId88" o:title=""/>
          </v:shape>
        </w:pict>
      </w:r>
      <w:r>
        <w:pict>
          <v:shape id="图片 4" o:spid="_x0000_i1097" type="#_x0000_t75" style="width:127.7pt;height:134pt;visibility:visible;mso-wrap-style:square">
            <v:imagedata r:id="rId89" o:title=""/>
          </v:shape>
        </w:pict>
      </w:r>
      <w:r>
        <w:pict>
          <v:shape id="图片 7" o:spid="_x0000_i1098" type="#_x0000_t75" style="width:126.45pt;height:133.35pt;visibility:visible;mso-wrap-style:square">
            <v:imagedata r:id="rId90" o:title=""/>
          </v:shape>
        </w:pict>
      </w:r>
    </w:p>
    <w:p w:rsidR="00145B27" w:rsidRPr="00145B27" w:rsidRDefault="00145B27" w:rsidP="00145B27">
      <w:pPr>
        <w:pStyle w:val="SMGIb"/>
      </w:pPr>
      <w:r w:rsidRPr="00145B27">
        <w:rPr>
          <w:rFonts w:hint="eastAsia"/>
        </w:rPr>
        <w:t xml:space="preserve">修线前              </w:t>
      </w:r>
      <w:r w:rsidRPr="00145B27">
        <w:t xml:space="preserve">      </w:t>
      </w:r>
      <w:r w:rsidRPr="00145B27">
        <w:rPr>
          <w:rFonts w:hint="eastAsia"/>
        </w:rPr>
        <w:t xml:space="preserve">修线形                      </w:t>
      </w:r>
      <w:r w:rsidRPr="00145B27">
        <w:t>修线</w:t>
      </w:r>
      <w:r w:rsidRPr="00145B27">
        <w:rPr>
          <w:rFonts w:hint="eastAsia"/>
        </w:rPr>
        <w:t>完成</w:t>
      </w:r>
    </w:p>
    <w:p w:rsidR="00145B27" w:rsidRPr="00C749D9" w:rsidRDefault="00145B27" w:rsidP="00145B27">
      <w:pPr>
        <w:pStyle w:val="SMGI"/>
      </w:pPr>
      <w:r w:rsidRPr="00C749D9">
        <w:t>修线效果图</w:t>
      </w:r>
    </w:p>
    <w:p w:rsidR="00145B27" w:rsidRPr="00EB09D4" w:rsidRDefault="004B0830" w:rsidP="00145B27">
      <w:pPr>
        <w:pStyle w:val="SMGI5"/>
      </w:pPr>
      <w:r>
        <w:pict>
          <v:shape id="图片 263" o:spid="_x0000_i1099" type="#_x0000_t75" style="width:41.3pt;height:41.95pt;visibility:visible;mso-wrap-style:square">
            <v:imagedata r:id="rId91" o:title=""/>
          </v:shape>
        </w:pict>
      </w:r>
    </w:p>
    <w:p w:rsidR="00145B27" w:rsidRDefault="00145B27" w:rsidP="00ED0702">
      <w:pPr>
        <w:pStyle w:val="SMGI6"/>
        <w:ind w:firstLine="480"/>
      </w:pPr>
      <w:r>
        <w:rPr>
          <w:rFonts w:hint="eastAsia"/>
        </w:rPr>
        <w:t>【套合</w:t>
      </w:r>
      <w:r>
        <w:t>形状】</w:t>
      </w:r>
      <w:r w:rsidRPr="00331B62">
        <w:rPr>
          <w:rFonts w:hint="eastAsia"/>
        </w:rPr>
        <w:t>实现</w:t>
      </w:r>
      <w:r>
        <w:rPr>
          <w:rFonts w:hint="eastAsia"/>
        </w:rPr>
        <w:t>目标</w:t>
      </w:r>
      <w:r w:rsidRPr="00331B62">
        <w:rPr>
          <w:rFonts w:hint="eastAsia"/>
        </w:rPr>
        <w:t>对象</w:t>
      </w:r>
      <w:r>
        <w:rPr>
          <w:rFonts w:hint="eastAsia"/>
        </w:rPr>
        <w:t>的</w:t>
      </w:r>
      <w:r w:rsidRPr="00331B62">
        <w:rPr>
          <w:rFonts w:hint="eastAsia"/>
        </w:rPr>
        <w:t>公共边的形状套合。</w:t>
      </w:r>
    </w:p>
    <w:p w:rsidR="00145B27" w:rsidRDefault="00145B27" w:rsidP="00ED0702">
      <w:pPr>
        <w:pStyle w:val="SMGI6"/>
        <w:ind w:firstLine="482"/>
      </w:pPr>
      <w:r w:rsidRPr="00754540">
        <w:rPr>
          <w:rFonts w:hint="eastAsia"/>
          <w:b/>
        </w:rPr>
        <w:t>操作</w:t>
      </w:r>
      <w:r w:rsidRPr="00754540">
        <w:rPr>
          <w:b/>
        </w:rPr>
        <w:t>方法：</w:t>
      </w:r>
      <w:r w:rsidRPr="004973C6">
        <w:rPr>
          <w:rFonts w:ascii="Times New Roman" w:hAnsi="Times New Roman"/>
        </w:rPr>
        <w:t>单击【编辑】</w:t>
      </w:r>
      <w:r>
        <w:rPr>
          <w:rFonts w:ascii="Times New Roman" w:hAnsi="Times New Roman"/>
        </w:rPr>
        <w:t>工具</w:t>
      </w:r>
      <w:r>
        <w:rPr>
          <w:rFonts w:ascii="Times New Roman" w:hAnsi="Times New Roman" w:hint="eastAsia"/>
        </w:rPr>
        <w:t>，框选需要</w:t>
      </w:r>
      <w:r>
        <w:rPr>
          <w:rFonts w:ascii="Times New Roman" w:hAnsi="Times New Roman"/>
        </w:rPr>
        <w:t>套合的</w:t>
      </w:r>
      <w:r>
        <w:rPr>
          <w:rFonts w:ascii="Times New Roman" w:hAnsi="Times New Roman" w:hint="eastAsia"/>
        </w:rPr>
        <w:t>多个</w:t>
      </w:r>
      <w:r>
        <w:rPr>
          <w:rFonts w:ascii="Times New Roman" w:hAnsi="Times New Roman"/>
        </w:rPr>
        <w:t>要素</w:t>
      </w:r>
      <w:r>
        <w:t>，</w:t>
      </w:r>
      <w:r>
        <w:rPr>
          <w:rFonts w:hint="eastAsia"/>
        </w:rPr>
        <w:t>套合</w:t>
      </w:r>
      <w:r>
        <w:t>时要求要素</w:t>
      </w:r>
      <w:r>
        <w:rPr>
          <w:rFonts w:hint="eastAsia"/>
        </w:rPr>
        <w:t>之间必须</w:t>
      </w:r>
      <w:r>
        <w:t>有两个</w:t>
      </w:r>
      <w:r>
        <w:rPr>
          <w:rFonts w:hint="eastAsia"/>
        </w:rPr>
        <w:t>相交</w:t>
      </w:r>
      <w:r>
        <w:t>的节点，点击【</w:t>
      </w:r>
      <w:r>
        <w:rPr>
          <w:rFonts w:hint="eastAsia"/>
        </w:rPr>
        <w:t>套合</w:t>
      </w:r>
      <w:r>
        <w:t>形状】</w:t>
      </w:r>
      <w:r>
        <w:rPr>
          <w:rFonts w:hint="eastAsia"/>
        </w:rPr>
        <w:t>，弹出</w:t>
      </w:r>
      <w:r>
        <w:t>如</w:t>
      </w:r>
      <w:r>
        <w:rPr>
          <w:rFonts w:ascii="Times New Roman" w:hAnsi="Times New Roman" w:hint="eastAsia"/>
        </w:rPr>
        <w:t>下图</w:t>
      </w:r>
      <w:r>
        <w:rPr>
          <w:rFonts w:hint="eastAsia"/>
        </w:rPr>
        <w:t>所示</w:t>
      </w:r>
      <w:r>
        <w:t>的</w:t>
      </w:r>
      <w:r>
        <w:rPr>
          <w:rFonts w:hint="eastAsia"/>
        </w:rPr>
        <w:t>对话框：</w:t>
      </w:r>
    </w:p>
    <w:p w:rsidR="00145B27" w:rsidRDefault="004B0830" w:rsidP="00ED0702">
      <w:pPr>
        <w:pStyle w:val="SMGIb"/>
      </w:pPr>
      <w:r>
        <w:rPr>
          <w:noProof/>
        </w:rPr>
        <w:lastRenderedPageBreak/>
        <w:pict>
          <v:shape id="图片 339" o:spid="_x0000_i1100" type="#_x0000_t75" style="width:190.35pt;height:251.7pt;visibility:visible;mso-wrap-style:square">
            <v:imagedata r:id="rId92" o:title=""/>
          </v:shape>
        </w:pict>
      </w:r>
    </w:p>
    <w:p w:rsidR="00145B27" w:rsidRPr="00C749D9" w:rsidRDefault="00145B27" w:rsidP="00ED0702">
      <w:pPr>
        <w:pStyle w:val="SMGI"/>
      </w:pPr>
      <w:r w:rsidRPr="00C749D9">
        <w:rPr>
          <w:rFonts w:hint="eastAsia"/>
        </w:rPr>
        <w:t>套合</w:t>
      </w:r>
      <w:r w:rsidRPr="00C749D9">
        <w:t>目标设置</w:t>
      </w:r>
      <w:r w:rsidRPr="00C749D9">
        <w:rPr>
          <w:rFonts w:hint="eastAsia"/>
        </w:rPr>
        <w:t>对话框</w:t>
      </w:r>
    </w:p>
    <w:p w:rsidR="00145B27" w:rsidRPr="00FE292E" w:rsidRDefault="00145B27" w:rsidP="00ED0702">
      <w:pPr>
        <w:pStyle w:val="SMGI6"/>
        <w:ind w:firstLine="480"/>
      </w:pPr>
      <w:r>
        <w:t>选择</w:t>
      </w:r>
      <w:r>
        <w:rPr>
          <w:rFonts w:hint="eastAsia"/>
        </w:rPr>
        <w:t>套合</w:t>
      </w:r>
      <w:r>
        <w:t>目标</w:t>
      </w:r>
      <w:r>
        <w:rPr>
          <w:rFonts w:hint="eastAsia"/>
        </w:rPr>
        <w:t>，</w:t>
      </w:r>
      <w:r>
        <w:t>自动实现形状的套合。</w:t>
      </w:r>
      <w:r>
        <w:rPr>
          <w:rFonts w:hint="eastAsia"/>
        </w:rPr>
        <w:t>套合</w:t>
      </w:r>
      <w:r>
        <w:t>效果图如</w:t>
      </w:r>
      <w:r>
        <w:rPr>
          <w:rFonts w:hint="eastAsia"/>
        </w:rPr>
        <w:t>下图所示：</w:t>
      </w:r>
    </w:p>
    <w:p w:rsidR="00145B27" w:rsidRPr="00ED0702" w:rsidRDefault="004B0830" w:rsidP="00ED0702">
      <w:pPr>
        <w:pStyle w:val="SMGIb"/>
      </w:pPr>
      <w:r>
        <w:pict>
          <v:shape id="图片 342" o:spid="_x0000_i1101" type="#_x0000_t75" style="width:139.6pt;height:179.7pt;visibility:visible;mso-wrap-style:square">
            <v:imagedata r:id="rId93" o:title=""/>
          </v:shape>
        </w:pict>
      </w:r>
      <w:r>
        <w:pict>
          <v:shape id="图片 343" o:spid="_x0000_i1102" type="#_x0000_t75" style="width:132.75pt;height:179.05pt;visibility:visible;mso-wrap-style:square">
            <v:imagedata r:id="rId94" o:title=""/>
          </v:shape>
        </w:pict>
      </w:r>
      <w:r>
        <w:pict>
          <v:shape id="图片 348" o:spid="_x0000_i1103" type="#_x0000_t75" style="width:135.85pt;height:165.9pt;visibility:visible;mso-wrap-style:square">
            <v:imagedata r:id="rId95" o:title=""/>
          </v:shape>
        </w:pict>
      </w:r>
    </w:p>
    <w:p w:rsidR="00145B27" w:rsidRDefault="00145B27" w:rsidP="00ED0702">
      <w:pPr>
        <w:pStyle w:val="SMGIb"/>
      </w:pPr>
      <w:r w:rsidRPr="00ED0702">
        <w:rPr>
          <w:rFonts w:hint="eastAsia"/>
        </w:rPr>
        <w:lastRenderedPageBreak/>
        <w:t>原始</w:t>
      </w:r>
      <w:r w:rsidRPr="00ED0702">
        <w:t>状态</w:t>
      </w:r>
      <w:r w:rsidRPr="00ED0702">
        <w:rPr>
          <w:rFonts w:hint="eastAsia"/>
        </w:rPr>
        <w:t xml:space="preserve">              选中LRDL，</w:t>
      </w:r>
      <w:r w:rsidRPr="00ED0702">
        <w:t>套</w:t>
      </w:r>
      <w:r w:rsidRPr="00ED0702">
        <w:rPr>
          <w:rFonts w:hint="eastAsia"/>
        </w:rPr>
        <w:t xml:space="preserve">合效果 </w:t>
      </w:r>
      <w:r w:rsidRPr="00ED0702">
        <w:t xml:space="preserve">       </w:t>
      </w:r>
      <w:r w:rsidRPr="00ED0702">
        <w:rPr>
          <w:rFonts w:hint="eastAsia"/>
        </w:rPr>
        <w:t>选中</w:t>
      </w:r>
      <w:r w:rsidRPr="00ED0702">
        <w:t>HYDA</w:t>
      </w:r>
      <w:r w:rsidRPr="00ED0702">
        <w:rPr>
          <w:rFonts w:hint="eastAsia"/>
        </w:rPr>
        <w:t>，</w:t>
      </w:r>
      <w:r w:rsidRPr="00ED0702">
        <w:t>套</w:t>
      </w:r>
      <w:r w:rsidRPr="00ED0702">
        <w:rPr>
          <w:rFonts w:hint="eastAsia"/>
        </w:rPr>
        <w:t>合效果</w:t>
      </w:r>
    </w:p>
    <w:p w:rsidR="00ED0702" w:rsidRPr="00ED0702" w:rsidRDefault="00ED0702" w:rsidP="00ED0702">
      <w:pPr>
        <w:pStyle w:val="SMGI"/>
      </w:pPr>
      <w:r w:rsidRPr="00C749D9">
        <w:rPr>
          <w:rFonts w:ascii="黑体" w:hAnsi="黑体" w:hint="eastAsia"/>
        </w:rPr>
        <w:t>套合</w:t>
      </w:r>
      <w:r w:rsidRPr="00C749D9">
        <w:rPr>
          <w:rFonts w:ascii="黑体" w:hAnsi="黑体"/>
        </w:rPr>
        <w:t>效果</w:t>
      </w:r>
      <w:r w:rsidRPr="00C749D9">
        <w:rPr>
          <w:rFonts w:ascii="黑体" w:hAnsi="黑体" w:hint="eastAsia"/>
        </w:rPr>
        <w:t>图</w:t>
      </w:r>
    </w:p>
    <w:p w:rsidR="00145B27" w:rsidRPr="00D25978" w:rsidRDefault="00145B27" w:rsidP="00ED0702">
      <w:pPr>
        <w:pStyle w:val="SMGI6"/>
        <w:ind w:firstLine="480"/>
      </w:pPr>
      <w:r>
        <w:rPr>
          <w:rFonts w:hint="eastAsia"/>
        </w:rPr>
        <w:t>两条</w:t>
      </w:r>
      <w:r>
        <w:t>线状要素</w:t>
      </w:r>
      <w:r>
        <w:rPr>
          <w:rFonts w:hint="eastAsia"/>
        </w:rPr>
        <w:t>必须有</w:t>
      </w:r>
      <w:r>
        <w:t>相交的节点</w:t>
      </w:r>
      <w:r>
        <w:rPr>
          <w:rFonts w:hint="eastAsia"/>
        </w:rPr>
        <w:t>才能</w:t>
      </w:r>
      <w:r>
        <w:t>完成套合，如下图所示：</w:t>
      </w:r>
    </w:p>
    <w:p w:rsidR="00145B27" w:rsidRPr="00370C71" w:rsidRDefault="004B0830" w:rsidP="00ED0702">
      <w:pPr>
        <w:pStyle w:val="SMGIb"/>
        <w:rPr>
          <w:lang w:val="zh-CN"/>
        </w:rPr>
      </w:pPr>
      <w:r>
        <w:rPr>
          <w:noProof/>
        </w:rPr>
        <w:pict>
          <v:shape id="图片 267" o:spid="_x0000_i1104" type="#_x0000_t75" style="width:392.55pt;height:299.25pt;visibility:visible;mso-wrap-style:square">
            <v:imagedata r:id="rId96" o:title=""/>
          </v:shape>
        </w:pict>
      </w:r>
    </w:p>
    <w:p w:rsidR="00145B27" w:rsidRPr="00C749D9" w:rsidRDefault="00145B27" w:rsidP="00ED0702">
      <w:pPr>
        <w:pStyle w:val="SMGI"/>
      </w:pPr>
      <w:r w:rsidRPr="00C749D9">
        <w:rPr>
          <w:rFonts w:hint="eastAsia"/>
        </w:rPr>
        <w:t>套合</w:t>
      </w:r>
      <w:r w:rsidRPr="00C749D9">
        <w:t>效果</w:t>
      </w:r>
      <w:r w:rsidRPr="00C749D9">
        <w:rPr>
          <w:rFonts w:hint="eastAsia"/>
        </w:rPr>
        <w:t>图</w:t>
      </w:r>
    </w:p>
    <w:p w:rsidR="00145B27" w:rsidRPr="004973C6" w:rsidRDefault="004B0830" w:rsidP="00ED0702">
      <w:pPr>
        <w:pStyle w:val="SMGI5"/>
      </w:pPr>
      <w:r>
        <w:pict>
          <v:shape id="图片 52" o:spid="_x0000_i1105" type="#_x0000_t75" style="width:42.55pt;height:42.55pt;visibility:visible;mso-wrap-style:square">
            <v:imagedata r:id="rId97" o:title=""/>
          </v:shape>
        </w:pict>
      </w:r>
    </w:p>
    <w:p w:rsidR="00145B27" w:rsidRPr="004973C6" w:rsidRDefault="00145B27" w:rsidP="00ED0702">
      <w:pPr>
        <w:pStyle w:val="SMGI6"/>
        <w:ind w:firstLine="480"/>
      </w:pPr>
      <w:r w:rsidRPr="004973C6">
        <w:t>【创建要素】工具用于创建指定图层的要素。</w:t>
      </w:r>
    </w:p>
    <w:p w:rsidR="00145B27" w:rsidRPr="004973C6" w:rsidRDefault="00145B27" w:rsidP="00ED0702">
      <w:pPr>
        <w:pStyle w:val="SMGI6"/>
        <w:ind w:firstLine="482"/>
      </w:pPr>
      <w:r w:rsidRPr="004973C6">
        <w:rPr>
          <w:b/>
        </w:rPr>
        <w:t>操作方法：</w:t>
      </w:r>
      <w:r w:rsidRPr="004973C6">
        <w:t>在图层控制面板单击目标图层</w:t>
      </w:r>
      <w:r>
        <w:rPr>
          <w:rFonts w:hint="eastAsia"/>
        </w:rPr>
        <w:t>，</w:t>
      </w:r>
      <w:r w:rsidRPr="004973C6">
        <w:t>点击【创建要素】，然后在地图显示窗口绘制目标要素，即可完成要素的创建。要素创建效果示意如</w:t>
      </w:r>
      <w:r>
        <w:rPr>
          <w:rFonts w:hint="eastAsia"/>
        </w:rPr>
        <w:t>下图</w:t>
      </w:r>
      <w:r w:rsidRPr="004973C6">
        <w:t>所示</w:t>
      </w:r>
      <w:r>
        <w:rPr>
          <w:rFonts w:hint="eastAsia"/>
        </w:rPr>
        <w:t>：</w:t>
      </w:r>
    </w:p>
    <w:p w:rsidR="00145B27" w:rsidRPr="004973C6" w:rsidRDefault="004B0830" w:rsidP="00ED0702">
      <w:pPr>
        <w:pStyle w:val="SMGIb"/>
      </w:pPr>
      <w:r>
        <w:rPr>
          <w:noProof/>
        </w:rPr>
        <w:lastRenderedPageBreak/>
        <w:pict>
          <v:shape id="图片 272" o:spid="_x0000_i1106" type="#_x0000_t75" style="width:169.65pt;height:170.3pt;visibility:visible;mso-wrap-style:square" o:bordertopcolor="#7f7f7f" o:borderleftcolor="#7f7f7f" o:borderbottomcolor="#7f7f7f" o:borderrightcolor="#7f7f7f">
            <v:imagedata r:id="rId98" o:title="" croptop="4681f" cropleft="5282f"/>
            <o:lock v:ext="edit" aspectratio="f"/>
            <w10:bordertop type="single" width="6"/>
            <w10:borderleft type="single" width="6"/>
            <w10:borderbottom type="single" width="6"/>
            <w10:borderright type="single" width="6"/>
          </v:shape>
        </w:pict>
      </w:r>
      <w:r>
        <w:rPr>
          <w:noProof/>
        </w:rPr>
        <w:pict>
          <v:shape id="图片 273" o:spid="_x0000_i1107" type="#_x0000_t75" style="width:169.65pt;height:169.65pt;visibility:visible;mso-wrap-style:square" o:bordertopcolor="#7f7f7f" o:borderleftcolor="#7f7f7f" o:borderbottomcolor="#7f7f7f" o:borderrightcolor="#7f7f7f">
            <v:imagedata r:id="rId99" o:title="" cropbottom="3524f"/>
            <o:lock v:ext="edit" aspectratio="f"/>
            <w10:bordertop type="single" width="6"/>
            <w10:borderleft type="single" width="6"/>
            <w10:borderbottom type="single" width="6"/>
            <w10:borderright type="single" width="6"/>
          </v:shape>
        </w:pict>
      </w:r>
    </w:p>
    <w:p w:rsidR="00145B27" w:rsidRPr="00C749D9" w:rsidRDefault="00145B27" w:rsidP="00ED0702">
      <w:pPr>
        <w:pStyle w:val="SMGI"/>
      </w:pPr>
      <w:r w:rsidRPr="00C749D9">
        <w:t>创建要素效果图</w:t>
      </w:r>
    </w:p>
    <w:p w:rsidR="00145B27" w:rsidRPr="004973C6" w:rsidRDefault="004B0830" w:rsidP="00ED0702">
      <w:pPr>
        <w:pStyle w:val="SMGI5"/>
      </w:pPr>
      <w:r>
        <w:pict>
          <v:shape id="图片 264" o:spid="_x0000_i1108" type="#_x0000_t75" style="width:35.05pt;height:41.3pt;visibility:visible;mso-wrap-style:square">
            <v:imagedata r:id="rId100" o:title=""/>
          </v:shape>
        </w:pict>
      </w:r>
    </w:p>
    <w:p w:rsidR="00145B27" w:rsidRPr="004973C6" w:rsidRDefault="00145B27" w:rsidP="00ED0702">
      <w:pPr>
        <w:pStyle w:val="SMGI6"/>
        <w:ind w:firstLine="480"/>
      </w:pPr>
      <w:r w:rsidRPr="004973C6">
        <w:t>【打散要素】工具是将复杂要素经过打散后成为简单要素。</w:t>
      </w:r>
    </w:p>
    <w:p w:rsidR="00145B27" w:rsidRDefault="00145B27" w:rsidP="00ED0702">
      <w:pPr>
        <w:pStyle w:val="SMGI6"/>
        <w:ind w:firstLine="482"/>
      </w:pPr>
      <w:r w:rsidRPr="004973C6">
        <w:rPr>
          <w:b/>
        </w:rPr>
        <w:t>操作方法：</w:t>
      </w:r>
      <w:r w:rsidRPr="004973C6">
        <w:t>单击【编辑】工具选择目标要素，单击【打散要素】，在地图显示窗口目标要素处点击，即可完成。</w:t>
      </w:r>
    </w:p>
    <w:p w:rsidR="00145B27" w:rsidRPr="004973C6" w:rsidRDefault="004B0830" w:rsidP="00ED0702">
      <w:pPr>
        <w:pStyle w:val="SMGI5"/>
      </w:pPr>
      <w:r>
        <w:pict>
          <v:shape id="图片 221" o:spid="_x0000_i1109" type="#_x0000_t75" style="width:31.95pt;height:40.7pt;visibility:visible;mso-wrap-style:square">
            <v:imagedata r:id="rId101" o:title=""/>
          </v:shape>
        </w:pict>
      </w:r>
    </w:p>
    <w:p w:rsidR="00145B27" w:rsidRPr="004973C6" w:rsidRDefault="00145B27" w:rsidP="00ED0702">
      <w:pPr>
        <w:pStyle w:val="SMGI6"/>
        <w:ind w:firstLine="480"/>
      </w:pPr>
      <w:r w:rsidRPr="004973C6">
        <w:t>【</w:t>
      </w:r>
      <w:r>
        <w:rPr>
          <w:rFonts w:hint="eastAsia"/>
        </w:rPr>
        <w:t>修面</w:t>
      </w:r>
      <w:r w:rsidRPr="004973C6">
        <w:t>】工具是</w:t>
      </w:r>
      <w:r>
        <w:rPr>
          <w:rFonts w:hint="eastAsia"/>
        </w:rPr>
        <w:t>自定义一条线对与其相交的面要素进行修形</w:t>
      </w:r>
      <w:r w:rsidRPr="004973C6">
        <w:t>。</w:t>
      </w:r>
    </w:p>
    <w:p w:rsidR="00145B27" w:rsidRDefault="00145B27" w:rsidP="00ED0702">
      <w:pPr>
        <w:pStyle w:val="SMGI6"/>
        <w:ind w:firstLine="482"/>
      </w:pPr>
      <w:r w:rsidRPr="004973C6">
        <w:rPr>
          <w:b/>
        </w:rPr>
        <w:t>操作方法：</w:t>
      </w:r>
      <w:r>
        <w:rPr>
          <w:rFonts w:hint="eastAsia"/>
        </w:rPr>
        <w:t>开启编辑，选择一个面要素，点击</w:t>
      </w:r>
      <w:r w:rsidRPr="004973C6">
        <w:t>【</w:t>
      </w:r>
      <w:r>
        <w:rPr>
          <w:rFonts w:hint="eastAsia"/>
        </w:rPr>
        <w:t>修面</w:t>
      </w:r>
      <w:r w:rsidRPr="004973C6">
        <w:t>】</w:t>
      </w:r>
      <w:r>
        <w:t>，</w:t>
      </w:r>
      <w:r>
        <w:rPr>
          <w:rFonts w:hint="eastAsia"/>
        </w:rPr>
        <w:t>开始画线。</w:t>
      </w:r>
    </w:p>
    <w:p w:rsidR="00145B27" w:rsidRDefault="004B0830" w:rsidP="00ED0702">
      <w:pPr>
        <w:pStyle w:val="SMGIb"/>
        <w:rPr>
          <w:rFonts w:ascii="Times New Roman" w:hAnsi="Times New Roman"/>
        </w:rPr>
      </w:pPr>
      <w:r>
        <w:rPr>
          <w:noProof/>
        </w:rPr>
        <w:pict>
          <v:shape id="图片 222" o:spid="_x0000_i1110" type="#_x0000_t75" style="width:79.5pt;height:77pt;visibility:visible;mso-wrap-style:square">
            <v:imagedata r:id="rId102" o:title=""/>
          </v:shape>
        </w:pict>
      </w:r>
      <w:r>
        <w:rPr>
          <w:noProof/>
        </w:rPr>
        <w:pict>
          <v:shape id="图片 223" o:spid="_x0000_i1111" type="#_x0000_t75" style="width:74.5pt;height:79.5pt;visibility:visible;mso-wrap-style:square">
            <v:imagedata r:id="rId103" o:title=""/>
          </v:shape>
        </w:pict>
      </w:r>
    </w:p>
    <w:p w:rsidR="00145B27" w:rsidRPr="00C02BB7" w:rsidRDefault="00145B27" w:rsidP="00ED0702">
      <w:pPr>
        <w:pStyle w:val="SMGI"/>
      </w:pPr>
      <w:r w:rsidRPr="00C02BB7">
        <w:rPr>
          <w:rFonts w:hint="eastAsia"/>
        </w:rPr>
        <w:t>修面前后效果图</w:t>
      </w:r>
    </w:p>
    <w:p w:rsidR="00145B27" w:rsidRDefault="004B0830" w:rsidP="00ED0702">
      <w:pPr>
        <w:pStyle w:val="SMGI5"/>
      </w:pPr>
      <w:r>
        <w:pict>
          <v:shape id="图片 224" o:spid="_x0000_i1112" type="#_x0000_t75" style="width:41.3pt;height:42.55pt;visibility:visible;mso-wrap-style:square">
            <v:imagedata r:id="rId104" o:title=""/>
          </v:shape>
        </w:pict>
      </w:r>
    </w:p>
    <w:p w:rsidR="00145B27" w:rsidRDefault="00145B27" w:rsidP="00ED0702">
      <w:pPr>
        <w:pStyle w:val="SMGI6"/>
        <w:ind w:firstLine="480"/>
      </w:pPr>
      <w:r w:rsidRPr="004973C6">
        <w:t>【</w:t>
      </w:r>
      <w:r>
        <w:rPr>
          <w:rFonts w:hint="eastAsia"/>
        </w:rPr>
        <w:t>高级修面</w:t>
      </w:r>
      <w:r>
        <w:t>】</w:t>
      </w:r>
      <w:r>
        <w:rPr>
          <w:rFonts w:hint="eastAsia"/>
        </w:rPr>
        <w:t>工具定义一条多段线，对与其相交的所有面要素轮廓进行修整（仅用于外部轮廓修形）。</w:t>
      </w:r>
    </w:p>
    <w:p w:rsidR="00145B27" w:rsidRDefault="004B0830" w:rsidP="00ED0702">
      <w:pPr>
        <w:pStyle w:val="SMGI5"/>
      </w:pPr>
      <w:r>
        <w:pict>
          <v:shape id="图片 225" o:spid="_x0000_i1113" type="#_x0000_t75" style="width:50.1pt;height:41.95pt;visibility:visible;mso-wrap-style:square">
            <v:imagedata r:id="rId105" o:title=""/>
          </v:shape>
        </w:pict>
      </w:r>
    </w:p>
    <w:p w:rsidR="00145B27" w:rsidRDefault="00145B27" w:rsidP="00ED0702">
      <w:pPr>
        <w:pStyle w:val="SMGI6"/>
        <w:ind w:firstLine="480"/>
      </w:pPr>
      <w:r w:rsidRPr="00390916">
        <w:lastRenderedPageBreak/>
        <w:t>【</w:t>
      </w:r>
      <w:r>
        <w:rPr>
          <w:rFonts w:hint="eastAsia"/>
        </w:rPr>
        <w:t>追踪线</w:t>
      </w:r>
      <w:r w:rsidRPr="00390916">
        <w:rPr>
          <w:rFonts w:hint="eastAsia"/>
        </w:rPr>
        <w:t>修面</w:t>
      </w:r>
      <w:r w:rsidRPr="00390916">
        <w:t>】</w:t>
      </w:r>
      <w:r w:rsidRPr="00390916">
        <w:rPr>
          <w:rFonts w:hint="eastAsia"/>
        </w:rPr>
        <w:t>鼠标左键点击地图直接绘制点；当需要追踪要素时，通过</w:t>
      </w:r>
      <w:r w:rsidRPr="00390916">
        <w:rPr>
          <w:rFonts w:hint="eastAsia"/>
        </w:rPr>
        <w:t>Ctrl+</w:t>
      </w:r>
      <w:r w:rsidRPr="00390916">
        <w:rPr>
          <w:rFonts w:hint="eastAsia"/>
        </w:rPr>
        <w:t>鼠标左键选中</w:t>
      </w:r>
      <w:r w:rsidRPr="00390916">
        <w:rPr>
          <w:rFonts w:hint="eastAsia"/>
        </w:rPr>
        <w:t>(</w:t>
      </w:r>
      <w:r w:rsidRPr="00390916">
        <w:rPr>
          <w:rFonts w:hint="eastAsia"/>
        </w:rPr>
        <w:t>切换</w:t>
      </w:r>
      <w:r w:rsidRPr="00390916">
        <w:rPr>
          <w:rFonts w:hint="eastAsia"/>
        </w:rPr>
        <w:t>)</w:t>
      </w:r>
      <w:r w:rsidRPr="00390916">
        <w:rPr>
          <w:rFonts w:hint="eastAsia"/>
        </w:rPr>
        <w:t>需要追踪的线要素，点击线要素，系统自动追踪点</w:t>
      </w:r>
      <w:r w:rsidRPr="00390916">
        <w:rPr>
          <w:rFonts w:hint="eastAsia"/>
        </w:rPr>
        <w:t>;</w:t>
      </w:r>
      <w:r w:rsidRPr="00390916">
        <w:rPr>
          <w:rFonts w:hint="eastAsia"/>
        </w:rPr>
        <w:t>鼠标右键取消追踪</w:t>
      </w:r>
      <w:r w:rsidRPr="00390916">
        <w:rPr>
          <w:rFonts w:hint="eastAsia"/>
        </w:rPr>
        <w:t>;</w:t>
      </w:r>
      <w:r w:rsidRPr="00390916">
        <w:rPr>
          <w:rFonts w:hint="eastAsia"/>
        </w:rPr>
        <w:t>双击鼠标完成追踪线与对与选中的面要素轮廓进行修整</w:t>
      </w:r>
      <w:r w:rsidRPr="00390916">
        <w:rPr>
          <w:rFonts w:hint="eastAsia"/>
        </w:rPr>
        <w:t>;Esc</w:t>
      </w:r>
      <w:r w:rsidRPr="00390916">
        <w:rPr>
          <w:rFonts w:hint="eastAsia"/>
        </w:rPr>
        <w:t>键清除。</w:t>
      </w:r>
    </w:p>
    <w:p w:rsidR="00145B27" w:rsidRDefault="004B0830" w:rsidP="00ED0702">
      <w:pPr>
        <w:pStyle w:val="SMGIb"/>
        <w:rPr>
          <w:rFonts w:ascii="Times New Roman" w:hAnsi="Times New Roman"/>
        </w:rPr>
      </w:pPr>
      <w:r>
        <w:rPr>
          <w:noProof/>
        </w:rPr>
        <w:pict>
          <v:shape id="图片 227" o:spid="_x0000_i1114" type="#_x0000_t75" style="width:248.55pt;height:169.05pt;visibility:visible;mso-wrap-style:square">
            <v:imagedata r:id="rId106" o:title=""/>
          </v:shape>
        </w:pict>
      </w:r>
    </w:p>
    <w:p w:rsidR="00145B27" w:rsidRPr="00390916" w:rsidRDefault="00145B27" w:rsidP="00ED0702">
      <w:pPr>
        <w:pStyle w:val="SMGI"/>
      </w:pPr>
      <w:r w:rsidRPr="00390916">
        <w:rPr>
          <w:rFonts w:hint="eastAsia"/>
        </w:rPr>
        <w:t>追踪线修面示意图</w:t>
      </w:r>
    </w:p>
    <w:p w:rsidR="00145B27" w:rsidRPr="00091C05" w:rsidRDefault="004B0830" w:rsidP="00ED0702">
      <w:pPr>
        <w:pStyle w:val="SMGI5"/>
      </w:pPr>
      <w:r>
        <w:pict>
          <v:shape id="图片 307" o:spid="_x0000_i1115" type="#_x0000_t75" style="width:36.95pt;height:47.6pt;visibility:visible;mso-wrap-style:square">
            <v:imagedata r:id="rId107" o:title=""/>
          </v:shape>
        </w:pict>
      </w:r>
    </w:p>
    <w:p w:rsidR="00145B27" w:rsidRPr="00E17C30" w:rsidRDefault="00145B27" w:rsidP="00ED0702">
      <w:pPr>
        <w:pStyle w:val="SMGI6"/>
        <w:ind w:firstLine="480"/>
      </w:pPr>
      <w:r w:rsidRPr="00E17C30">
        <w:rPr>
          <w:rFonts w:hint="eastAsia"/>
        </w:rPr>
        <w:t>【</w:t>
      </w:r>
      <w:r>
        <w:rPr>
          <w:rFonts w:hint="eastAsia"/>
        </w:rPr>
        <w:t>概化</w:t>
      </w:r>
      <w:r w:rsidRPr="00E17C30">
        <w:t>】</w:t>
      </w:r>
      <w:r>
        <w:rPr>
          <w:rFonts w:hint="eastAsia"/>
        </w:rPr>
        <w:t>工具是简化所选</w:t>
      </w:r>
      <w:r>
        <w:t>线</w:t>
      </w:r>
      <w:r>
        <w:rPr>
          <w:rFonts w:hint="eastAsia"/>
        </w:rPr>
        <w:t>和</w:t>
      </w:r>
      <w:r>
        <w:t>面要素</w:t>
      </w:r>
      <w:r>
        <w:rPr>
          <w:rFonts w:hint="eastAsia"/>
        </w:rPr>
        <w:t>的</w:t>
      </w:r>
      <w:r>
        <w:t>形状</w:t>
      </w:r>
      <w:r>
        <w:rPr>
          <w:rFonts w:hint="eastAsia"/>
        </w:rPr>
        <w:t>。</w:t>
      </w:r>
    </w:p>
    <w:p w:rsidR="00145B27" w:rsidRDefault="00145B27" w:rsidP="00ED0702">
      <w:pPr>
        <w:pStyle w:val="SMGI6"/>
        <w:ind w:firstLine="482"/>
        <w:rPr>
          <w:b/>
        </w:rPr>
      </w:pPr>
      <w:r w:rsidRPr="00E17C30">
        <w:rPr>
          <w:rFonts w:hint="eastAsia"/>
          <w:b/>
        </w:rPr>
        <w:t>操作</w:t>
      </w:r>
      <w:r w:rsidRPr="00E17C30">
        <w:rPr>
          <w:b/>
        </w:rPr>
        <w:t>方法</w:t>
      </w:r>
      <w:r w:rsidRPr="00E17C30">
        <w:rPr>
          <w:rFonts w:hint="eastAsia"/>
          <w:b/>
        </w:rPr>
        <w:t>：</w:t>
      </w:r>
      <w:r>
        <w:t xml:space="preserve"> </w:t>
      </w:r>
      <w:r>
        <w:rPr>
          <w:rFonts w:hint="eastAsia"/>
        </w:rPr>
        <w:t>框选</w:t>
      </w:r>
      <w:r>
        <w:t>要素，</w:t>
      </w:r>
      <w:r>
        <w:rPr>
          <w:rFonts w:hint="eastAsia"/>
        </w:rPr>
        <w:t>单击</w:t>
      </w:r>
      <w:r>
        <w:t>【</w:t>
      </w:r>
      <w:r>
        <w:rPr>
          <w:rFonts w:hint="eastAsia"/>
        </w:rPr>
        <w:t>概化</w:t>
      </w:r>
      <w:r>
        <w:t>】</w:t>
      </w:r>
      <w:r>
        <w:rPr>
          <w:rFonts w:hint="eastAsia"/>
        </w:rPr>
        <w:t>，</w:t>
      </w:r>
      <w:r>
        <w:t>弹出如</w:t>
      </w:r>
      <w:r>
        <w:rPr>
          <w:rFonts w:hint="eastAsia"/>
        </w:rPr>
        <w:t>下图所示</w:t>
      </w:r>
      <w:r>
        <w:t>对话框，</w:t>
      </w:r>
      <w:r>
        <w:rPr>
          <w:rFonts w:hint="eastAsia"/>
        </w:rPr>
        <w:t>输入概化</w:t>
      </w:r>
      <w:r>
        <w:t>参数，点击【</w:t>
      </w:r>
      <w:r>
        <w:rPr>
          <w:rFonts w:hint="eastAsia"/>
        </w:rPr>
        <w:t>确定</w:t>
      </w:r>
      <w:r>
        <w:t>】</w:t>
      </w:r>
      <w:r>
        <w:rPr>
          <w:rFonts w:hint="eastAsia"/>
        </w:rPr>
        <w:t>，</w:t>
      </w:r>
      <w:r>
        <w:t>完成操作</w:t>
      </w:r>
      <w:r>
        <w:rPr>
          <w:rFonts w:hint="eastAsia"/>
        </w:rPr>
        <w:t>。</w:t>
      </w:r>
    </w:p>
    <w:p w:rsidR="00145B27" w:rsidRPr="00091C05" w:rsidRDefault="004B0830" w:rsidP="00ED0702">
      <w:pPr>
        <w:pStyle w:val="SMGI5"/>
      </w:pPr>
      <w:r>
        <w:pict>
          <v:shape id="图片 308" o:spid="_x0000_i1116" type="#_x0000_t75" style="width:34.45pt;height:48.85pt;visibility:visible;mso-wrap-style:square">
            <v:imagedata r:id="rId108" o:title=""/>
          </v:shape>
        </w:pict>
      </w:r>
    </w:p>
    <w:p w:rsidR="00145B27" w:rsidRPr="00E17C30" w:rsidRDefault="00145B27" w:rsidP="00ED0702">
      <w:pPr>
        <w:pStyle w:val="SMGI6"/>
        <w:ind w:firstLine="480"/>
      </w:pPr>
      <w:r w:rsidRPr="00E17C30">
        <w:rPr>
          <w:rFonts w:hint="eastAsia"/>
        </w:rPr>
        <w:t>【</w:t>
      </w:r>
      <w:r>
        <w:rPr>
          <w:rFonts w:hint="eastAsia"/>
        </w:rPr>
        <w:t>平滑</w:t>
      </w:r>
      <w:r w:rsidRPr="00E17C30">
        <w:t>】</w:t>
      </w:r>
      <w:r>
        <w:rPr>
          <w:rFonts w:hint="eastAsia"/>
        </w:rPr>
        <w:t>工具是将要的</w:t>
      </w:r>
      <w:r>
        <w:t>直角边和拐角边处理</w:t>
      </w:r>
      <w:r>
        <w:rPr>
          <w:rFonts w:hint="eastAsia"/>
        </w:rPr>
        <w:t>为</w:t>
      </w:r>
      <w:r>
        <w:t>贝塞尔曲线。</w:t>
      </w:r>
    </w:p>
    <w:p w:rsidR="00145B27" w:rsidRDefault="00145B27" w:rsidP="00ED0702">
      <w:pPr>
        <w:pStyle w:val="SMGI6"/>
        <w:ind w:firstLine="482"/>
      </w:pPr>
      <w:r w:rsidRPr="00E17C30">
        <w:rPr>
          <w:rFonts w:hint="eastAsia"/>
          <w:b/>
        </w:rPr>
        <w:t>操作</w:t>
      </w:r>
      <w:r w:rsidRPr="00E17C30">
        <w:rPr>
          <w:b/>
        </w:rPr>
        <w:t>方法</w:t>
      </w:r>
      <w:r w:rsidRPr="00E17C30">
        <w:rPr>
          <w:rFonts w:hint="eastAsia"/>
          <w:b/>
        </w:rPr>
        <w:t>：</w:t>
      </w:r>
      <w:r>
        <w:t xml:space="preserve"> </w:t>
      </w:r>
      <w:r>
        <w:rPr>
          <w:rFonts w:hint="eastAsia"/>
        </w:rPr>
        <w:t>框选</w:t>
      </w:r>
      <w:r>
        <w:t>要素，</w:t>
      </w:r>
      <w:r>
        <w:rPr>
          <w:rFonts w:hint="eastAsia"/>
        </w:rPr>
        <w:t>单击</w:t>
      </w:r>
      <w:r>
        <w:t>【</w:t>
      </w:r>
      <w:r>
        <w:rPr>
          <w:rFonts w:hint="eastAsia"/>
        </w:rPr>
        <w:t>平滑</w:t>
      </w:r>
      <w:r>
        <w:t>】</w:t>
      </w:r>
      <w:r>
        <w:rPr>
          <w:rFonts w:hint="eastAsia"/>
        </w:rPr>
        <w:t>，</w:t>
      </w:r>
      <w:r>
        <w:t>弹出如</w:t>
      </w:r>
      <w:r>
        <w:rPr>
          <w:rFonts w:hint="eastAsia"/>
        </w:rPr>
        <w:t>下图所示</w:t>
      </w:r>
      <w:r>
        <w:t>对话框，</w:t>
      </w:r>
      <w:r>
        <w:rPr>
          <w:rFonts w:hint="eastAsia"/>
        </w:rPr>
        <w:t>输入平滑</w:t>
      </w:r>
      <w:r>
        <w:t>参数，点击【</w:t>
      </w:r>
      <w:r>
        <w:rPr>
          <w:rFonts w:hint="eastAsia"/>
        </w:rPr>
        <w:t>确定</w:t>
      </w:r>
      <w:r>
        <w:t>】</w:t>
      </w:r>
      <w:r>
        <w:rPr>
          <w:rFonts w:hint="eastAsia"/>
        </w:rPr>
        <w:t>，</w:t>
      </w:r>
      <w:r>
        <w:t>完成操作</w:t>
      </w:r>
      <w:r>
        <w:rPr>
          <w:rFonts w:hint="eastAsia"/>
        </w:rPr>
        <w:t>。</w:t>
      </w:r>
    </w:p>
    <w:p w:rsidR="00145B27" w:rsidRPr="00091C05" w:rsidRDefault="004B0830" w:rsidP="00ED0702">
      <w:pPr>
        <w:pStyle w:val="SMGI5"/>
      </w:pPr>
      <w:r>
        <w:pict>
          <v:shape id="图片 310" o:spid="_x0000_i1117" type="#_x0000_t75" style="width:40.05pt;height:46.35pt;visibility:visible;mso-wrap-style:square">
            <v:imagedata r:id="rId109" o:title=""/>
          </v:shape>
        </w:pict>
      </w:r>
    </w:p>
    <w:p w:rsidR="00145B27" w:rsidRPr="00E17C30" w:rsidRDefault="00145B27" w:rsidP="00ED0702">
      <w:pPr>
        <w:pStyle w:val="SMGI6"/>
        <w:ind w:firstLine="480"/>
      </w:pPr>
      <w:r w:rsidRPr="00E17C30">
        <w:rPr>
          <w:rFonts w:hint="eastAsia"/>
        </w:rPr>
        <w:t>【</w:t>
      </w:r>
      <w:r>
        <w:rPr>
          <w:rFonts w:hint="eastAsia"/>
        </w:rPr>
        <w:t>属性刷</w:t>
      </w:r>
      <w:r w:rsidRPr="00E17C30">
        <w:t>】</w:t>
      </w:r>
      <w:r>
        <w:rPr>
          <w:rFonts w:hint="eastAsia"/>
        </w:rPr>
        <w:t>工具是将选择的</w:t>
      </w:r>
      <w:r>
        <w:t>要素属性</w:t>
      </w:r>
      <w:r>
        <w:rPr>
          <w:rFonts w:hint="eastAsia"/>
        </w:rPr>
        <w:t>复制</w:t>
      </w:r>
      <w:r>
        <w:t>到另一个要素上。</w:t>
      </w:r>
    </w:p>
    <w:p w:rsidR="00145B27" w:rsidRDefault="00145B27" w:rsidP="00ED0702">
      <w:pPr>
        <w:pStyle w:val="SMGI6"/>
        <w:ind w:firstLine="482"/>
      </w:pPr>
      <w:r w:rsidRPr="00E17C30">
        <w:rPr>
          <w:rFonts w:hint="eastAsia"/>
          <w:b/>
        </w:rPr>
        <w:t>操作</w:t>
      </w:r>
      <w:r w:rsidRPr="00E17C30">
        <w:rPr>
          <w:b/>
        </w:rPr>
        <w:t>方法</w:t>
      </w:r>
      <w:r w:rsidRPr="00E17C30">
        <w:rPr>
          <w:rFonts w:hint="eastAsia"/>
          <w:b/>
        </w:rPr>
        <w:t>：</w:t>
      </w:r>
      <w:r>
        <w:t xml:space="preserve"> </w:t>
      </w:r>
      <w:r w:rsidRPr="004973C6">
        <w:t>单击【选择】或者【编辑】工具选择参考要素</w:t>
      </w:r>
      <w:r>
        <w:t>，</w:t>
      </w:r>
      <w:r>
        <w:rPr>
          <w:rFonts w:hint="eastAsia"/>
        </w:rPr>
        <w:t>单击</w:t>
      </w:r>
      <w:r>
        <w:t>【</w:t>
      </w:r>
      <w:r>
        <w:rPr>
          <w:rFonts w:hint="eastAsia"/>
        </w:rPr>
        <w:t>属性刷</w:t>
      </w:r>
      <w:r>
        <w:t>】</w:t>
      </w:r>
      <w:r>
        <w:rPr>
          <w:rFonts w:hint="eastAsia"/>
        </w:rPr>
        <w:t>，</w:t>
      </w:r>
      <w:r>
        <w:t>在目标要素上点击，</w:t>
      </w:r>
      <w:r>
        <w:rPr>
          <w:rFonts w:hint="eastAsia"/>
        </w:rPr>
        <w:t>当目标</w:t>
      </w:r>
      <w:r>
        <w:t>要素呈现高亮状态</w:t>
      </w:r>
      <w:r>
        <w:rPr>
          <w:rFonts w:hint="eastAsia"/>
        </w:rPr>
        <w:t>，</w:t>
      </w:r>
      <w:r>
        <w:t>即可实现属性非系统字</w:t>
      </w:r>
      <w:r>
        <w:lastRenderedPageBreak/>
        <w:t>段的复制。</w:t>
      </w:r>
    </w:p>
    <w:p w:rsidR="00145B27" w:rsidRDefault="004B0830" w:rsidP="00ED0702">
      <w:pPr>
        <w:pStyle w:val="SMGI5"/>
      </w:pPr>
      <w:r>
        <w:pict>
          <v:shape id="图片 894749045" o:spid="_x0000_i1118" type="#_x0000_t75" style="width:50.7pt;height:44.45pt;visibility:visible;mso-wrap-style:square">
            <v:imagedata r:id="rId110" o:title=""/>
          </v:shape>
        </w:pict>
      </w:r>
    </w:p>
    <w:p w:rsidR="00145B27" w:rsidRDefault="00145B27" w:rsidP="00ED0702">
      <w:pPr>
        <w:pStyle w:val="SMGI6"/>
        <w:ind w:firstLine="480"/>
      </w:pPr>
      <w:r w:rsidRPr="004973C6">
        <w:t>【</w:t>
      </w:r>
      <w:r>
        <w:rPr>
          <w:rFonts w:hint="eastAsia"/>
        </w:rPr>
        <w:t>线</w:t>
      </w:r>
      <w:r>
        <w:t>末端整形</w:t>
      </w:r>
      <w:r w:rsidRPr="004973C6">
        <w:t>】工具的</w:t>
      </w:r>
      <w:r>
        <w:t>激活条件是选中线要素</w:t>
      </w:r>
      <w:r>
        <w:rPr>
          <w:rFonts w:hint="eastAsia"/>
        </w:rPr>
        <w:t>，点击线末端整形工具，与线要素产生一个交点之后进行绘制，双击左键，结束绘制。</w:t>
      </w:r>
    </w:p>
    <w:p w:rsidR="00145B27" w:rsidRDefault="004B0830" w:rsidP="00ED0702">
      <w:pPr>
        <w:pStyle w:val="SMGIb"/>
        <w:rPr>
          <w:rFonts w:ascii="Times New Roman" w:hAnsi="Times New Roman"/>
        </w:rPr>
      </w:pPr>
      <w:r>
        <w:rPr>
          <w:noProof/>
        </w:rPr>
        <w:pict>
          <v:shape id="图片 380909492" o:spid="_x0000_i1119" type="#_x0000_t75" style="width:229.15pt;height:150.25pt;visibility:visible;mso-wrap-style:square">
            <v:imagedata r:id="rId111" o:title=""/>
          </v:shape>
        </w:pict>
      </w:r>
    </w:p>
    <w:p w:rsidR="00145B27" w:rsidRDefault="00145B27" w:rsidP="00ED0702">
      <w:pPr>
        <w:pStyle w:val="SMGI"/>
      </w:pPr>
      <w:r>
        <w:rPr>
          <w:rFonts w:hint="eastAsia"/>
        </w:rPr>
        <w:t>线末端整形</w:t>
      </w:r>
      <w:r w:rsidRPr="00C749D9">
        <w:t>效果图</w:t>
      </w:r>
    </w:p>
    <w:p w:rsidR="00145B27" w:rsidRPr="004973C6" w:rsidRDefault="004B0830" w:rsidP="00ED0702">
      <w:pPr>
        <w:pStyle w:val="SMGI5"/>
      </w:pPr>
      <w:r>
        <w:pict>
          <v:shape id="图片 777369141" o:spid="_x0000_i1120" type="#_x0000_t75" style="width:47.6pt;height:43.2pt;visibility:visible;mso-wrap-style:square">
            <v:imagedata r:id="rId112" o:title=""/>
          </v:shape>
        </w:pict>
      </w:r>
    </w:p>
    <w:p w:rsidR="00145B27" w:rsidRPr="004973C6" w:rsidRDefault="00145B27" w:rsidP="00ED0702">
      <w:pPr>
        <w:pStyle w:val="SMGI6"/>
        <w:ind w:firstLine="480"/>
      </w:pPr>
      <w:r w:rsidRPr="004973C6">
        <w:t>【节点</w:t>
      </w:r>
      <w:r>
        <w:rPr>
          <w:rFonts w:hint="eastAsia"/>
        </w:rPr>
        <w:t>平差</w:t>
      </w:r>
      <w:r w:rsidRPr="004973C6">
        <w:t>】工具的激活条件是</w:t>
      </w:r>
      <w:r>
        <w:rPr>
          <w:rFonts w:hint="eastAsia"/>
        </w:rPr>
        <w:t>单击</w:t>
      </w:r>
      <w:r>
        <w:t>左侧</w:t>
      </w:r>
      <w:r>
        <w:rPr>
          <w:rFonts w:hint="eastAsia"/>
        </w:rPr>
        <w:t>目标图层，如下图</w:t>
      </w:r>
      <w:r>
        <w:t>所示</w:t>
      </w:r>
      <w:r w:rsidRPr="004973C6">
        <w:t>。</w:t>
      </w:r>
      <w:r>
        <w:rPr>
          <w:rFonts w:hint="eastAsia"/>
        </w:rPr>
        <w:t>圆圈内</w:t>
      </w:r>
      <w:r>
        <w:t>选中要素的</w:t>
      </w:r>
      <w:r>
        <w:rPr>
          <w:rFonts w:hint="eastAsia"/>
        </w:rPr>
        <w:t>端</w:t>
      </w:r>
      <w:r>
        <w:t>点将</w:t>
      </w:r>
      <w:r>
        <w:rPr>
          <w:rFonts w:hint="eastAsia"/>
        </w:rPr>
        <w:t>连接</w:t>
      </w:r>
      <w:r>
        <w:t>至圆心</w:t>
      </w:r>
      <w:r w:rsidRPr="004973C6">
        <w:t>。</w:t>
      </w:r>
    </w:p>
    <w:p w:rsidR="00145B27" w:rsidRPr="004973C6" w:rsidRDefault="004B0830" w:rsidP="00ED0702">
      <w:pPr>
        <w:pStyle w:val="SMGIb"/>
        <w:rPr>
          <w:rFonts w:ascii="Times New Roman" w:eastAsia="新宋体" w:hAnsi="Times New Roman"/>
          <w:kern w:val="0"/>
          <w:sz w:val="28"/>
          <w:szCs w:val="28"/>
        </w:rPr>
      </w:pPr>
      <w:r>
        <w:rPr>
          <w:noProof/>
        </w:rPr>
        <w:pict>
          <v:shape id="图片 1882290890" o:spid="_x0000_i1121" type="#_x0000_t75" style="width:83.9pt;height:155.9pt;visibility:visible;mso-wrap-style:square">
            <v:imagedata r:id="rId113" o:title=""/>
          </v:shape>
        </w:pict>
      </w:r>
    </w:p>
    <w:p w:rsidR="00145B27" w:rsidRPr="00C749D9" w:rsidRDefault="00145B27" w:rsidP="00ED0702">
      <w:pPr>
        <w:pStyle w:val="SMGI"/>
      </w:pPr>
      <w:r>
        <w:rPr>
          <w:rFonts w:hint="eastAsia"/>
        </w:rPr>
        <w:t>图层</w:t>
      </w:r>
      <w:r>
        <w:t>管理目标</w:t>
      </w:r>
      <w:r>
        <w:rPr>
          <w:rFonts w:hint="eastAsia"/>
        </w:rPr>
        <w:t>线图层</w:t>
      </w:r>
      <w:r w:rsidRPr="00C749D9">
        <w:t>示意图</w:t>
      </w:r>
    </w:p>
    <w:p w:rsidR="00145B27" w:rsidRPr="0064347F" w:rsidRDefault="00145B27" w:rsidP="00ED0702">
      <w:pPr>
        <w:pStyle w:val="SMGI6"/>
        <w:ind w:firstLine="482"/>
      </w:pPr>
      <w:r w:rsidRPr="004973C6">
        <w:rPr>
          <w:b/>
        </w:rPr>
        <w:t>操作方法：</w:t>
      </w:r>
      <w:r>
        <w:rPr>
          <w:rFonts w:hint="eastAsia"/>
        </w:rPr>
        <w:t>单击</w:t>
      </w:r>
      <w:r>
        <w:t>左侧</w:t>
      </w:r>
      <w:r>
        <w:rPr>
          <w:rFonts w:hint="eastAsia"/>
        </w:rPr>
        <w:t>目标线图层</w:t>
      </w:r>
      <w:r>
        <w:t>（</w:t>
      </w:r>
      <w:r>
        <w:rPr>
          <w:rFonts w:hint="eastAsia"/>
        </w:rPr>
        <w:t>如：河流</w:t>
      </w:r>
      <w:r>
        <w:t>）</w:t>
      </w:r>
      <w:r w:rsidRPr="004973C6">
        <w:t>，</w:t>
      </w:r>
      <w:r>
        <w:t>然后点击【节点</w:t>
      </w:r>
      <w:r>
        <w:rPr>
          <w:rFonts w:hint="eastAsia"/>
        </w:rPr>
        <w:t>平差</w:t>
      </w:r>
      <w:r w:rsidRPr="004973C6">
        <w:t>】，鼠标以</w:t>
      </w:r>
      <w:r>
        <w:rPr>
          <w:rFonts w:hint="eastAsia"/>
        </w:rPr>
        <w:t>画</w:t>
      </w:r>
      <w:r w:rsidRPr="004973C6">
        <w:t>圆圈的方式</w:t>
      </w:r>
      <w:r>
        <w:rPr>
          <w:rFonts w:hint="eastAsia"/>
        </w:rPr>
        <w:t>框选需要</w:t>
      </w:r>
      <w:r>
        <w:t>连接的</w:t>
      </w:r>
      <w:r>
        <w:rPr>
          <w:rFonts w:hint="eastAsia"/>
        </w:rPr>
        <w:t>线要素，</w:t>
      </w:r>
      <w:r>
        <w:t>圆圈内的</w:t>
      </w:r>
      <w:r>
        <w:rPr>
          <w:rFonts w:hint="eastAsia"/>
        </w:rPr>
        <w:t>线要素端点</w:t>
      </w:r>
      <w:r>
        <w:t>将</w:t>
      </w:r>
      <w:r w:rsidRPr="004973C6">
        <w:t>自动连接</w:t>
      </w:r>
      <w:r>
        <w:t>至圆心</w:t>
      </w:r>
      <w:r w:rsidRPr="004973C6">
        <w:t>。</w:t>
      </w:r>
      <w:r>
        <w:rPr>
          <w:rFonts w:hint="eastAsia"/>
        </w:rPr>
        <w:t>效果</w:t>
      </w:r>
      <w:r w:rsidRPr="004973C6">
        <w:t>如</w:t>
      </w:r>
      <w:r>
        <w:rPr>
          <w:rFonts w:hint="eastAsia"/>
        </w:rPr>
        <w:t>下图</w:t>
      </w:r>
      <w:r w:rsidRPr="004973C6">
        <w:t>所示</w:t>
      </w:r>
      <w:r>
        <w:rPr>
          <w:rFonts w:hint="eastAsia"/>
        </w:rPr>
        <w:t>：</w:t>
      </w:r>
    </w:p>
    <w:p w:rsidR="00145B27" w:rsidRPr="004973C6" w:rsidRDefault="004B0830" w:rsidP="00ED0702">
      <w:pPr>
        <w:pStyle w:val="SMGIb"/>
        <w:rPr>
          <w:rFonts w:eastAsia="新宋体"/>
          <w:kern w:val="0"/>
          <w:sz w:val="28"/>
          <w:szCs w:val="28"/>
        </w:rPr>
      </w:pPr>
      <w:r>
        <w:rPr>
          <w:noProof/>
        </w:rPr>
        <w:lastRenderedPageBreak/>
        <w:pict>
          <v:shape id="图片 1651271100" o:spid="_x0000_i1122" type="#_x0000_t75" style="width:156.5pt;height:142.1pt;visibility:visible;mso-wrap-style:square">
            <v:imagedata r:id="rId114" o:title=""/>
          </v:shape>
        </w:pict>
      </w:r>
      <w:r w:rsidR="00145B27" w:rsidRPr="004973C6">
        <w:rPr>
          <w:noProof/>
        </w:rPr>
        <w:t xml:space="preserve"> </w:t>
      </w:r>
      <w:r w:rsidR="00145B27">
        <w:rPr>
          <w:noProof/>
        </w:rPr>
        <w:t xml:space="preserve">        </w:t>
      </w:r>
      <w:r>
        <w:rPr>
          <w:noProof/>
        </w:rPr>
        <w:pict>
          <v:shape id="图片 52912896" o:spid="_x0000_i1123" type="#_x0000_t75" style="width:169.65pt;height:145.25pt;visibility:visible;mso-wrap-style:square">
            <v:imagedata r:id="rId115" o:title=""/>
          </v:shape>
        </w:pict>
      </w:r>
    </w:p>
    <w:p w:rsidR="00145B27" w:rsidRDefault="00145B27" w:rsidP="00ED0702">
      <w:pPr>
        <w:pStyle w:val="SMGI"/>
      </w:pPr>
      <w:r w:rsidRPr="00C749D9">
        <w:t>节点平差效果图</w:t>
      </w:r>
    </w:p>
    <w:p w:rsidR="00145B27" w:rsidRDefault="004B0830" w:rsidP="00ED0702">
      <w:pPr>
        <w:pStyle w:val="SMGI5"/>
      </w:pPr>
      <w:r>
        <w:pict>
          <v:shape id="图片 51" o:spid="_x0000_i1124" type="#_x0000_t75" style="width:36.3pt;height:41.3pt;visibility:visible;mso-wrap-style:square">
            <v:imagedata r:id="rId116" o:title=""/>
          </v:shape>
        </w:pict>
      </w:r>
    </w:p>
    <w:p w:rsidR="00145B27" w:rsidRPr="00EB09D4" w:rsidRDefault="00145B27" w:rsidP="00ED0702">
      <w:pPr>
        <w:pStyle w:val="SMGI6"/>
        <w:ind w:firstLine="480"/>
      </w:pPr>
      <w:r w:rsidRPr="00EB09D4">
        <w:t>【多点联动】</w:t>
      </w:r>
      <w:r w:rsidRPr="004973C6">
        <w:t>工具的激活条件是</w:t>
      </w:r>
      <w:r>
        <w:rPr>
          <w:rFonts w:hint="eastAsia"/>
        </w:rPr>
        <w:t>单击</w:t>
      </w:r>
      <w:r>
        <w:t>左侧</w:t>
      </w:r>
      <w:r>
        <w:rPr>
          <w:rFonts w:hint="eastAsia"/>
        </w:rPr>
        <w:t>目标图层，使多条</w:t>
      </w:r>
      <w:r>
        <w:t>线要素</w:t>
      </w:r>
      <w:r>
        <w:rPr>
          <w:rFonts w:hint="eastAsia"/>
        </w:rPr>
        <w:t>相交的端点</w:t>
      </w:r>
      <w:r>
        <w:t>同时移动</w:t>
      </w:r>
      <w:r w:rsidRPr="00EB09D4">
        <w:t>。</w:t>
      </w:r>
    </w:p>
    <w:p w:rsidR="00145B27" w:rsidRPr="00EB09D4" w:rsidRDefault="00145B27" w:rsidP="00ED0702">
      <w:pPr>
        <w:pStyle w:val="SMGI6"/>
        <w:ind w:firstLine="482"/>
      </w:pPr>
      <w:r w:rsidRPr="00EB09D4">
        <w:rPr>
          <w:b/>
        </w:rPr>
        <w:t>操作方法：</w:t>
      </w:r>
      <w:r>
        <w:rPr>
          <w:rFonts w:hint="eastAsia"/>
        </w:rPr>
        <w:t>单击</w:t>
      </w:r>
      <w:r>
        <w:t>左侧</w:t>
      </w:r>
      <w:r>
        <w:rPr>
          <w:rFonts w:hint="eastAsia"/>
        </w:rPr>
        <w:t>目标线图层</w:t>
      </w:r>
      <w:r>
        <w:t>（</w:t>
      </w:r>
      <w:r>
        <w:rPr>
          <w:rFonts w:hint="eastAsia"/>
        </w:rPr>
        <w:t>如：河流</w:t>
      </w:r>
      <w:r>
        <w:t>）</w:t>
      </w:r>
      <w:r w:rsidRPr="00EB09D4">
        <w:t>，点击【多点联动】，双击</w:t>
      </w:r>
      <w:r>
        <w:rPr>
          <w:rFonts w:hint="eastAsia"/>
        </w:rPr>
        <w:t>某一根线</w:t>
      </w:r>
      <w:r w:rsidRPr="00EB09D4">
        <w:t>要素出现</w:t>
      </w:r>
      <w:r>
        <w:rPr>
          <w:rFonts w:hint="eastAsia"/>
        </w:rPr>
        <w:t>节</w:t>
      </w:r>
      <w:r w:rsidRPr="00EB09D4">
        <w:t>点后，左键移动</w:t>
      </w:r>
      <w:r>
        <w:rPr>
          <w:rFonts w:hint="eastAsia"/>
        </w:rPr>
        <w:t>端点</w:t>
      </w:r>
      <w:r w:rsidRPr="00EB09D4">
        <w:t>，</w:t>
      </w:r>
      <w:r>
        <w:rPr>
          <w:rFonts w:hint="eastAsia"/>
        </w:rPr>
        <w:t>确定</w:t>
      </w:r>
      <w:r>
        <w:t>位置后先单击左键确认</w:t>
      </w:r>
      <w:r>
        <w:rPr>
          <w:rFonts w:hint="eastAsia"/>
        </w:rPr>
        <w:t>，</w:t>
      </w:r>
      <w:r>
        <w:t>右键完成多点</w:t>
      </w:r>
      <w:r>
        <w:rPr>
          <w:rFonts w:hint="eastAsia"/>
        </w:rPr>
        <w:t>联</w:t>
      </w:r>
      <w:r w:rsidRPr="00EB09D4">
        <w:t>动。</w:t>
      </w:r>
      <w:r w:rsidRPr="00EB09D4">
        <w:rPr>
          <w:rFonts w:hint="eastAsia"/>
        </w:rPr>
        <w:t>多点</w:t>
      </w:r>
      <w:r w:rsidRPr="00EB09D4">
        <w:t>联动效果如</w:t>
      </w:r>
      <w:r>
        <w:rPr>
          <w:rFonts w:hint="eastAsia"/>
        </w:rPr>
        <w:t>下图</w:t>
      </w:r>
      <w:r w:rsidRPr="00EB09D4">
        <w:rPr>
          <w:rFonts w:hint="eastAsia"/>
        </w:rPr>
        <w:t>所示</w:t>
      </w:r>
      <w:r>
        <w:rPr>
          <w:rFonts w:hint="eastAsia"/>
        </w:rPr>
        <w:t>：</w:t>
      </w:r>
    </w:p>
    <w:p w:rsidR="00145B27" w:rsidRPr="00EB09D4" w:rsidRDefault="004B0830" w:rsidP="00ED0702">
      <w:pPr>
        <w:pStyle w:val="SMGIb"/>
      </w:pPr>
      <w:r>
        <w:rPr>
          <w:noProof/>
        </w:rPr>
        <w:pict>
          <v:shape id="图片 1794440830" o:spid="_x0000_i1125" type="#_x0000_t75" style="width:181.55pt;height:150.9pt;visibility:visible;mso-wrap-style:square">
            <v:imagedata r:id="rId117" o:title=""/>
          </v:shape>
        </w:pict>
      </w:r>
      <w:r w:rsidR="00145B27">
        <w:rPr>
          <w:rFonts w:hint="eastAsia"/>
        </w:rPr>
        <w:t xml:space="preserve">  </w:t>
      </w:r>
      <w:r>
        <w:rPr>
          <w:noProof/>
        </w:rPr>
        <w:pict>
          <v:shape id="图片 62" o:spid="_x0000_i1126" type="#_x0000_t75" style="width:189.1pt;height:151.5pt;visibility:visible;mso-wrap-style:square">
            <v:imagedata r:id="rId118" o:title=""/>
          </v:shape>
        </w:pict>
      </w:r>
    </w:p>
    <w:p w:rsidR="00145B27" w:rsidRDefault="00145B27" w:rsidP="00ED0702">
      <w:pPr>
        <w:pStyle w:val="SMGI"/>
      </w:pPr>
      <w:r w:rsidRPr="00C749D9">
        <w:t>多点联动效果图</w:t>
      </w:r>
    </w:p>
    <w:p w:rsidR="00145B27" w:rsidRDefault="004B0830" w:rsidP="00ED0702">
      <w:pPr>
        <w:pStyle w:val="SMGI5"/>
      </w:pPr>
      <w:r>
        <w:pict>
          <v:shape id="图片 1664007106" o:spid="_x0000_i1127" type="#_x0000_t75" style="width:53.85pt;height:43.2pt;visibility:visible;mso-wrap-style:square">
            <v:imagedata r:id="rId119" o:title=""/>
          </v:shape>
        </w:pict>
      </w:r>
    </w:p>
    <w:p w:rsidR="00145B27" w:rsidRDefault="00145B27" w:rsidP="00ED0702">
      <w:pPr>
        <w:pStyle w:val="SMGI6"/>
        <w:ind w:firstLine="480"/>
      </w:pPr>
      <w:r w:rsidRPr="004575C3">
        <w:rPr>
          <w:rFonts w:hint="eastAsia"/>
        </w:rPr>
        <w:t>【</w:t>
      </w:r>
      <w:r>
        <w:rPr>
          <w:rFonts w:hint="eastAsia"/>
        </w:rPr>
        <w:t>空白</w:t>
      </w:r>
      <w:r>
        <w:t>区构面</w:t>
      </w:r>
      <w:r w:rsidRPr="004575C3">
        <w:t>】</w:t>
      </w:r>
      <w:r>
        <w:rPr>
          <w:rFonts w:hint="eastAsia"/>
        </w:rPr>
        <w:t>封闭空白</w:t>
      </w:r>
      <w:r>
        <w:t>区面要素填充（</w:t>
      </w:r>
      <w:r>
        <w:rPr>
          <w:rFonts w:hint="eastAsia"/>
        </w:rPr>
        <w:t>线</w:t>
      </w:r>
      <w:r>
        <w:t>、面）</w:t>
      </w:r>
      <w:r>
        <w:rPr>
          <w:rFonts w:hint="eastAsia"/>
        </w:rPr>
        <w:t>。</w:t>
      </w:r>
    </w:p>
    <w:p w:rsidR="00145B27" w:rsidRDefault="00145B27" w:rsidP="00ED0702">
      <w:pPr>
        <w:pStyle w:val="SMGI6"/>
        <w:ind w:firstLine="482"/>
      </w:pPr>
      <w:r w:rsidRPr="00561241">
        <w:rPr>
          <w:b/>
        </w:rPr>
        <w:t>操作方法</w:t>
      </w:r>
      <w:r w:rsidRPr="00561241">
        <w:rPr>
          <w:rFonts w:hint="eastAsia"/>
          <w:b/>
        </w:rPr>
        <w:t>：</w:t>
      </w:r>
      <w:r w:rsidRPr="006E397F">
        <w:rPr>
          <w:rFonts w:hint="eastAsia"/>
        </w:rPr>
        <w:t xml:space="preserve"> </w:t>
      </w:r>
      <w:r>
        <w:rPr>
          <w:rFonts w:hint="eastAsia"/>
        </w:rPr>
        <w:t>单击</w:t>
      </w:r>
      <w:r>
        <w:t>左侧</w:t>
      </w:r>
      <w:r>
        <w:rPr>
          <w:rFonts w:hint="eastAsia"/>
        </w:rPr>
        <w:t>目标面图层</w:t>
      </w:r>
      <w:r>
        <w:t>（</w:t>
      </w:r>
      <w:r>
        <w:rPr>
          <w:rFonts w:hint="eastAsia"/>
        </w:rPr>
        <w:t>如：面状水域</w:t>
      </w:r>
      <w:r>
        <w:t>）</w:t>
      </w:r>
      <w:r>
        <w:rPr>
          <w:rFonts w:hint="eastAsia"/>
        </w:rPr>
        <w:t>，</w:t>
      </w:r>
      <w:r w:rsidRPr="00EB09D4">
        <w:t>点击【</w:t>
      </w:r>
      <w:r>
        <w:rPr>
          <w:rFonts w:hint="eastAsia"/>
        </w:rPr>
        <w:t>空白区构面</w:t>
      </w:r>
      <w:r w:rsidRPr="00EB09D4">
        <w:t>】</w:t>
      </w:r>
      <w:r>
        <w:rPr>
          <w:rFonts w:hint="eastAsia"/>
        </w:rPr>
        <w:t>，点击数据视图窗口封闭的线段处进行构面。</w:t>
      </w:r>
    </w:p>
    <w:p w:rsidR="00145B27" w:rsidRDefault="004B0830" w:rsidP="00ED0702">
      <w:pPr>
        <w:pStyle w:val="SMGIb"/>
      </w:pPr>
      <w:r>
        <w:rPr>
          <w:noProof/>
        </w:rPr>
        <w:lastRenderedPageBreak/>
        <w:pict>
          <v:shape id="图片 1430994593" o:spid="_x0000_i1128" type="#_x0000_t75" style="width:203.5pt;height:180.95pt;visibility:visible;mso-wrap-style:square">
            <v:imagedata r:id="rId120" o:title=""/>
          </v:shape>
        </w:pict>
      </w:r>
      <w:r w:rsidR="00145B27">
        <w:rPr>
          <w:rFonts w:hint="eastAsia"/>
        </w:rPr>
        <w:t xml:space="preserve"> </w:t>
      </w:r>
      <w:r w:rsidR="00145B27">
        <w:t xml:space="preserve"> </w:t>
      </w:r>
      <w:r>
        <w:rPr>
          <w:noProof/>
        </w:rPr>
        <w:pict>
          <v:shape id="图片 1810037936" o:spid="_x0000_i1129" type="#_x0000_t75" style="width:190.95pt;height:180.95pt;visibility:visible;mso-wrap-style:square">
            <v:imagedata r:id="rId121" o:title=""/>
          </v:shape>
        </w:pict>
      </w:r>
    </w:p>
    <w:p w:rsidR="00145B27" w:rsidRPr="00091C05" w:rsidRDefault="004B0830" w:rsidP="00ED0702">
      <w:pPr>
        <w:pStyle w:val="SMGI5"/>
      </w:pPr>
      <w:r>
        <w:pict>
          <v:shape id="图片 313" o:spid="_x0000_i1130" type="#_x0000_t75" alt="图片包含 图示&#10;&#10;描述已自动生成" style="width:65.75pt;height:48.2pt;visibility:visible;mso-wrap-style:square">
            <v:imagedata r:id="rId122" o:title="图片包含 图示&#10;&#10;描述已自动生成"/>
          </v:shape>
        </w:pict>
      </w:r>
    </w:p>
    <w:p w:rsidR="00ED0702" w:rsidRDefault="00145B27" w:rsidP="00ED0702">
      <w:pPr>
        <w:pStyle w:val="SMGI6"/>
        <w:ind w:firstLine="480"/>
      </w:pPr>
      <w:r w:rsidRPr="00294969">
        <w:rPr>
          <w:rFonts w:hint="eastAsia"/>
        </w:rPr>
        <w:t>【剔除重复</w:t>
      </w:r>
      <w:r w:rsidRPr="00294969">
        <w:t>节点】</w:t>
      </w:r>
      <w:r w:rsidRPr="00294969">
        <w:rPr>
          <w:rFonts w:hint="eastAsia"/>
        </w:rPr>
        <w:t>工具是</w:t>
      </w:r>
      <w:r w:rsidRPr="00294969">
        <w:t>剔除要素中</w:t>
      </w:r>
      <w:r w:rsidRPr="00294969">
        <w:rPr>
          <w:rFonts w:hint="eastAsia"/>
        </w:rPr>
        <w:t>包含</w:t>
      </w:r>
      <w:r w:rsidRPr="00294969">
        <w:t>的重复节点</w:t>
      </w:r>
      <w:r w:rsidRPr="00294969">
        <w:rPr>
          <w:rFonts w:hint="eastAsia"/>
        </w:rPr>
        <w:t>（相邻</w:t>
      </w:r>
      <w:r w:rsidRPr="00294969">
        <w:t>节点</w:t>
      </w:r>
      <w:r w:rsidRPr="00294969">
        <w:rPr>
          <w:rFonts w:hint="eastAsia"/>
        </w:rPr>
        <w:t>，</w:t>
      </w:r>
      <w:r w:rsidRPr="00294969">
        <w:t>且坐标</w:t>
      </w:r>
      <w:r w:rsidRPr="00294969">
        <w:rPr>
          <w:rFonts w:hint="eastAsia"/>
        </w:rPr>
        <w:t>完全</w:t>
      </w:r>
      <w:r w:rsidRPr="00294969">
        <w:t>一致</w:t>
      </w:r>
      <w:r w:rsidRPr="00294969">
        <w:rPr>
          <w:rFonts w:hint="eastAsia"/>
        </w:rPr>
        <w:t>）。</w:t>
      </w:r>
    </w:p>
    <w:p w:rsidR="00145B27" w:rsidRDefault="00145B27" w:rsidP="00ED0702">
      <w:pPr>
        <w:pStyle w:val="SMGI6"/>
        <w:ind w:firstLine="482"/>
      </w:pPr>
      <w:r w:rsidRPr="00E17C30">
        <w:rPr>
          <w:rFonts w:hint="eastAsia"/>
          <w:b/>
        </w:rPr>
        <w:t>操作</w:t>
      </w:r>
      <w:r w:rsidRPr="00E17C30">
        <w:rPr>
          <w:b/>
        </w:rPr>
        <w:t>方法</w:t>
      </w:r>
      <w:r w:rsidRPr="00E17C30">
        <w:rPr>
          <w:rFonts w:hint="eastAsia"/>
          <w:b/>
        </w:rPr>
        <w:t>：</w:t>
      </w:r>
      <w:r>
        <w:t xml:space="preserve"> </w:t>
      </w:r>
      <w:r w:rsidRPr="004973C6">
        <w:t>单击【</w:t>
      </w:r>
      <w:r>
        <w:rPr>
          <w:rFonts w:hint="eastAsia"/>
        </w:rPr>
        <w:t>剔除重复</w:t>
      </w:r>
      <w:r>
        <w:t>节点</w:t>
      </w:r>
      <w:r w:rsidRPr="004973C6">
        <w:t>】工具</w:t>
      </w:r>
      <w:r>
        <w:rPr>
          <w:rFonts w:hint="eastAsia"/>
        </w:rPr>
        <w:t>，弹出</w:t>
      </w:r>
      <w:r>
        <w:t>如</w:t>
      </w:r>
      <w:r>
        <w:rPr>
          <w:rFonts w:hint="eastAsia"/>
        </w:rPr>
        <w:t>下图所示</w:t>
      </w:r>
      <w:r>
        <w:t>的</w:t>
      </w:r>
      <w:r>
        <w:rPr>
          <w:rFonts w:hint="eastAsia"/>
        </w:rPr>
        <w:t>对话框，</w:t>
      </w:r>
      <w:r>
        <w:t>勾选需要</w:t>
      </w:r>
      <w:r>
        <w:rPr>
          <w:rFonts w:hint="eastAsia"/>
        </w:rPr>
        <w:t>剔除</w:t>
      </w:r>
      <w:r>
        <w:t>重复节点的图层，</w:t>
      </w:r>
      <w:r>
        <w:rPr>
          <w:rFonts w:hint="eastAsia"/>
        </w:rPr>
        <w:t>点击</w:t>
      </w:r>
      <w:r>
        <w:t>【</w:t>
      </w:r>
      <w:r>
        <w:rPr>
          <w:rFonts w:hint="eastAsia"/>
        </w:rPr>
        <w:t>确定</w:t>
      </w:r>
      <w:r>
        <w:t>】</w:t>
      </w:r>
      <w:r>
        <w:rPr>
          <w:rFonts w:hint="eastAsia"/>
        </w:rPr>
        <w:t>，</w:t>
      </w:r>
      <w:r>
        <w:t>完成操作。</w:t>
      </w:r>
    </w:p>
    <w:p w:rsidR="00145B27" w:rsidRDefault="004B0830" w:rsidP="00ED0702">
      <w:pPr>
        <w:pStyle w:val="SMGIb"/>
        <w:rPr>
          <w:rFonts w:ascii="Times New Roman" w:hAnsi="Times New Roman"/>
        </w:rPr>
      </w:pPr>
      <w:r>
        <w:rPr>
          <w:noProof/>
        </w:rPr>
        <w:pict>
          <v:shape id="图片 764028960" o:spid="_x0000_i1131" type="#_x0000_t75" style="width:311.8pt;height:135.85pt;visibility:visible;mso-wrap-style:square">
            <v:imagedata r:id="rId123" o:title=""/>
          </v:shape>
        </w:pict>
      </w:r>
    </w:p>
    <w:p w:rsidR="00145B27" w:rsidRPr="00C75115" w:rsidRDefault="00145B27" w:rsidP="00ED0702">
      <w:pPr>
        <w:pStyle w:val="SMGI"/>
      </w:pPr>
      <w:r w:rsidRPr="00C749D9">
        <w:rPr>
          <w:rFonts w:hint="eastAsia"/>
        </w:rPr>
        <w:t>图层选择</w:t>
      </w:r>
      <w:r w:rsidRPr="00C749D9">
        <w:t>对话框</w:t>
      </w:r>
    </w:p>
    <w:p w:rsidR="0026376D" w:rsidRPr="004973C6" w:rsidRDefault="0026376D" w:rsidP="0026376D">
      <w:pPr>
        <w:pStyle w:val="SMGI2"/>
      </w:pPr>
      <w:bookmarkStart w:id="25" w:name="_Toc491966651"/>
      <w:bookmarkStart w:id="26" w:name="_Toc126927723"/>
      <w:bookmarkStart w:id="27" w:name="_Toc145609529"/>
      <w:r w:rsidRPr="004973C6">
        <w:t>快捷</w:t>
      </w:r>
      <w:bookmarkEnd w:id="25"/>
      <w:r>
        <w:rPr>
          <w:rFonts w:hint="eastAsia"/>
        </w:rPr>
        <w:t>工具</w:t>
      </w:r>
      <w:bookmarkEnd w:id="26"/>
      <w:bookmarkEnd w:id="27"/>
    </w:p>
    <w:p w:rsidR="0026376D" w:rsidRPr="004973C6" w:rsidRDefault="004B0830" w:rsidP="0026376D">
      <w:pPr>
        <w:pStyle w:val="SMGI5"/>
      </w:pPr>
      <w:r>
        <w:pict>
          <v:shape id="图片 334" o:spid="_x0000_i1132" type="#_x0000_t75" style="width:29.45pt;height:38.2pt;visibility:visible;mso-wrap-style:square">
            <v:imagedata r:id="rId124" o:title=""/>
          </v:shape>
        </w:pict>
      </w:r>
    </w:p>
    <w:p w:rsidR="0026376D" w:rsidRPr="004973C6" w:rsidRDefault="0026376D" w:rsidP="0026376D">
      <w:pPr>
        <w:pStyle w:val="SMGI6"/>
        <w:ind w:firstLine="480"/>
      </w:pPr>
      <w:r w:rsidRPr="004973C6">
        <w:t>【撤销】在开启编辑对话框后可以撤销上一步操作。</w:t>
      </w:r>
    </w:p>
    <w:p w:rsidR="0026376D" w:rsidRPr="004973C6" w:rsidRDefault="004B0830" w:rsidP="0026376D">
      <w:pPr>
        <w:pStyle w:val="SMGI5"/>
      </w:pPr>
      <w:r>
        <w:pict>
          <v:shape id="图片 335" o:spid="_x0000_i1133" type="#_x0000_t75" style="width:29.45pt;height:36.3pt;visibility:visible;mso-wrap-style:square">
            <v:imagedata r:id="rId125" o:title=""/>
          </v:shape>
        </w:pict>
      </w:r>
    </w:p>
    <w:p w:rsidR="0026376D" w:rsidRPr="004973C6" w:rsidRDefault="0026376D" w:rsidP="0026376D">
      <w:pPr>
        <w:pStyle w:val="SMGI6"/>
        <w:ind w:firstLine="480"/>
      </w:pPr>
      <w:r w:rsidRPr="004973C6">
        <w:lastRenderedPageBreak/>
        <w:t>【重做】工具在开启编辑对话框后可以恢复之前撤销的操作。</w:t>
      </w:r>
    </w:p>
    <w:p w:rsidR="0026376D" w:rsidRPr="004973C6" w:rsidRDefault="004B0830" w:rsidP="0026376D">
      <w:pPr>
        <w:pStyle w:val="SMGI5"/>
      </w:pPr>
      <w:r>
        <w:pict>
          <v:shape id="图片 331" o:spid="_x0000_i1134" type="#_x0000_t75" style="width:23.8pt;height:38.8pt;visibility:visible;mso-wrap-style:square">
            <v:imagedata r:id="rId126" o:title=""/>
          </v:shape>
        </w:pict>
      </w:r>
    </w:p>
    <w:p w:rsidR="0026376D" w:rsidRPr="004973C6" w:rsidRDefault="0026376D" w:rsidP="0026376D">
      <w:pPr>
        <w:pStyle w:val="SMGI6"/>
        <w:ind w:firstLine="480"/>
      </w:pPr>
      <w:r w:rsidRPr="004973C6">
        <w:t>【复制】工具在开启编辑对话框后复制当前选中的要素。</w:t>
      </w:r>
    </w:p>
    <w:p w:rsidR="0026376D" w:rsidRPr="004973C6" w:rsidRDefault="004B0830" w:rsidP="0026376D">
      <w:pPr>
        <w:pStyle w:val="SMGI5"/>
      </w:pPr>
      <w:r>
        <w:pict>
          <v:shape id="图片 332" o:spid="_x0000_i1135" type="#_x0000_t75" style="width:22.55pt;height:40.05pt;visibility:visible;mso-wrap-style:square">
            <v:imagedata r:id="rId127" o:title=""/>
          </v:shape>
        </w:pict>
      </w:r>
    </w:p>
    <w:p w:rsidR="0026376D" w:rsidRPr="004973C6" w:rsidRDefault="0026376D" w:rsidP="0026376D">
      <w:pPr>
        <w:pStyle w:val="SMGI6"/>
        <w:ind w:firstLine="480"/>
      </w:pPr>
      <w:r w:rsidRPr="004973C6">
        <w:t>【剪切】工具在开启编辑对话框后剪切当前选中的要素。</w:t>
      </w:r>
    </w:p>
    <w:p w:rsidR="0026376D" w:rsidRPr="004973C6" w:rsidRDefault="004B0830" w:rsidP="0026376D">
      <w:pPr>
        <w:pStyle w:val="SMGI5"/>
      </w:pPr>
      <w:r>
        <w:pict>
          <v:shape id="图片 336" o:spid="_x0000_i1136" type="#_x0000_t75" style="width:30.05pt;height:40.7pt;visibility:visible;mso-wrap-style:square">
            <v:imagedata r:id="rId128" o:title=""/>
          </v:shape>
        </w:pict>
      </w:r>
    </w:p>
    <w:p w:rsidR="0026376D" w:rsidRDefault="0026376D" w:rsidP="0026376D">
      <w:pPr>
        <w:pStyle w:val="SMGI6"/>
        <w:ind w:firstLine="480"/>
      </w:pPr>
      <w:r w:rsidRPr="004973C6">
        <w:t>【粘贴】工具激活条件是已经执行了【复制】操作，粘贴当前复制或者剪切的要素。</w:t>
      </w:r>
    </w:p>
    <w:p w:rsidR="0026376D" w:rsidRPr="004973C6" w:rsidRDefault="004B0830" w:rsidP="0026376D">
      <w:pPr>
        <w:pStyle w:val="SMGI5"/>
      </w:pPr>
      <w:r>
        <w:pict>
          <v:shape id="图片 121" o:spid="_x0000_i1137" type="#_x0000_t75" style="width:33.8pt;height:38.8pt;visibility:visible;mso-wrap-style:square">
            <v:imagedata r:id="rId129" o:title=""/>
          </v:shape>
        </w:pict>
      </w:r>
    </w:p>
    <w:p w:rsidR="0026376D" w:rsidRDefault="0026376D" w:rsidP="0026376D">
      <w:pPr>
        <w:pStyle w:val="SMGI6"/>
        <w:ind w:firstLine="480"/>
      </w:pPr>
      <w:r w:rsidRPr="004973C6">
        <w:t>【删除】工具在开启编辑对话框后删除当前选中的要素。</w:t>
      </w:r>
    </w:p>
    <w:p w:rsidR="0026376D" w:rsidRPr="00D66E24" w:rsidRDefault="0026376D" w:rsidP="0026376D">
      <w:pPr>
        <w:pStyle w:val="SMGI2"/>
      </w:pPr>
      <w:bookmarkStart w:id="28" w:name="_Toc126927724"/>
      <w:bookmarkStart w:id="29" w:name="_Toc145609530"/>
      <w:r>
        <w:rPr>
          <w:rFonts w:hint="eastAsia"/>
        </w:rPr>
        <w:t>属性工具</w:t>
      </w:r>
      <w:bookmarkEnd w:id="28"/>
      <w:bookmarkEnd w:id="29"/>
    </w:p>
    <w:p w:rsidR="0026376D" w:rsidRPr="004973C6" w:rsidRDefault="0026376D" w:rsidP="0026376D">
      <w:pPr>
        <w:pStyle w:val="SMGI5"/>
      </w:pPr>
      <w:r w:rsidRPr="00D66E24">
        <w:t xml:space="preserve"> </w:t>
      </w:r>
      <w:r w:rsidR="004B0830">
        <w:pict>
          <v:shape id="图片 125" o:spid="_x0000_i1138" type="#_x0000_t75" style="width:50.7pt;height:41.95pt;visibility:visible;mso-wrap-style:square">
            <v:imagedata r:id="rId130" o:title=""/>
          </v:shape>
        </w:pict>
      </w:r>
    </w:p>
    <w:p w:rsidR="0026376D" w:rsidRDefault="0026376D" w:rsidP="0026376D">
      <w:pPr>
        <w:pStyle w:val="SMGI6"/>
        <w:ind w:firstLine="480"/>
      </w:pPr>
      <w:r w:rsidRPr="004973C6">
        <w:t>【</w:t>
      </w:r>
      <w:r>
        <w:rPr>
          <w:rFonts w:hint="eastAsia"/>
        </w:rPr>
        <w:t>国际码</w:t>
      </w:r>
      <w:r>
        <w:t>编辑</w:t>
      </w:r>
      <w:r w:rsidRPr="004973C6">
        <w:t>】</w:t>
      </w:r>
      <w:r>
        <w:rPr>
          <w:rFonts w:hint="eastAsia"/>
        </w:rPr>
        <w:t>选取图层中</w:t>
      </w:r>
      <w:r>
        <w:t>满足国标码条件</w:t>
      </w:r>
      <w:r w:rsidRPr="004973C6">
        <w:t>的要素。</w:t>
      </w:r>
    </w:p>
    <w:p w:rsidR="0026376D" w:rsidRPr="00D66E24" w:rsidRDefault="0026376D" w:rsidP="0026376D">
      <w:pPr>
        <w:pStyle w:val="SMGI6"/>
        <w:ind w:firstLine="482"/>
      </w:pPr>
      <w:r w:rsidRPr="00E17C30">
        <w:rPr>
          <w:rFonts w:hint="eastAsia"/>
          <w:b/>
        </w:rPr>
        <w:t>操作</w:t>
      </w:r>
      <w:r w:rsidRPr="00E17C30">
        <w:rPr>
          <w:b/>
        </w:rPr>
        <w:t>方法</w:t>
      </w:r>
      <w:r w:rsidRPr="00E17C30">
        <w:rPr>
          <w:rFonts w:hint="eastAsia"/>
          <w:b/>
        </w:rPr>
        <w:t>：</w:t>
      </w:r>
      <w:r>
        <w:t xml:space="preserve"> </w:t>
      </w:r>
      <w:r>
        <w:t>开启编辑后，</w:t>
      </w:r>
      <w:r w:rsidRPr="004973C6">
        <w:t>单击【</w:t>
      </w:r>
      <w:r>
        <w:rPr>
          <w:rFonts w:hint="eastAsia"/>
        </w:rPr>
        <w:t>国标码</w:t>
      </w:r>
      <w:r>
        <w:t>编辑</w:t>
      </w:r>
      <w:r w:rsidRPr="004973C6">
        <w:t>】工具</w:t>
      </w:r>
      <w:r>
        <w:rPr>
          <w:rFonts w:hint="eastAsia"/>
        </w:rPr>
        <w:t>弹出</w:t>
      </w:r>
      <w:r w:rsidRPr="004973C6">
        <w:t>要素</w:t>
      </w:r>
      <w:r>
        <w:t>检索对话框，输入国标码，</w:t>
      </w:r>
      <w:r>
        <w:rPr>
          <w:rFonts w:hint="eastAsia"/>
        </w:rPr>
        <w:t>单击</w:t>
      </w:r>
      <w:r>
        <w:t>【</w:t>
      </w:r>
      <w:r>
        <w:rPr>
          <w:rFonts w:hint="eastAsia"/>
        </w:rPr>
        <w:t>确定</w:t>
      </w:r>
      <w:r>
        <w:t>】</w:t>
      </w:r>
      <w:r>
        <w:rPr>
          <w:rFonts w:hint="eastAsia"/>
        </w:rPr>
        <w:t>，即可</w:t>
      </w:r>
      <w:r>
        <w:t>在图层中检索满足国标码条件的要素。</w:t>
      </w:r>
    </w:p>
    <w:p w:rsidR="0026376D" w:rsidRDefault="004B0830" w:rsidP="0026376D">
      <w:pPr>
        <w:pStyle w:val="SMGIb"/>
        <w:rPr>
          <w:rFonts w:ascii="Times New Roman" w:hAnsi="Times New Roman"/>
        </w:rPr>
      </w:pPr>
      <w:r>
        <w:rPr>
          <w:noProof/>
        </w:rPr>
        <w:pict>
          <v:shape id="图片 122" o:spid="_x0000_i1139" type="#_x0000_t75" style="width:239.15pt;height:118.35pt;visibility:visible;mso-wrap-style:square">
            <v:imagedata r:id="rId131" o:title=""/>
          </v:shape>
        </w:pict>
      </w:r>
    </w:p>
    <w:p w:rsidR="0026376D" w:rsidRPr="00D53DC5" w:rsidRDefault="0026376D" w:rsidP="0026376D">
      <w:pPr>
        <w:pStyle w:val="SMGI"/>
      </w:pPr>
      <w:r w:rsidRPr="00D53DC5">
        <w:rPr>
          <w:rFonts w:hint="eastAsia"/>
        </w:rPr>
        <w:t>国标码检索对话框</w:t>
      </w:r>
    </w:p>
    <w:p w:rsidR="0026376D" w:rsidRPr="004973C6" w:rsidRDefault="004B0830" w:rsidP="0026376D">
      <w:pPr>
        <w:pStyle w:val="SMGI5"/>
      </w:pPr>
      <w:r>
        <w:lastRenderedPageBreak/>
        <w:pict>
          <v:shape id="图片 196" o:spid="_x0000_i1140" type="#_x0000_t75" style="width:38.2pt;height:41.95pt;visibility:visible;mso-wrap-style:square">
            <v:imagedata r:id="rId132" o:title=""/>
          </v:shape>
        </w:pict>
      </w:r>
    </w:p>
    <w:p w:rsidR="0026376D" w:rsidRDefault="0026376D" w:rsidP="0026376D">
      <w:pPr>
        <w:pStyle w:val="SMGI6"/>
        <w:ind w:firstLine="480"/>
      </w:pPr>
      <w:r w:rsidRPr="004973C6">
        <w:t>【</w:t>
      </w:r>
      <w:r>
        <w:rPr>
          <w:rFonts w:hint="eastAsia"/>
        </w:rPr>
        <w:t>长度</w:t>
      </w:r>
      <w:r>
        <w:t>编辑</w:t>
      </w:r>
      <w:r w:rsidRPr="004973C6">
        <w:t>】</w:t>
      </w:r>
      <w:r>
        <w:rPr>
          <w:rFonts w:hint="eastAsia"/>
        </w:rPr>
        <w:t>选取图层中</w:t>
      </w:r>
      <w:r>
        <w:t>满足长度条件</w:t>
      </w:r>
      <w:r w:rsidRPr="004973C6">
        <w:t>的</w:t>
      </w:r>
      <w:r>
        <w:t>线</w:t>
      </w:r>
      <w:r w:rsidRPr="004973C6">
        <w:t>要素。</w:t>
      </w:r>
    </w:p>
    <w:p w:rsidR="0026376D" w:rsidRDefault="0026376D" w:rsidP="0026376D">
      <w:pPr>
        <w:pStyle w:val="SMGI6"/>
        <w:ind w:firstLine="482"/>
      </w:pPr>
      <w:r w:rsidRPr="00E17C30">
        <w:rPr>
          <w:rFonts w:hint="eastAsia"/>
          <w:b/>
        </w:rPr>
        <w:t>操作</w:t>
      </w:r>
      <w:r w:rsidRPr="00E17C30">
        <w:rPr>
          <w:b/>
        </w:rPr>
        <w:t>方法</w:t>
      </w:r>
      <w:r w:rsidRPr="00E17C30">
        <w:rPr>
          <w:rFonts w:hint="eastAsia"/>
          <w:b/>
        </w:rPr>
        <w:t>：</w:t>
      </w:r>
      <w:r>
        <w:t xml:space="preserve"> </w:t>
      </w:r>
      <w:r>
        <w:t>开启编辑后，</w:t>
      </w:r>
      <w:r w:rsidRPr="004973C6">
        <w:t>单击【</w:t>
      </w:r>
      <w:r>
        <w:rPr>
          <w:rFonts w:hint="eastAsia"/>
        </w:rPr>
        <w:t>长度</w:t>
      </w:r>
      <w:r>
        <w:t>编辑</w:t>
      </w:r>
      <w:r w:rsidRPr="004973C6">
        <w:t>】工具</w:t>
      </w:r>
      <w:r>
        <w:rPr>
          <w:rFonts w:hint="eastAsia"/>
        </w:rPr>
        <w:t>弹出</w:t>
      </w:r>
      <w:r w:rsidRPr="004973C6">
        <w:t>要素</w:t>
      </w:r>
      <w:r>
        <w:t>检索对话框，输入长度数组，</w:t>
      </w:r>
      <w:r>
        <w:rPr>
          <w:rFonts w:hint="eastAsia"/>
        </w:rPr>
        <w:t>单击</w:t>
      </w:r>
      <w:r>
        <w:t>【</w:t>
      </w:r>
      <w:r>
        <w:rPr>
          <w:rFonts w:hint="eastAsia"/>
        </w:rPr>
        <w:t>确定</w:t>
      </w:r>
      <w:r>
        <w:t>】</w:t>
      </w:r>
      <w:r>
        <w:rPr>
          <w:rFonts w:hint="eastAsia"/>
        </w:rPr>
        <w:t>，即可</w:t>
      </w:r>
      <w:r>
        <w:t>在图层中检索满足</w:t>
      </w:r>
      <w:r>
        <w:rPr>
          <w:rFonts w:hint="eastAsia"/>
        </w:rPr>
        <w:t>长度</w:t>
      </w:r>
      <w:r>
        <w:t>条件的线要素。</w:t>
      </w:r>
    </w:p>
    <w:p w:rsidR="0026376D" w:rsidRPr="00D53DC5" w:rsidRDefault="004B0830" w:rsidP="0026376D">
      <w:pPr>
        <w:pStyle w:val="SMGIb"/>
        <w:rPr>
          <w:rFonts w:ascii="Times New Roman" w:hAnsi="Times New Roman"/>
        </w:rPr>
      </w:pPr>
      <w:r>
        <w:rPr>
          <w:noProof/>
        </w:rPr>
        <w:pict>
          <v:shape id="图片 197" o:spid="_x0000_i1141" type="#_x0000_t75" style="width:239.15pt;height:111.45pt;visibility:visible;mso-wrap-style:square">
            <v:imagedata r:id="rId133" o:title=""/>
          </v:shape>
        </w:pict>
      </w:r>
    </w:p>
    <w:p w:rsidR="0026376D" w:rsidRDefault="0026376D" w:rsidP="0026376D">
      <w:pPr>
        <w:pStyle w:val="SMGI"/>
      </w:pPr>
      <w:r w:rsidRPr="00D53DC5">
        <w:rPr>
          <w:rFonts w:hint="eastAsia"/>
        </w:rPr>
        <w:t>国标码检索对话框</w:t>
      </w:r>
    </w:p>
    <w:p w:rsidR="0026376D" w:rsidRPr="004973C6" w:rsidRDefault="004B0830" w:rsidP="0026376D">
      <w:pPr>
        <w:pStyle w:val="SMGI5"/>
      </w:pPr>
      <w:r>
        <w:pict>
          <v:shape id="图片 193" o:spid="_x0000_i1142" type="#_x0000_t75" style="width:40.05pt;height:40.7pt;visibility:visible;mso-wrap-style:square">
            <v:imagedata r:id="rId134" o:title=""/>
          </v:shape>
        </w:pict>
      </w:r>
    </w:p>
    <w:p w:rsidR="0026376D" w:rsidRDefault="0026376D" w:rsidP="0026376D">
      <w:pPr>
        <w:pStyle w:val="SMGI6"/>
        <w:ind w:firstLine="480"/>
      </w:pPr>
      <w:r w:rsidRPr="004973C6">
        <w:t>【</w:t>
      </w:r>
      <w:r>
        <w:rPr>
          <w:rFonts w:hint="eastAsia"/>
        </w:rPr>
        <w:t>角度</w:t>
      </w:r>
      <w:r>
        <w:t>编辑</w:t>
      </w:r>
      <w:r w:rsidRPr="004973C6">
        <w:t>】</w:t>
      </w:r>
      <w:r w:rsidRPr="00FF5CE2">
        <w:rPr>
          <w:rFonts w:hint="eastAsia"/>
          <w:color w:val="FF0000"/>
        </w:rPr>
        <w:t>【暂未提供】</w:t>
      </w:r>
      <w:r>
        <w:rPr>
          <w:rFonts w:hint="eastAsia"/>
        </w:rPr>
        <w:t>选取图层中</w:t>
      </w:r>
      <w:r>
        <w:t>满足</w:t>
      </w:r>
      <w:r>
        <w:rPr>
          <w:rFonts w:hint="eastAsia"/>
        </w:rPr>
        <w:t>角度小于</w:t>
      </w:r>
      <w:r>
        <w:rPr>
          <w:rFonts w:hint="eastAsia"/>
        </w:rPr>
        <w:t>0</w:t>
      </w:r>
      <w:r>
        <w:t>条件</w:t>
      </w:r>
      <w:r w:rsidRPr="004973C6">
        <w:t>的要素。</w:t>
      </w:r>
    </w:p>
    <w:p w:rsidR="0026376D" w:rsidRDefault="0026376D" w:rsidP="0026376D">
      <w:pPr>
        <w:pStyle w:val="SMGI6"/>
        <w:ind w:firstLine="482"/>
      </w:pPr>
      <w:r w:rsidRPr="00E17C30">
        <w:rPr>
          <w:rFonts w:hint="eastAsia"/>
          <w:b/>
        </w:rPr>
        <w:t>操作</w:t>
      </w:r>
      <w:r w:rsidRPr="00E17C30">
        <w:rPr>
          <w:b/>
        </w:rPr>
        <w:t>方法</w:t>
      </w:r>
      <w:r w:rsidRPr="00E17C30">
        <w:rPr>
          <w:rFonts w:hint="eastAsia"/>
          <w:b/>
        </w:rPr>
        <w:t>：</w:t>
      </w:r>
      <w:r>
        <w:t xml:space="preserve"> </w:t>
      </w:r>
      <w:r>
        <w:t>开启编辑后，</w:t>
      </w:r>
      <w:r w:rsidRPr="004973C6">
        <w:t>单击【</w:t>
      </w:r>
      <w:r>
        <w:rPr>
          <w:rFonts w:hint="eastAsia"/>
        </w:rPr>
        <w:t>角度</w:t>
      </w:r>
      <w:r>
        <w:t>编辑</w:t>
      </w:r>
      <w:r w:rsidRPr="004973C6">
        <w:t>】工具</w:t>
      </w:r>
      <w:r>
        <w:rPr>
          <w:rFonts w:hint="eastAsia"/>
        </w:rPr>
        <w:t>弹出</w:t>
      </w:r>
      <w:r w:rsidRPr="004973C6">
        <w:t>要素</w:t>
      </w:r>
      <w:r>
        <w:t>检索对话框，</w:t>
      </w:r>
      <w:r>
        <w:rPr>
          <w:rFonts w:hint="eastAsia"/>
        </w:rPr>
        <w:t>单击</w:t>
      </w:r>
      <w:r>
        <w:t>【</w:t>
      </w:r>
      <w:r>
        <w:rPr>
          <w:rFonts w:hint="eastAsia"/>
        </w:rPr>
        <w:t>确定</w:t>
      </w:r>
      <w:r>
        <w:t>】</w:t>
      </w:r>
      <w:r>
        <w:rPr>
          <w:rFonts w:hint="eastAsia"/>
        </w:rPr>
        <w:t>，即可</w:t>
      </w:r>
      <w:r>
        <w:t>在图层中检索满足</w:t>
      </w:r>
      <w:r>
        <w:rPr>
          <w:rFonts w:hint="eastAsia"/>
        </w:rPr>
        <w:t>角度小于</w:t>
      </w:r>
      <w:r>
        <w:rPr>
          <w:rFonts w:hint="eastAsia"/>
        </w:rPr>
        <w:t>0</w:t>
      </w:r>
      <w:r>
        <w:t>条件的要素。</w:t>
      </w:r>
    </w:p>
    <w:p w:rsidR="0026376D" w:rsidRDefault="004B0830" w:rsidP="0026376D">
      <w:pPr>
        <w:pStyle w:val="SMGIb"/>
        <w:rPr>
          <w:rFonts w:ascii="Times New Roman" w:hAnsi="Times New Roman"/>
        </w:rPr>
      </w:pPr>
      <w:r>
        <w:rPr>
          <w:noProof/>
        </w:rPr>
        <w:pict>
          <v:shape id="图片 194" o:spid="_x0000_i1143" type="#_x0000_t75" style="width:239.15pt;height:108.95pt;visibility:visible;mso-wrap-style:square">
            <v:imagedata r:id="rId135" o:title=""/>
          </v:shape>
        </w:pict>
      </w:r>
    </w:p>
    <w:p w:rsidR="0026376D" w:rsidRPr="00D53DC5" w:rsidRDefault="0026376D" w:rsidP="0026376D">
      <w:pPr>
        <w:pStyle w:val="SMGI"/>
      </w:pPr>
      <w:r>
        <w:rPr>
          <w:rFonts w:hint="eastAsia"/>
        </w:rPr>
        <w:t>角度</w:t>
      </w:r>
      <w:r w:rsidRPr="00D53DC5">
        <w:rPr>
          <w:rFonts w:hint="eastAsia"/>
        </w:rPr>
        <w:t>检索对话框</w:t>
      </w:r>
    </w:p>
    <w:p w:rsidR="0026376D" w:rsidRPr="0026376D" w:rsidRDefault="0026376D" w:rsidP="0026376D">
      <w:pPr>
        <w:pStyle w:val="SMGI5"/>
        <w:numPr>
          <w:ilvl w:val="0"/>
          <w:numId w:val="0"/>
        </w:numPr>
        <w:ind w:left="420"/>
      </w:pPr>
    </w:p>
    <w:p w:rsidR="00112877" w:rsidRPr="004973C6" w:rsidRDefault="0026376D" w:rsidP="00112877">
      <w:pPr>
        <w:pStyle w:val="SMGI1"/>
        <w:rPr>
          <w:rFonts w:hint="default"/>
        </w:rPr>
      </w:pPr>
      <w:r>
        <w:br w:type="page"/>
      </w:r>
      <w:bookmarkStart w:id="30" w:name="_Toc491966652"/>
      <w:bookmarkStart w:id="31" w:name="_Toc126927725"/>
      <w:bookmarkStart w:id="32" w:name="_Toc145609531"/>
      <w:r w:rsidR="00112877" w:rsidRPr="004973C6">
        <w:lastRenderedPageBreak/>
        <w:t>协同管理</w:t>
      </w:r>
      <w:bookmarkEnd w:id="30"/>
      <w:bookmarkEnd w:id="31"/>
      <w:bookmarkEnd w:id="32"/>
    </w:p>
    <w:p w:rsidR="00112877" w:rsidRPr="004973C6" w:rsidRDefault="00112877" w:rsidP="00112877">
      <w:pPr>
        <w:pStyle w:val="SMGI2"/>
      </w:pPr>
      <w:bookmarkStart w:id="33" w:name="_Toc491966653"/>
      <w:bookmarkStart w:id="34" w:name="_Toc126927726"/>
      <w:bookmarkStart w:id="35" w:name="_Toc145609532"/>
      <w:r>
        <w:rPr>
          <w:rFonts w:hint="eastAsia"/>
        </w:rPr>
        <w:t>服务器</w:t>
      </w:r>
      <w:r w:rsidRPr="004973C6">
        <w:t>初始化</w:t>
      </w:r>
      <w:bookmarkEnd w:id="33"/>
      <w:bookmarkEnd w:id="34"/>
      <w:bookmarkEnd w:id="35"/>
    </w:p>
    <w:p w:rsidR="00112877" w:rsidRPr="004973C6" w:rsidRDefault="00112877" w:rsidP="00112877">
      <w:pPr>
        <w:pStyle w:val="SMGI5"/>
      </w:pPr>
      <w:r w:rsidRPr="00144ABD">
        <w:t xml:space="preserve"> </w:t>
      </w:r>
      <w:r w:rsidR="004B0830">
        <w:pict>
          <v:shape id="图片 198" o:spid="_x0000_i1144" type="#_x0000_t75" style="width:56.35pt;height:44.45pt;visibility:visible;mso-wrap-style:square">
            <v:imagedata r:id="rId136" o:title=""/>
          </v:shape>
        </w:pict>
      </w:r>
    </w:p>
    <w:p w:rsidR="00112877" w:rsidRDefault="00112877" w:rsidP="00112877">
      <w:pPr>
        <w:pStyle w:val="SMGI6"/>
        <w:ind w:firstLine="480"/>
      </w:pPr>
      <w:r w:rsidRPr="004973C6">
        <w:t>【服务器初始化】</w:t>
      </w:r>
      <w:r>
        <w:rPr>
          <w:rFonts w:hint="eastAsia"/>
        </w:rPr>
        <w:t>工具</w:t>
      </w:r>
      <w:r>
        <w:t>用于初始化协同服务器数据库，添加事件状态表</w:t>
      </w:r>
      <w:r>
        <w:rPr>
          <w:rFonts w:hint="eastAsia"/>
        </w:rPr>
        <w:t>SMGIServerState</w:t>
      </w:r>
      <w:r>
        <w:rPr>
          <w:rFonts w:hint="eastAsia"/>
        </w:rPr>
        <w:t>和操作记录表</w:t>
      </w:r>
      <w:r>
        <w:rPr>
          <w:rFonts w:hint="eastAsia"/>
        </w:rPr>
        <w:t>Record</w:t>
      </w:r>
      <w:r>
        <w:t>Table</w:t>
      </w:r>
      <w:r>
        <w:t>，同时</w:t>
      </w:r>
      <w:r>
        <w:rPr>
          <w:rFonts w:hint="eastAsia"/>
        </w:rPr>
        <w:t>为数据库中的数据</w:t>
      </w:r>
      <w:r w:rsidRPr="00AF5667">
        <w:rPr>
          <w:rFonts w:hint="eastAsia"/>
        </w:rPr>
        <w:t>要素增加</w:t>
      </w:r>
      <w:r w:rsidRPr="00B310A2">
        <w:rPr>
          <w:rFonts w:hint="eastAsia"/>
        </w:rPr>
        <w:t>SMGIVERSION</w:t>
      </w:r>
      <w:r w:rsidRPr="00B310A2">
        <w:rPr>
          <w:rFonts w:hint="eastAsia"/>
        </w:rPr>
        <w:t>、</w:t>
      </w:r>
      <w:r w:rsidRPr="00B310A2">
        <w:rPr>
          <w:rFonts w:hint="eastAsia"/>
        </w:rPr>
        <w:t>SMGIGUID</w:t>
      </w:r>
      <w:r w:rsidRPr="00B310A2">
        <w:rPr>
          <w:rFonts w:hint="eastAsia"/>
        </w:rPr>
        <w:t>、</w:t>
      </w:r>
      <w:r>
        <w:rPr>
          <w:rFonts w:hint="eastAsia"/>
        </w:rPr>
        <w:t>SM</w:t>
      </w:r>
      <w:r>
        <w:t>G</w:t>
      </w:r>
      <w:r>
        <w:rPr>
          <w:rFonts w:hint="eastAsia"/>
        </w:rPr>
        <w:t>IDEL</w:t>
      </w:r>
      <w:r>
        <w:rPr>
          <w:rFonts w:hint="eastAsia"/>
        </w:rPr>
        <w:t>、</w:t>
      </w:r>
      <w:r w:rsidRPr="00B310A2">
        <w:rPr>
          <w:rFonts w:hint="eastAsia"/>
        </w:rPr>
        <w:t>SMGIOPUSER</w:t>
      </w:r>
      <w:r>
        <w:rPr>
          <w:rFonts w:hint="eastAsia"/>
        </w:rPr>
        <w:t>、</w:t>
      </w:r>
      <w:r>
        <w:rPr>
          <w:rFonts w:hint="eastAsia"/>
        </w:rPr>
        <w:t>STACOD</w:t>
      </w:r>
      <w:r w:rsidRPr="00AF5667">
        <w:rPr>
          <w:rFonts w:hint="eastAsia"/>
        </w:rPr>
        <w:t>协同信息</w:t>
      </w:r>
      <w:r>
        <w:rPr>
          <w:rFonts w:hint="eastAsia"/>
        </w:rPr>
        <w:t>字段并赋初值</w:t>
      </w:r>
      <w:r w:rsidRPr="00AF5667">
        <w:rPr>
          <w:rFonts w:hint="eastAsia"/>
        </w:rPr>
        <w:t>。</w:t>
      </w:r>
      <w:r>
        <w:rPr>
          <w:rFonts w:hint="eastAsia"/>
        </w:rPr>
        <w:t>该工具针对每一份存储在</w:t>
      </w:r>
      <w:r>
        <w:rPr>
          <w:rFonts w:hint="eastAsia"/>
        </w:rPr>
        <w:t>SDE</w:t>
      </w:r>
      <w:r>
        <w:rPr>
          <w:rFonts w:hint="eastAsia"/>
        </w:rPr>
        <w:t>上的数据仅需做一次。</w:t>
      </w:r>
    </w:p>
    <w:p w:rsidR="00112877" w:rsidRPr="004973C6" w:rsidRDefault="00112877" w:rsidP="00112877">
      <w:pPr>
        <w:pStyle w:val="SMGI6"/>
        <w:ind w:firstLine="482"/>
      </w:pPr>
      <w:r w:rsidRPr="00AF5667">
        <w:rPr>
          <w:rFonts w:hint="eastAsia"/>
          <w:b/>
        </w:rPr>
        <w:t>操作</w:t>
      </w:r>
      <w:r w:rsidRPr="00AF5667">
        <w:rPr>
          <w:b/>
        </w:rPr>
        <w:t>方法：</w:t>
      </w:r>
      <w:r w:rsidRPr="004973C6">
        <w:t>点击【服务器初始化】弹出如</w:t>
      </w:r>
      <w:r>
        <w:rPr>
          <w:rFonts w:hint="eastAsia"/>
        </w:rPr>
        <w:t>下图</w:t>
      </w:r>
      <w:r w:rsidRPr="004973C6">
        <w:t>所示的对话框</w:t>
      </w:r>
      <w:r>
        <w:rPr>
          <w:rFonts w:hint="eastAsia"/>
        </w:rPr>
        <w:t>：</w:t>
      </w:r>
    </w:p>
    <w:p w:rsidR="00112877" w:rsidRPr="004973C6" w:rsidRDefault="004B0830" w:rsidP="00112877">
      <w:pPr>
        <w:pStyle w:val="SMGIb"/>
        <w:rPr>
          <w:rFonts w:ascii="Times New Roman" w:hAnsi="Times New Roman"/>
        </w:rPr>
      </w:pPr>
      <w:r>
        <w:rPr>
          <w:noProof/>
        </w:rPr>
        <w:pict>
          <v:shape id="图片 199" o:spid="_x0000_i1145" type="#_x0000_t75" style="width:167.15pt;height:208.5pt;visibility:visible;mso-wrap-style:square">
            <v:imagedata r:id="rId137" o:title=""/>
          </v:shape>
        </w:pict>
      </w:r>
    </w:p>
    <w:p w:rsidR="00112877" w:rsidRPr="00C749D9" w:rsidRDefault="00112877" w:rsidP="00112877">
      <w:pPr>
        <w:pStyle w:val="SMGI"/>
      </w:pPr>
      <w:r w:rsidRPr="00C749D9">
        <w:t>SDE</w:t>
      </w:r>
      <w:r w:rsidRPr="00C749D9">
        <w:t>数据库连接配置对话框</w:t>
      </w:r>
    </w:p>
    <w:p w:rsidR="00112877" w:rsidRPr="004973C6" w:rsidRDefault="00112877" w:rsidP="00112877">
      <w:pPr>
        <w:pStyle w:val="SMGI2"/>
      </w:pPr>
      <w:bookmarkStart w:id="36" w:name="_Toc491966654"/>
      <w:bookmarkStart w:id="37" w:name="_Toc126927727"/>
      <w:bookmarkStart w:id="38" w:name="_Toc145609533"/>
      <w:r w:rsidRPr="004973C6">
        <w:t>数据</w:t>
      </w:r>
      <w:bookmarkEnd w:id="36"/>
      <w:r>
        <w:rPr>
          <w:rFonts w:hint="eastAsia"/>
        </w:rPr>
        <w:t>下载</w:t>
      </w:r>
      <w:bookmarkEnd w:id="37"/>
      <w:bookmarkEnd w:id="38"/>
    </w:p>
    <w:p w:rsidR="00112877" w:rsidRPr="004973C6" w:rsidRDefault="004B0830" w:rsidP="00112877">
      <w:pPr>
        <w:pStyle w:val="SMGI5"/>
      </w:pPr>
      <w:r>
        <w:pict>
          <v:shape id="图片 281" o:spid="_x0000_i1146" type="#_x0000_t75" style="width:38.2pt;height:36.95pt;visibility:visible;mso-wrap-style:square">
            <v:imagedata r:id="rId138" o:title=""/>
          </v:shape>
        </w:pict>
      </w:r>
    </w:p>
    <w:p w:rsidR="00112877" w:rsidRPr="004973C6" w:rsidRDefault="00112877" w:rsidP="00112877">
      <w:pPr>
        <w:pStyle w:val="SMGI6"/>
        <w:ind w:firstLine="480"/>
      </w:pPr>
      <w:r w:rsidRPr="004973C6">
        <w:t>【数据下载】按照指定范围从服务器</w:t>
      </w:r>
      <w:r w:rsidRPr="00AF5667">
        <w:rPr>
          <w:rFonts w:hint="eastAsia"/>
        </w:rPr>
        <w:t>数据库中</w:t>
      </w:r>
      <w:r w:rsidRPr="004973C6">
        <w:t>下载数据</w:t>
      </w:r>
      <w:r>
        <w:rPr>
          <w:rFonts w:hint="eastAsia"/>
        </w:rPr>
        <w:t>到</w:t>
      </w:r>
      <w:r>
        <w:t>本地</w:t>
      </w:r>
      <w:r>
        <w:rPr>
          <w:rFonts w:hint="eastAsia"/>
        </w:rPr>
        <w:t>数据库</w:t>
      </w:r>
      <w:r w:rsidRPr="004973C6">
        <w:t>。点击【数据下载】弹出如</w:t>
      </w:r>
      <w:r>
        <w:rPr>
          <w:rFonts w:hint="eastAsia"/>
        </w:rPr>
        <w:t>下图</w:t>
      </w:r>
      <w:r w:rsidRPr="004973C6">
        <w:t>所示的对话框</w:t>
      </w:r>
      <w:r>
        <w:rPr>
          <w:rFonts w:hint="eastAsia"/>
        </w:rPr>
        <w:t>：</w:t>
      </w:r>
    </w:p>
    <w:p w:rsidR="00112877" w:rsidRPr="004973C6" w:rsidRDefault="004B0830" w:rsidP="00112877">
      <w:pPr>
        <w:pStyle w:val="SMGIb"/>
        <w:rPr>
          <w:rFonts w:ascii="Times New Roman" w:hAnsi="Times New Roman"/>
        </w:rPr>
      </w:pPr>
      <w:r>
        <w:rPr>
          <w:noProof/>
        </w:rPr>
        <w:lastRenderedPageBreak/>
        <w:pict>
          <v:shape id="图片 200" o:spid="_x0000_i1147" type="#_x0000_t75" style="width:340.6pt;height:430.75pt;visibility:visible;mso-wrap-style:square">
            <v:imagedata r:id="rId139" o:title=""/>
          </v:shape>
        </w:pict>
      </w:r>
    </w:p>
    <w:p w:rsidR="00112877" w:rsidRPr="00F6506B" w:rsidRDefault="00112877" w:rsidP="00112877">
      <w:pPr>
        <w:pStyle w:val="SMGI"/>
      </w:pPr>
      <w:r w:rsidRPr="00F6506B">
        <w:t>数据下载设置对话框</w:t>
      </w:r>
    </w:p>
    <w:p w:rsidR="00112877" w:rsidRPr="004973C6" w:rsidRDefault="00112877" w:rsidP="00112877">
      <w:pPr>
        <w:pStyle w:val="SMGI6"/>
        <w:ind w:firstLine="480"/>
      </w:pPr>
      <w:r w:rsidRPr="004973C6">
        <w:t>【参数说明】</w:t>
      </w:r>
    </w:p>
    <w:p w:rsidR="00112877" w:rsidRPr="004973C6" w:rsidRDefault="00112877" w:rsidP="00112877">
      <w:pPr>
        <w:pStyle w:val="SMGI6"/>
        <w:ind w:firstLine="482"/>
      </w:pPr>
      <w:r w:rsidRPr="004973C6">
        <w:rPr>
          <w:b/>
        </w:rPr>
        <w:t>数据服务器：</w:t>
      </w:r>
      <w:r w:rsidRPr="004973C6">
        <w:t>设定服务器上数据库</w:t>
      </w:r>
      <w:r w:rsidRPr="004973C6">
        <w:t>IP</w:t>
      </w:r>
      <w:r w:rsidRPr="004973C6">
        <w:t>地址、数据库名称、用户名和密码</w:t>
      </w:r>
    </w:p>
    <w:p w:rsidR="00112877" w:rsidRPr="004973C6" w:rsidRDefault="00112877" w:rsidP="00112877">
      <w:pPr>
        <w:pStyle w:val="SMGI6"/>
        <w:ind w:firstLine="482"/>
      </w:pPr>
      <w:r w:rsidRPr="004973C6">
        <w:rPr>
          <w:b/>
        </w:rPr>
        <w:t>图层选择：</w:t>
      </w:r>
      <w:r w:rsidRPr="004973C6">
        <w:t>根据作业需求，选择是否下载全部要素类数据，或者勾选部分需要的要素类数据</w:t>
      </w:r>
    </w:p>
    <w:p w:rsidR="00112877" w:rsidRPr="004973C6" w:rsidRDefault="00112877" w:rsidP="00112877">
      <w:pPr>
        <w:pStyle w:val="SMGI6"/>
        <w:ind w:firstLine="482"/>
      </w:pPr>
      <w:r w:rsidRPr="004973C6">
        <w:rPr>
          <w:b/>
        </w:rPr>
        <w:t>字段名转换为大写：</w:t>
      </w:r>
      <w:r w:rsidRPr="004973C6">
        <w:t>选择是否将要素类的属性字段转换为大写</w:t>
      </w:r>
    </w:p>
    <w:p w:rsidR="00112877" w:rsidRPr="004973C6" w:rsidRDefault="00112877" w:rsidP="00112877">
      <w:pPr>
        <w:pStyle w:val="SMGI6"/>
        <w:ind w:firstLine="482"/>
      </w:pPr>
      <w:r w:rsidRPr="004973C6">
        <w:rPr>
          <w:b/>
        </w:rPr>
        <w:t>范围文件：</w:t>
      </w:r>
      <w:r w:rsidRPr="004973C6">
        <w:t>选择作业范围的</w:t>
      </w:r>
      <w:r w:rsidRPr="004973C6">
        <w:t>shp</w:t>
      </w:r>
      <w:r w:rsidRPr="004973C6">
        <w:t>文件，确定下载数据的范围</w:t>
      </w:r>
    </w:p>
    <w:p w:rsidR="00112877" w:rsidRPr="004973C6" w:rsidRDefault="00112877" w:rsidP="00112877">
      <w:pPr>
        <w:pStyle w:val="SMGI6"/>
        <w:ind w:firstLine="482"/>
      </w:pPr>
      <w:r w:rsidRPr="004973C6">
        <w:rPr>
          <w:b/>
        </w:rPr>
        <w:t>输出位置：</w:t>
      </w:r>
      <w:r w:rsidRPr="004973C6">
        <w:t>选择下载数据的保存位置</w:t>
      </w:r>
    </w:p>
    <w:p w:rsidR="00112877" w:rsidRPr="004973C6" w:rsidRDefault="00112877" w:rsidP="00112877">
      <w:pPr>
        <w:pStyle w:val="SMGI2"/>
      </w:pPr>
      <w:bookmarkStart w:id="39" w:name="_Toc491966655"/>
      <w:bookmarkStart w:id="40" w:name="_Toc126927728"/>
      <w:bookmarkStart w:id="41" w:name="_Toc145609534"/>
      <w:r w:rsidRPr="004973C6">
        <w:t>数据检测</w:t>
      </w:r>
      <w:bookmarkEnd w:id="39"/>
      <w:bookmarkEnd w:id="40"/>
      <w:bookmarkEnd w:id="41"/>
    </w:p>
    <w:p w:rsidR="00112877" w:rsidRPr="004973C6" w:rsidRDefault="004B0830" w:rsidP="00112877">
      <w:pPr>
        <w:pStyle w:val="SMGI5"/>
      </w:pPr>
      <w:r>
        <w:lastRenderedPageBreak/>
        <w:pict>
          <v:shape id="图片 283" o:spid="_x0000_i1148" type="#_x0000_t75" style="width:45.7pt;height:44.45pt;visibility:visible;mso-wrap-style:square">
            <v:imagedata r:id="rId140" o:title=""/>
          </v:shape>
        </w:pict>
      </w:r>
    </w:p>
    <w:p w:rsidR="00112877" w:rsidRDefault="00112877" w:rsidP="00112877">
      <w:pPr>
        <w:pStyle w:val="SMGI6"/>
        <w:ind w:firstLine="480"/>
      </w:pPr>
      <w:r w:rsidRPr="004973C6">
        <w:t>【数据检测】是基于作业数据库的版本号</w:t>
      </w:r>
      <w:r w:rsidRPr="004973C6">
        <w:t>BASEVERSION</w:t>
      </w:r>
      <w:r w:rsidRPr="004973C6">
        <w:t>，</w:t>
      </w:r>
      <w:r>
        <w:rPr>
          <w:rFonts w:hint="eastAsia"/>
        </w:rPr>
        <w:t>检测</w:t>
      </w:r>
      <w:r w:rsidRPr="00AF5667">
        <w:rPr>
          <w:rFonts w:hint="eastAsia"/>
        </w:rPr>
        <w:t>选中要素</w:t>
      </w:r>
      <w:r>
        <w:rPr>
          <w:rFonts w:hint="eastAsia"/>
        </w:rPr>
        <w:t>在</w:t>
      </w:r>
      <w:r w:rsidRPr="004973C6">
        <w:t>服务器上</w:t>
      </w:r>
      <w:r>
        <w:rPr>
          <w:rFonts w:hint="eastAsia"/>
        </w:rPr>
        <w:t>是否</w:t>
      </w:r>
      <w:r>
        <w:t>存在</w:t>
      </w:r>
      <w:r w:rsidRPr="004973C6">
        <w:t>版本号大于</w:t>
      </w:r>
      <w:r w:rsidRPr="004973C6">
        <w:t>BASEVERSION</w:t>
      </w:r>
      <w:r>
        <w:rPr>
          <w:rFonts w:hint="eastAsia"/>
        </w:rPr>
        <w:t>即</w:t>
      </w:r>
      <w:r>
        <w:t>更新的要素</w:t>
      </w:r>
      <w:r w:rsidRPr="004973C6">
        <w:t>，</w:t>
      </w:r>
      <w:r>
        <w:rPr>
          <w:rFonts w:hint="eastAsia"/>
        </w:rPr>
        <w:t>若存在</w:t>
      </w:r>
      <w:r>
        <w:t>，</w:t>
      </w:r>
      <w:r>
        <w:rPr>
          <w:rFonts w:hint="eastAsia"/>
        </w:rPr>
        <w:t>则</w:t>
      </w:r>
      <w:r>
        <w:t>下载该冲突要素到本地，</w:t>
      </w:r>
      <w:r w:rsidRPr="004973C6">
        <w:t>以列表的形式显示</w:t>
      </w:r>
      <w:r>
        <w:rPr>
          <w:rFonts w:hint="eastAsia"/>
        </w:rPr>
        <w:t>，</w:t>
      </w:r>
      <w:r w:rsidRPr="004973C6">
        <w:t>如</w:t>
      </w:r>
      <w:r>
        <w:rPr>
          <w:rFonts w:hint="eastAsia"/>
        </w:rPr>
        <w:t>下图</w:t>
      </w:r>
      <w:r w:rsidRPr="004973C6">
        <w:t>所示</w:t>
      </w:r>
      <w:r>
        <w:rPr>
          <w:rFonts w:hint="eastAsia"/>
        </w:rPr>
        <w:t>，</w:t>
      </w:r>
      <w:r>
        <w:t>并提供</w:t>
      </w:r>
      <w:r>
        <w:rPr>
          <w:rFonts w:hint="eastAsia"/>
        </w:rPr>
        <w:t>相应</w:t>
      </w:r>
      <w:r>
        <w:t>的操作工具</w:t>
      </w:r>
      <w:r>
        <w:rPr>
          <w:rFonts w:hint="eastAsia"/>
        </w:rPr>
        <w:t>对</w:t>
      </w:r>
      <w:r>
        <w:t>冲突要素进行处理。</w:t>
      </w:r>
    </w:p>
    <w:p w:rsidR="00112877" w:rsidRPr="004973C6" w:rsidRDefault="00112877" w:rsidP="00112877">
      <w:pPr>
        <w:pStyle w:val="SMGI6"/>
        <w:ind w:firstLine="482"/>
        <w:rPr>
          <w:b/>
        </w:rPr>
      </w:pPr>
      <w:r w:rsidRPr="004973C6">
        <w:rPr>
          <w:b/>
        </w:rPr>
        <w:t>操作方法：</w:t>
      </w:r>
      <w:r w:rsidRPr="004973C6">
        <w:t>单击【选择】或者【编辑】工具选择目标要素，点击【数据检测】，操作完成弹出如</w:t>
      </w:r>
      <w:r>
        <w:rPr>
          <w:rFonts w:hint="eastAsia"/>
        </w:rPr>
        <w:t>下图</w:t>
      </w:r>
      <w:r w:rsidRPr="004973C6">
        <w:t>所示的数据检测列表，选中某一版本，点击【替换】，数据实现更新。</w:t>
      </w:r>
      <w:r w:rsidRPr="004973C6">
        <w:rPr>
          <w:b/>
        </w:rPr>
        <w:t xml:space="preserve"> </w:t>
      </w:r>
    </w:p>
    <w:p w:rsidR="00112877" w:rsidRPr="004973C6" w:rsidRDefault="004B0830" w:rsidP="00112877">
      <w:pPr>
        <w:pStyle w:val="SMGIb"/>
      </w:pPr>
      <w:r>
        <w:rPr>
          <w:noProof/>
        </w:rPr>
        <w:pict>
          <v:shape id="图片 285" o:spid="_x0000_i1149" type="#_x0000_t75" style="width:415.7pt;height:118.95pt;visibility:visible;mso-wrap-style:square">
            <v:imagedata r:id="rId141" o:title="" cropbottom="24250f"/>
          </v:shape>
        </w:pict>
      </w:r>
    </w:p>
    <w:p w:rsidR="00112877" w:rsidRPr="00F6506B" w:rsidRDefault="00112877" w:rsidP="00112877">
      <w:pPr>
        <w:pStyle w:val="SMGI"/>
      </w:pPr>
      <w:r w:rsidRPr="00F6506B">
        <w:t>数据检测列表</w:t>
      </w:r>
    </w:p>
    <w:p w:rsidR="00112877" w:rsidRPr="007602D7" w:rsidRDefault="00112877" w:rsidP="00112877">
      <w:pPr>
        <w:pStyle w:val="SMGI2"/>
      </w:pPr>
      <w:bookmarkStart w:id="42" w:name="_Toc126927729"/>
      <w:bookmarkStart w:id="43" w:name="_Toc145609535"/>
      <w:r>
        <w:rPr>
          <w:rFonts w:hint="eastAsia"/>
        </w:rPr>
        <w:t>数据提交</w:t>
      </w:r>
      <w:bookmarkEnd w:id="42"/>
      <w:bookmarkEnd w:id="43"/>
    </w:p>
    <w:p w:rsidR="00112877" w:rsidRPr="000B44AB" w:rsidRDefault="004B0830" w:rsidP="00112877">
      <w:pPr>
        <w:pStyle w:val="SMGI5"/>
      </w:pPr>
      <w:r>
        <w:pict>
          <v:shape id="图片 203" o:spid="_x0000_i1150" type="#_x0000_t75" style="width:62pt;height:41.95pt;visibility:visible;mso-wrap-style:square">
            <v:imagedata r:id="rId142" o:title=""/>
          </v:shape>
        </w:pict>
      </w:r>
    </w:p>
    <w:p w:rsidR="00112877" w:rsidRDefault="00112877" w:rsidP="00112877">
      <w:pPr>
        <w:pStyle w:val="SMGI6"/>
        <w:ind w:firstLine="480"/>
      </w:pPr>
      <w:r>
        <w:rPr>
          <w:rFonts w:hint="eastAsia"/>
        </w:rPr>
        <w:t>【</w:t>
      </w:r>
      <w:r>
        <w:rPr>
          <w:rFonts w:hint="eastAsia"/>
        </w:rPr>
        <w:t>SMGIUID</w:t>
      </w:r>
      <w:r w:rsidRPr="000B44AB">
        <w:rPr>
          <w:rFonts w:hint="eastAsia"/>
        </w:rPr>
        <w:t>检测</w:t>
      </w:r>
      <w:r>
        <w:t>】</w:t>
      </w:r>
      <w:r w:rsidRPr="000B44AB">
        <w:rPr>
          <w:rFonts w:hint="eastAsia"/>
        </w:rPr>
        <w:t>工具用于在本地数据提交前，检测</w:t>
      </w:r>
      <w:r>
        <w:rPr>
          <w:rFonts w:hint="eastAsia"/>
        </w:rPr>
        <w:t>本底数据进行编辑操作后，是否存在要素的</w:t>
      </w:r>
      <w:r>
        <w:rPr>
          <w:rFonts w:hint="eastAsia"/>
        </w:rPr>
        <w:t>SMGIGUID</w:t>
      </w:r>
      <w:r>
        <w:rPr>
          <w:rFonts w:hint="eastAsia"/>
        </w:rPr>
        <w:t>冲突，</w:t>
      </w:r>
      <w:r>
        <w:rPr>
          <w:rFonts w:hint="eastAsia"/>
        </w:rPr>
        <w:t>SMGIGUID</w:t>
      </w:r>
      <w:r>
        <w:rPr>
          <w:rFonts w:hint="eastAsia"/>
        </w:rPr>
        <w:t>为要素唯一标识码，若存在冲突则后续无法提交到服务器中</w:t>
      </w:r>
      <w:r w:rsidRPr="000B44AB">
        <w:rPr>
          <w:rFonts w:hint="eastAsia"/>
        </w:rPr>
        <w:t>。</w:t>
      </w:r>
    </w:p>
    <w:p w:rsidR="00112877" w:rsidRDefault="00112877" w:rsidP="00112877">
      <w:pPr>
        <w:pStyle w:val="SMGI6"/>
        <w:ind w:firstLine="482"/>
      </w:pPr>
      <w:r w:rsidRPr="003C33E2">
        <w:rPr>
          <w:rFonts w:hint="eastAsia"/>
          <w:b/>
        </w:rPr>
        <w:t>操作方法</w:t>
      </w:r>
      <w:r w:rsidRPr="003C33E2">
        <w:rPr>
          <w:b/>
        </w:rPr>
        <w:t>：</w:t>
      </w:r>
      <w:r w:rsidRPr="003C33E2">
        <w:rPr>
          <w:rFonts w:hint="eastAsia"/>
        </w:rPr>
        <w:t>本地数据</w:t>
      </w:r>
      <w:r w:rsidRPr="003C33E2">
        <w:t>编辑完成后</w:t>
      </w:r>
      <w:r>
        <w:t>，点击</w:t>
      </w:r>
      <w:r>
        <w:rPr>
          <w:rFonts w:hint="eastAsia"/>
        </w:rPr>
        <w:t>【</w:t>
      </w:r>
      <w:r>
        <w:rPr>
          <w:rFonts w:hint="eastAsia"/>
        </w:rPr>
        <w:t>SMGIUID</w:t>
      </w:r>
      <w:r w:rsidRPr="000B44AB">
        <w:rPr>
          <w:rFonts w:hint="eastAsia"/>
        </w:rPr>
        <w:t>检测</w:t>
      </w:r>
      <w:r>
        <w:t>】，程序自动识别冲突要素，并将冲突要素</w:t>
      </w:r>
      <w:r>
        <w:t>OID</w:t>
      </w:r>
      <w:r>
        <w:t>显示在对话框中，点击定位可以导航的冲突要素所在位置，可通过开启编辑手动解决</w:t>
      </w:r>
      <w:r>
        <w:rPr>
          <w:rFonts w:hint="eastAsia"/>
        </w:rPr>
        <w:t>SMGIGUID</w:t>
      </w:r>
      <w:r>
        <w:rPr>
          <w:rFonts w:hint="eastAsia"/>
        </w:rPr>
        <w:t>冲突问题</w:t>
      </w:r>
      <w:r>
        <w:t>。</w:t>
      </w:r>
    </w:p>
    <w:p w:rsidR="00112877" w:rsidRDefault="004B0830" w:rsidP="00112877">
      <w:pPr>
        <w:pStyle w:val="SMGIb"/>
        <w:rPr>
          <w:rFonts w:ascii="Times New Roman" w:hAnsi="Times New Roman"/>
        </w:rPr>
      </w:pPr>
      <w:r>
        <w:rPr>
          <w:noProof/>
        </w:rPr>
        <w:lastRenderedPageBreak/>
        <w:pict>
          <v:shape id="图片 204" o:spid="_x0000_i1151" type="#_x0000_t75" style="width:276.1pt;height:192.2pt;visibility:visible;mso-wrap-style:square">
            <v:imagedata r:id="rId143" o:title=""/>
          </v:shape>
        </w:pict>
      </w:r>
    </w:p>
    <w:p w:rsidR="00112877" w:rsidRPr="00C749D9" w:rsidRDefault="00112877" w:rsidP="00112877">
      <w:pPr>
        <w:pStyle w:val="SMGI"/>
        <w:rPr>
          <w:rFonts w:ascii="黑体" w:hAnsi="黑体"/>
        </w:rPr>
      </w:pPr>
      <w:r>
        <w:rPr>
          <w:rFonts w:hint="eastAsia"/>
        </w:rPr>
        <w:t>SMGIUID</w:t>
      </w:r>
      <w:r w:rsidRPr="000B44AB">
        <w:rPr>
          <w:rFonts w:hint="eastAsia"/>
        </w:rPr>
        <w:t>检测</w:t>
      </w:r>
      <w:r w:rsidRPr="00C749D9">
        <w:rPr>
          <w:rFonts w:ascii="黑体" w:hAnsi="黑体"/>
        </w:rPr>
        <w:t>对话框</w:t>
      </w:r>
    </w:p>
    <w:p w:rsidR="00112877" w:rsidRPr="00561812" w:rsidRDefault="00112877" w:rsidP="00112877">
      <w:pPr>
        <w:jc w:val="center"/>
        <w:rPr>
          <w:rFonts w:ascii="Times New Roman" w:hAnsi="Times New Roman"/>
        </w:rPr>
      </w:pPr>
    </w:p>
    <w:p w:rsidR="00112877" w:rsidRPr="000B44AB" w:rsidRDefault="004B0830" w:rsidP="00112877">
      <w:pPr>
        <w:pStyle w:val="SMGI5"/>
      </w:pPr>
      <w:r>
        <w:pict>
          <v:shape id="图片 286" o:spid="_x0000_i1152" type="#_x0000_t75" style="width:46.35pt;height:44.45pt;visibility:visible;mso-wrap-style:square">
            <v:imagedata r:id="rId144" o:title=""/>
          </v:shape>
        </w:pict>
      </w:r>
    </w:p>
    <w:p w:rsidR="00112877" w:rsidRDefault="00112877" w:rsidP="00112877">
      <w:pPr>
        <w:pStyle w:val="SMGI6"/>
        <w:ind w:firstLine="480"/>
      </w:pPr>
      <w:r>
        <w:rPr>
          <w:rFonts w:hint="eastAsia"/>
        </w:rPr>
        <w:t>【</w:t>
      </w:r>
      <w:r w:rsidRPr="000B44AB">
        <w:rPr>
          <w:rFonts w:hint="eastAsia"/>
        </w:rPr>
        <w:t>冲突检测</w:t>
      </w:r>
      <w:r>
        <w:t>】</w:t>
      </w:r>
      <w:r w:rsidRPr="000B44AB">
        <w:rPr>
          <w:rFonts w:hint="eastAsia"/>
        </w:rPr>
        <w:t>工具用于在本地数据提交前，检测本地将提交的更新数据，在服务器中是否也被其他人所编辑，若是，则该要素和服务器中最新版本要素有冲突，则将这些冲突要素下载到本地数据库。</w:t>
      </w:r>
    </w:p>
    <w:p w:rsidR="00112877" w:rsidRDefault="00112877" w:rsidP="00112877">
      <w:pPr>
        <w:pStyle w:val="SMGI6"/>
        <w:ind w:firstLine="482"/>
      </w:pPr>
      <w:r w:rsidRPr="003F3D8E">
        <w:rPr>
          <w:rFonts w:hint="eastAsia"/>
          <w:b/>
        </w:rPr>
        <w:t>操作方法</w:t>
      </w:r>
      <w:r w:rsidRPr="003F3D8E">
        <w:rPr>
          <w:b/>
        </w:rPr>
        <w:t>：</w:t>
      </w:r>
      <w:r w:rsidRPr="003F3D8E">
        <w:rPr>
          <w:rFonts w:hint="eastAsia"/>
        </w:rPr>
        <w:t>本地数据</w:t>
      </w:r>
      <w:r>
        <w:t>编辑完成后</w:t>
      </w:r>
      <w:r>
        <w:rPr>
          <w:rFonts w:hint="eastAsia"/>
        </w:rPr>
        <w:t>，</w:t>
      </w:r>
      <w:r w:rsidRPr="003F3D8E">
        <w:t>点击【</w:t>
      </w:r>
      <w:r w:rsidRPr="003F3D8E">
        <w:rPr>
          <w:rFonts w:hint="eastAsia"/>
        </w:rPr>
        <w:t>冲突</w:t>
      </w:r>
      <w:r w:rsidRPr="003F3D8E">
        <w:t>检测】</w:t>
      </w:r>
      <w:r>
        <w:rPr>
          <w:rFonts w:hint="eastAsia"/>
        </w:rPr>
        <w:t>，</w:t>
      </w:r>
      <w:r w:rsidRPr="003F3D8E">
        <w:t>程序</w:t>
      </w:r>
      <w:r w:rsidRPr="003F3D8E">
        <w:rPr>
          <w:rFonts w:hint="eastAsia"/>
        </w:rPr>
        <w:t>自动</w:t>
      </w:r>
      <w:r w:rsidRPr="003F3D8E">
        <w:t>完成冲突检测</w:t>
      </w:r>
      <w:r w:rsidRPr="003F3D8E">
        <w:rPr>
          <w:rFonts w:hint="eastAsia"/>
        </w:rPr>
        <w:t>。检测</w:t>
      </w:r>
      <w:r w:rsidRPr="003F3D8E">
        <w:t>结果以冲突检测结果表的形式</w:t>
      </w:r>
      <w:r>
        <w:rPr>
          <w:rFonts w:hint="eastAsia"/>
        </w:rPr>
        <w:t>展示，如下图所示</w:t>
      </w:r>
      <w:r>
        <w:t>。</w:t>
      </w:r>
      <w:r>
        <w:rPr>
          <w:rFonts w:hint="eastAsia"/>
        </w:rPr>
        <w:t>通过查看</w:t>
      </w:r>
      <w:r>
        <w:t>本地</w:t>
      </w:r>
      <w:r>
        <w:rPr>
          <w:rFonts w:hint="eastAsia"/>
        </w:rPr>
        <w:t>冲突</w:t>
      </w:r>
      <w:r>
        <w:t>要素与服务器</w:t>
      </w:r>
      <w:r>
        <w:rPr>
          <w:rFonts w:hint="eastAsia"/>
        </w:rPr>
        <w:t>上</w:t>
      </w:r>
      <w:r>
        <w:t>冲突要素</w:t>
      </w:r>
      <w:r>
        <w:rPr>
          <w:rFonts w:hint="eastAsia"/>
        </w:rPr>
        <w:t>，</w:t>
      </w:r>
      <w:r>
        <w:t>自动或者手动解决冲突。</w:t>
      </w:r>
    </w:p>
    <w:p w:rsidR="00112877" w:rsidRDefault="004B0830" w:rsidP="00112877">
      <w:pPr>
        <w:pStyle w:val="SMGIb"/>
        <w:rPr>
          <w:rFonts w:ascii="Times New Roman" w:hAnsi="Times New Roman"/>
        </w:rPr>
      </w:pPr>
      <w:r>
        <w:rPr>
          <w:noProof/>
        </w:rPr>
        <w:pict>
          <v:shape id="图片 28" o:spid="_x0000_i1153" type="#_x0000_t75" style="width:415.7pt;height:42.55pt;visibility:visible;mso-wrap-style:square">
            <v:imagedata r:id="rId145" o:title=""/>
          </v:shape>
        </w:pict>
      </w:r>
    </w:p>
    <w:p w:rsidR="00112877" w:rsidRPr="00F6506B" w:rsidRDefault="00112877" w:rsidP="00112877">
      <w:pPr>
        <w:pStyle w:val="SMGI"/>
      </w:pPr>
      <w:r w:rsidRPr="00F6506B">
        <w:rPr>
          <w:rFonts w:hint="eastAsia"/>
        </w:rPr>
        <w:t>冲突</w:t>
      </w:r>
      <w:r w:rsidRPr="00F6506B">
        <w:t>检测列表</w:t>
      </w:r>
    </w:p>
    <w:p w:rsidR="00112877" w:rsidRPr="000B44AB" w:rsidRDefault="004B0830" w:rsidP="000B6318">
      <w:pPr>
        <w:pStyle w:val="afffffffffa"/>
        <w:numPr>
          <w:ilvl w:val="0"/>
          <w:numId w:val="17"/>
        </w:numPr>
        <w:ind w:firstLineChars="0"/>
        <w:rPr>
          <w:rFonts w:ascii="Times New Roman" w:hAnsi="Times New Roman"/>
        </w:rPr>
      </w:pPr>
      <w:r>
        <w:rPr>
          <w:noProof/>
        </w:rPr>
        <w:pict>
          <v:shape id="图片 258" o:spid="_x0000_i1154" type="#_x0000_t75" style="width:36.95pt;height:40.7pt;visibility:visible;mso-wrap-style:square">
            <v:imagedata r:id="rId146" o:title=""/>
          </v:shape>
        </w:pict>
      </w:r>
    </w:p>
    <w:p w:rsidR="00112877" w:rsidRDefault="00112877" w:rsidP="00112877">
      <w:pPr>
        <w:pStyle w:val="SMGI6"/>
        <w:ind w:firstLine="480"/>
      </w:pPr>
      <w:r>
        <w:rPr>
          <w:rFonts w:hint="eastAsia"/>
        </w:rPr>
        <w:t>【检测</w:t>
      </w:r>
      <w:r>
        <w:t>结果】</w:t>
      </w:r>
      <w:r>
        <w:rPr>
          <w:rFonts w:hint="eastAsia"/>
        </w:rPr>
        <w:t>工具用于显示本次作业编辑结果，与服务器数据出现的冲突情况。点击</w:t>
      </w:r>
      <w:r>
        <w:t>【</w:t>
      </w:r>
      <w:r>
        <w:rPr>
          <w:rFonts w:hint="eastAsia"/>
        </w:rPr>
        <w:t>检测</w:t>
      </w:r>
      <w:r>
        <w:t>结果】</w:t>
      </w:r>
      <w:r>
        <w:rPr>
          <w:rFonts w:hint="eastAsia"/>
        </w:rPr>
        <w:t>，</w:t>
      </w:r>
      <w:r>
        <w:t>弹出</w:t>
      </w:r>
      <w:r>
        <w:rPr>
          <w:rFonts w:hint="eastAsia"/>
        </w:rPr>
        <w:t>如下图所示的</w:t>
      </w:r>
      <w:r>
        <w:t>冲突检测结果表。</w:t>
      </w:r>
    </w:p>
    <w:p w:rsidR="00112877" w:rsidRPr="004F700E" w:rsidRDefault="00112877" w:rsidP="00112877">
      <w:pPr>
        <w:pStyle w:val="SMGI6"/>
        <w:ind w:firstLine="482"/>
        <w:rPr>
          <w:b/>
        </w:rPr>
      </w:pPr>
      <w:r w:rsidRPr="004F700E">
        <w:rPr>
          <w:rFonts w:hint="eastAsia"/>
          <w:b/>
        </w:rPr>
        <w:t>注</w:t>
      </w:r>
      <w:r w:rsidRPr="004F700E">
        <w:rPr>
          <w:b/>
        </w:rPr>
        <w:t>：</w:t>
      </w:r>
      <w:r w:rsidRPr="004F700E">
        <w:rPr>
          <w:rFonts w:hint="eastAsia"/>
        </w:rPr>
        <w:t>只有</w:t>
      </w:r>
      <w:r w:rsidRPr="004F700E">
        <w:t>当</w:t>
      </w:r>
      <w:r>
        <w:rPr>
          <w:rFonts w:hint="eastAsia"/>
        </w:rPr>
        <w:t>作业</w:t>
      </w:r>
      <w:r w:rsidRPr="004F700E">
        <w:t>数据进行</w:t>
      </w:r>
      <w:r w:rsidRPr="004F700E">
        <w:rPr>
          <w:rFonts w:hint="eastAsia"/>
        </w:rPr>
        <w:t>【冲突</w:t>
      </w:r>
      <w:r w:rsidRPr="004F700E">
        <w:t>检测】</w:t>
      </w:r>
      <w:r w:rsidRPr="004F700E">
        <w:rPr>
          <w:rFonts w:hint="eastAsia"/>
        </w:rPr>
        <w:t>后</w:t>
      </w:r>
      <w:r w:rsidRPr="004F700E">
        <w:t>，【</w:t>
      </w:r>
      <w:r w:rsidRPr="004F700E">
        <w:rPr>
          <w:rFonts w:hint="eastAsia"/>
        </w:rPr>
        <w:t>检测</w:t>
      </w:r>
      <w:r w:rsidRPr="004F700E">
        <w:t>结果】</w:t>
      </w:r>
      <w:r w:rsidRPr="004F700E">
        <w:rPr>
          <w:rFonts w:hint="eastAsia"/>
        </w:rPr>
        <w:t>工具</w:t>
      </w:r>
      <w:r w:rsidRPr="004F700E">
        <w:t>才能激活。</w:t>
      </w:r>
    </w:p>
    <w:p w:rsidR="00112877" w:rsidRDefault="004B0830" w:rsidP="00112877">
      <w:pPr>
        <w:pStyle w:val="SMGI5"/>
      </w:pPr>
      <w:r>
        <w:pict>
          <v:shape id="图片 259" o:spid="_x0000_i1155" type="#_x0000_t75" style="width:31.95pt;height:47.6pt;visibility:visible;mso-wrap-style:square">
            <v:imagedata r:id="rId147" o:title=""/>
          </v:shape>
        </w:pict>
      </w:r>
    </w:p>
    <w:p w:rsidR="00112877" w:rsidRDefault="00112877" w:rsidP="00112877">
      <w:pPr>
        <w:pStyle w:val="SMGI6"/>
        <w:ind w:firstLine="480"/>
      </w:pPr>
      <w:r>
        <w:rPr>
          <w:rFonts w:hint="eastAsia"/>
        </w:rPr>
        <w:lastRenderedPageBreak/>
        <w:t>【</w:t>
      </w:r>
      <w:r w:rsidRPr="004F700E">
        <w:rPr>
          <w:rFonts w:hint="eastAsia"/>
        </w:rPr>
        <w:t>提交</w:t>
      </w:r>
      <w:r>
        <w:t>】</w:t>
      </w:r>
      <w:r w:rsidRPr="004F700E">
        <w:rPr>
          <w:rFonts w:hint="eastAsia"/>
        </w:rPr>
        <w:t>工具用于提交本次本地</w:t>
      </w:r>
      <w:r>
        <w:rPr>
          <w:rFonts w:hint="eastAsia"/>
        </w:rPr>
        <w:t>作业</w:t>
      </w:r>
      <w:r w:rsidRPr="004F700E">
        <w:rPr>
          <w:rFonts w:hint="eastAsia"/>
        </w:rPr>
        <w:t>成果数据到服务器</w:t>
      </w:r>
      <w:r>
        <w:rPr>
          <w:rFonts w:eastAsia="仿宋_GB2312" w:hint="eastAsia"/>
          <w:sz w:val="28"/>
          <w:szCs w:val="28"/>
        </w:rPr>
        <w:t>。</w:t>
      </w:r>
      <w:r w:rsidRPr="004F700E">
        <w:rPr>
          <w:rFonts w:hint="eastAsia"/>
        </w:rPr>
        <w:t>程序</w:t>
      </w:r>
      <w:r>
        <w:rPr>
          <w:rFonts w:hint="eastAsia"/>
        </w:rPr>
        <w:t>更新服务器端数据的</w:t>
      </w:r>
      <w:r>
        <w:t>同时也更新</w:t>
      </w:r>
      <w:r w:rsidRPr="004F700E">
        <w:rPr>
          <w:rFonts w:hint="eastAsia"/>
        </w:rPr>
        <w:t>本地数据库数据，保持提交后本地数据库的数据与服务器端数据</w:t>
      </w:r>
      <w:r>
        <w:rPr>
          <w:rFonts w:hint="eastAsia"/>
        </w:rPr>
        <w:t>的</w:t>
      </w:r>
      <w:r w:rsidRPr="004F700E">
        <w:rPr>
          <w:rFonts w:hint="eastAsia"/>
        </w:rPr>
        <w:t>一致</w:t>
      </w:r>
      <w:r>
        <w:rPr>
          <w:rFonts w:hint="eastAsia"/>
        </w:rPr>
        <w:t>性</w:t>
      </w:r>
      <w:r>
        <w:t>。在本地数据</w:t>
      </w:r>
      <w:r>
        <w:rPr>
          <w:rFonts w:hint="eastAsia"/>
        </w:rPr>
        <w:t>库</w:t>
      </w:r>
      <w:r>
        <w:t>所在文件夹</w:t>
      </w:r>
      <w:r>
        <w:rPr>
          <w:rFonts w:hint="eastAsia"/>
        </w:rPr>
        <w:t>的</w:t>
      </w:r>
      <w:r>
        <w:t>位置，程序</w:t>
      </w:r>
      <w:r>
        <w:rPr>
          <w:rFonts w:hint="eastAsia"/>
        </w:rPr>
        <w:t>可</w:t>
      </w:r>
      <w:r>
        <w:t>备份一份</w:t>
      </w:r>
      <w:r>
        <w:rPr>
          <w:rFonts w:hint="eastAsia"/>
        </w:rPr>
        <w:t>提交</w:t>
      </w:r>
      <w:r>
        <w:t>更新前的数据库。</w:t>
      </w:r>
    </w:p>
    <w:p w:rsidR="00112877" w:rsidRPr="007602D7" w:rsidRDefault="00112877" w:rsidP="00112877">
      <w:pPr>
        <w:pStyle w:val="SMGI2"/>
      </w:pPr>
      <w:bookmarkStart w:id="44" w:name="_Toc126927730"/>
      <w:bookmarkStart w:id="45" w:name="_Toc145609536"/>
      <w:r>
        <w:rPr>
          <w:rFonts w:hint="eastAsia"/>
        </w:rPr>
        <w:t>数据导出</w:t>
      </w:r>
      <w:bookmarkEnd w:id="44"/>
      <w:bookmarkEnd w:id="45"/>
    </w:p>
    <w:p w:rsidR="00112877" w:rsidRDefault="004B0830" w:rsidP="00112877">
      <w:pPr>
        <w:pStyle w:val="SMGI5"/>
      </w:pPr>
      <w:r>
        <w:pict>
          <v:shape id="图片 205" o:spid="_x0000_i1156" type="#_x0000_t75" style="width:42.55pt;height:40.7pt;visibility:visible;mso-wrap-style:square">
            <v:imagedata r:id="rId148" o:title=""/>
          </v:shape>
        </w:pict>
      </w:r>
    </w:p>
    <w:p w:rsidR="00112877" w:rsidRDefault="00112877" w:rsidP="00112877">
      <w:pPr>
        <w:pStyle w:val="SMGI6"/>
        <w:ind w:firstLine="480"/>
      </w:pPr>
      <w:r>
        <w:rPr>
          <w:rFonts w:hint="eastAsia"/>
        </w:rPr>
        <w:t>【导出</w:t>
      </w:r>
      <w:r>
        <w:t>数据】</w:t>
      </w:r>
      <w:r>
        <w:rPr>
          <w:rFonts w:hint="eastAsia"/>
        </w:rPr>
        <w:t>导出所有可见图层的数据</w:t>
      </w:r>
      <w:r>
        <w:t>。</w:t>
      </w:r>
    </w:p>
    <w:p w:rsidR="00112877" w:rsidRDefault="004B0830" w:rsidP="000B6318">
      <w:pPr>
        <w:pStyle w:val="afffffffffa"/>
        <w:numPr>
          <w:ilvl w:val="0"/>
          <w:numId w:val="18"/>
        </w:numPr>
        <w:ind w:firstLineChars="0"/>
      </w:pPr>
      <w:r>
        <w:rPr>
          <w:noProof/>
        </w:rPr>
        <w:pict>
          <v:shape id="_x0000_i1157" type="#_x0000_t75" style="width:56.35pt;height:41.95pt;visibility:visible;mso-wrap-style:square">
            <v:imagedata r:id="rId149" o:title=""/>
          </v:shape>
        </w:pict>
      </w:r>
    </w:p>
    <w:p w:rsidR="00112877" w:rsidRPr="00112877" w:rsidRDefault="00112877" w:rsidP="00112877">
      <w:pPr>
        <w:pStyle w:val="SMGI6"/>
        <w:ind w:firstLine="480"/>
      </w:pPr>
      <w:r w:rsidRPr="00112877">
        <w:rPr>
          <w:rFonts w:hint="eastAsia"/>
        </w:rPr>
        <w:t>【增量数据提取</w:t>
      </w:r>
      <w:r w:rsidRPr="00112877">
        <w:t>】</w:t>
      </w:r>
      <w:r w:rsidRPr="00112877">
        <w:rPr>
          <w:rFonts w:hint="eastAsia"/>
        </w:rPr>
        <w:t>工具</w:t>
      </w:r>
      <w:r w:rsidRPr="00112877">
        <w:t>遍历服务器数据库中的要素，获取所有增量要素最新版本数据，然后根据范围文件</w:t>
      </w:r>
      <w:r w:rsidRPr="00112877">
        <w:rPr>
          <w:rFonts w:hint="eastAsia"/>
        </w:rPr>
        <w:t>进行提取</w:t>
      </w:r>
      <w:r w:rsidRPr="00112877">
        <w:t>。</w:t>
      </w:r>
    </w:p>
    <w:p w:rsidR="00112877" w:rsidRDefault="004B0830" w:rsidP="00112877">
      <w:pPr>
        <w:pStyle w:val="SMGI5"/>
      </w:pPr>
      <w:r>
        <w:pict>
          <v:shape id="图片 279" o:spid="_x0000_i1158" type="#_x0000_t75" style="width:51.35pt;height:45.1pt;visibility:visible;mso-wrap-style:square">
            <v:imagedata r:id="rId150" o:title=""/>
          </v:shape>
        </w:pict>
      </w:r>
    </w:p>
    <w:p w:rsidR="00112877" w:rsidRDefault="00112877" w:rsidP="00112877">
      <w:pPr>
        <w:pStyle w:val="SMGI6"/>
        <w:ind w:firstLine="480"/>
      </w:pPr>
      <w:r>
        <w:rPr>
          <w:rFonts w:hint="eastAsia"/>
        </w:rPr>
        <w:t>【导出增量包</w:t>
      </w:r>
      <w:r>
        <w:t>】</w:t>
      </w:r>
      <w:r w:rsidRPr="004F700E">
        <w:rPr>
          <w:rFonts w:hint="eastAsia"/>
        </w:rPr>
        <w:t>工具</w:t>
      </w:r>
      <w:r>
        <w:rPr>
          <w:rFonts w:hint="eastAsia"/>
        </w:rPr>
        <w:t>根据用户</w:t>
      </w:r>
      <w:r>
        <w:t>指定</w:t>
      </w:r>
      <w:r>
        <w:rPr>
          <w:rFonts w:hint="eastAsia"/>
        </w:rPr>
        <w:t>的起止</w:t>
      </w:r>
      <w:r>
        <w:t>版本号</w:t>
      </w:r>
      <w:r>
        <w:t>startVer</w:t>
      </w:r>
      <w:r>
        <w:rPr>
          <w:rFonts w:hint="eastAsia"/>
        </w:rPr>
        <w:t>、</w:t>
      </w:r>
      <w:r>
        <w:t>endVer</w:t>
      </w:r>
      <w:r>
        <w:rPr>
          <w:rFonts w:hint="eastAsia"/>
        </w:rPr>
        <w:t>（</w:t>
      </w:r>
      <w:r>
        <w:t>endVer</w:t>
      </w:r>
      <w:r>
        <w:rPr>
          <w:rFonts w:hint="eastAsia"/>
        </w:rPr>
        <w:t>＞</w:t>
      </w:r>
      <w:r>
        <w:t>startVer</w:t>
      </w:r>
      <w:r>
        <w:rPr>
          <w:rFonts w:hint="eastAsia"/>
        </w:rPr>
        <w:t>），</w:t>
      </w:r>
      <w:r>
        <w:t>分别获取两个版本对应的版本数据库。将所有</w:t>
      </w:r>
      <w:r>
        <w:rPr>
          <w:rFonts w:hint="eastAsia"/>
        </w:rPr>
        <w:t>标记</w:t>
      </w:r>
      <w:r>
        <w:t>为新增、修改、删除状态的要素导出即为两个版本</w:t>
      </w:r>
      <w:r>
        <w:rPr>
          <w:rFonts w:hint="eastAsia"/>
        </w:rPr>
        <w:t>间</w:t>
      </w:r>
      <w:r>
        <w:t>的增量数据</w:t>
      </w:r>
      <w:r>
        <w:rPr>
          <w:rFonts w:hint="eastAsia"/>
        </w:rPr>
        <w:t>包</w:t>
      </w:r>
      <w:r>
        <w:t>。</w:t>
      </w:r>
    </w:p>
    <w:p w:rsidR="00112877" w:rsidRDefault="004B0830" w:rsidP="00112877">
      <w:pPr>
        <w:pStyle w:val="SMGIb"/>
      </w:pPr>
      <w:r>
        <w:rPr>
          <w:noProof/>
        </w:rPr>
        <w:pict>
          <v:shape id="图片 207" o:spid="_x0000_i1159" type="#_x0000_t75" style="width:190.35pt;height:187.2pt;visibility:visible;mso-wrap-style:square">
            <v:imagedata r:id="rId151" o:title=""/>
          </v:shape>
        </w:pict>
      </w:r>
    </w:p>
    <w:p w:rsidR="00112877" w:rsidRPr="00F6506B" w:rsidRDefault="00112877" w:rsidP="00112877">
      <w:pPr>
        <w:pStyle w:val="SMGI"/>
      </w:pPr>
      <w:r>
        <w:rPr>
          <w:rFonts w:hint="eastAsia"/>
        </w:rPr>
        <w:t>导出增量包</w:t>
      </w:r>
    </w:p>
    <w:p w:rsidR="00112877" w:rsidRDefault="00112877" w:rsidP="00112877">
      <w:pPr>
        <w:pStyle w:val="SMGI5"/>
      </w:pPr>
      <w:r>
        <w:br w:type="page"/>
      </w:r>
      <w:r w:rsidR="004B0830">
        <w:lastRenderedPageBreak/>
        <w:pict>
          <v:shape id="图片 290" o:spid="_x0000_i1160" type="#_x0000_t75" style="width:48.2pt;height:48.2pt;visibility:visible;mso-wrap-style:square">
            <v:imagedata r:id="rId152" o:title="3391679223"/>
          </v:shape>
        </w:pict>
      </w:r>
    </w:p>
    <w:p w:rsidR="00112877" w:rsidRDefault="00112877" w:rsidP="00112877">
      <w:pPr>
        <w:pStyle w:val="SMGI6"/>
        <w:ind w:firstLine="480"/>
      </w:pPr>
      <w:r>
        <w:rPr>
          <w:rFonts w:hint="eastAsia"/>
        </w:rPr>
        <w:t>【版本回滚</w:t>
      </w:r>
      <w:r>
        <w:t>】</w:t>
      </w:r>
      <w:r w:rsidRPr="004F700E">
        <w:rPr>
          <w:rFonts w:hint="eastAsia"/>
        </w:rPr>
        <w:t>工具</w:t>
      </w:r>
      <w:r>
        <w:rPr>
          <w:rFonts w:hint="eastAsia"/>
        </w:rPr>
        <w:t>根据</w:t>
      </w:r>
      <w:r>
        <w:t>服务器数据</w:t>
      </w:r>
      <w:r>
        <w:rPr>
          <w:rFonts w:hint="eastAsia"/>
        </w:rPr>
        <w:t>库</w:t>
      </w:r>
      <w:r>
        <w:t>提交的要素</w:t>
      </w:r>
      <w:r>
        <w:rPr>
          <w:rFonts w:hint="eastAsia"/>
        </w:rPr>
        <w:t>版本号，其在</w:t>
      </w:r>
      <w:r>
        <w:t>服务器数据库中的要素版本号都是一样的，被统一赋值提交前数据库的最大版本号</w:t>
      </w:r>
      <w:r>
        <w:t>+1</w:t>
      </w:r>
      <w:r>
        <w:rPr>
          <w:rFonts w:hint="eastAsia"/>
        </w:rPr>
        <w:t>，</w:t>
      </w:r>
      <w:r>
        <w:t>当某一作业</w:t>
      </w:r>
      <w:r>
        <w:rPr>
          <w:rFonts w:hint="eastAsia"/>
        </w:rPr>
        <w:t>人员</w:t>
      </w:r>
      <w:r>
        <w:t>某次的提交内容出现了误提交时，可</w:t>
      </w:r>
      <w:r>
        <w:rPr>
          <w:rFonts w:hint="eastAsia"/>
        </w:rPr>
        <w:t>通过</w:t>
      </w:r>
      <w:r>
        <w:t>删除服务器数据库中</w:t>
      </w:r>
      <w:r>
        <w:rPr>
          <w:rFonts w:hint="eastAsia"/>
        </w:rPr>
        <w:t>某一</w:t>
      </w:r>
      <w:r>
        <w:t>指定版本号的所有要素，</w:t>
      </w:r>
      <w:r>
        <w:rPr>
          <w:rFonts w:hint="eastAsia"/>
        </w:rPr>
        <w:t>实现</w:t>
      </w:r>
      <w:r>
        <w:t>该</w:t>
      </w:r>
      <w:r>
        <w:rPr>
          <w:rFonts w:hint="eastAsia"/>
        </w:rPr>
        <w:t>次</w:t>
      </w:r>
      <w:r>
        <w:t>误提交内容的撤销，保障数据库的安全。</w:t>
      </w:r>
    </w:p>
    <w:p w:rsidR="00E421BC" w:rsidRDefault="00112877" w:rsidP="00112877">
      <w:pPr>
        <w:pStyle w:val="SMGI1"/>
        <w:rPr>
          <w:rFonts w:hint="default"/>
        </w:rPr>
      </w:pPr>
      <w:r>
        <w:br w:type="page"/>
      </w:r>
      <w:bookmarkStart w:id="46" w:name="_Toc145609537"/>
      <w:r>
        <w:lastRenderedPageBreak/>
        <w:t>地图综合与拓扑处理</w:t>
      </w:r>
      <w:bookmarkEnd w:id="46"/>
    </w:p>
    <w:p w:rsidR="00112877" w:rsidRPr="004973C6" w:rsidRDefault="00112877" w:rsidP="00112877">
      <w:pPr>
        <w:pStyle w:val="SMGI2"/>
      </w:pPr>
      <w:bookmarkStart w:id="47" w:name="_Toc145609538"/>
      <w:r>
        <w:rPr>
          <w:rFonts w:hint="eastAsia"/>
        </w:rPr>
        <w:t>地图综合</w:t>
      </w:r>
      <w:bookmarkEnd w:id="47"/>
    </w:p>
    <w:p w:rsidR="00112877" w:rsidRPr="004973C6" w:rsidRDefault="004B0830" w:rsidP="00112877">
      <w:pPr>
        <w:pStyle w:val="SMGI5"/>
      </w:pPr>
      <w:r>
        <w:pict>
          <v:shape id="图片 89" o:spid="_x0000_i1161" type="#_x0000_t75" style="width:31.3pt;height:38.2pt;visibility:visible;mso-wrap-style:square">
            <v:imagedata r:id="rId153" o:title=""/>
          </v:shape>
        </w:pict>
      </w:r>
    </w:p>
    <w:p w:rsidR="00112877" w:rsidRDefault="00112877" w:rsidP="00112877">
      <w:pPr>
        <w:pStyle w:val="SMGI6"/>
        <w:ind w:firstLine="480"/>
      </w:pPr>
      <w:r w:rsidRPr="004973C6">
        <w:t>【线化简】工具是针对指定的线图层，保留每个线要素的主要几何形状，基于设置的弯曲化简宽度移除多余的弯曲。</w:t>
      </w:r>
    </w:p>
    <w:p w:rsidR="00112877" w:rsidRPr="004973C6" w:rsidRDefault="00112877" w:rsidP="00112877">
      <w:pPr>
        <w:pStyle w:val="SMGI6"/>
        <w:ind w:firstLine="482"/>
      </w:pPr>
      <w:r w:rsidRPr="004973C6">
        <w:rPr>
          <w:b/>
        </w:rPr>
        <w:t>操作方法：</w:t>
      </w:r>
      <w:r>
        <w:rPr>
          <w:rFonts w:hint="eastAsia"/>
        </w:rPr>
        <w:t>停止</w:t>
      </w:r>
      <w:r>
        <w:t>编辑，对目标图层进行</w:t>
      </w:r>
      <w:r>
        <w:rPr>
          <w:rFonts w:hint="eastAsia"/>
        </w:rPr>
        <w:t>线</w:t>
      </w:r>
      <w:r>
        <w:t>化简</w:t>
      </w:r>
      <w:r>
        <w:rPr>
          <w:rFonts w:hint="eastAsia"/>
        </w:rPr>
        <w:t>。</w:t>
      </w:r>
      <w:r>
        <w:t>此操作不能撤销，使用前请备份数据！</w:t>
      </w:r>
    </w:p>
    <w:p w:rsidR="00112877" w:rsidRPr="004973C6" w:rsidRDefault="004B0830" w:rsidP="00112877">
      <w:pPr>
        <w:pStyle w:val="SMGIb"/>
        <w:rPr>
          <w:rFonts w:ascii="Times New Roman" w:hAnsi="Times New Roman"/>
        </w:rPr>
      </w:pPr>
      <w:r>
        <w:rPr>
          <w:noProof/>
        </w:rPr>
        <w:pict>
          <v:shape id="图片 344" o:spid="_x0000_i1162" type="#_x0000_t75" style="width:254.2pt;height:179.05pt;visibility:visible;mso-wrap-style:square">
            <v:imagedata r:id="rId154" o:title=""/>
          </v:shape>
        </w:pict>
      </w:r>
    </w:p>
    <w:p w:rsidR="00112877" w:rsidRPr="00F6506B" w:rsidRDefault="00112877" w:rsidP="00112877">
      <w:pPr>
        <w:pStyle w:val="SMGI"/>
      </w:pPr>
      <w:r w:rsidRPr="00F6506B">
        <w:t>线化简参数设置对话框</w:t>
      </w:r>
    </w:p>
    <w:p w:rsidR="00112877" w:rsidRPr="004973C6" w:rsidRDefault="00112877" w:rsidP="00112877">
      <w:pPr>
        <w:pStyle w:val="SMGI6"/>
        <w:ind w:firstLine="480"/>
      </w:pPr>
      <w:r w:rsidRPr="004973C6">
        <w:t>【参数说明】</w:t>
      </w:r>
    </w:p>
    <w:p w:rsidR="00112877" w:rsidRPr="004973C6" w:rsidRDefault="00112877" w:rsidP="00112877">
      <w:pPr>
        <w:pStyle w:val="SMGI6"/>
        <w:ind w:firstLine="482"/>
        <w:rPr>
          <w:b/>
        </w:rPr>
      </w:pPr>
      <w:r w:rsidRPr="004973C6">
        <w:rPr>
          <w:b/>
        </w:rPr>
        <w:t>图层名称</w:t>
      </w:r>
      <w:r w:rsidRPr="006D6563">
        <w:rPr>
          <w:b/>
        </w:rPr>
        <w:t>：</w:t>
      </w:r>
      <w:r w:rsidRPr="006D6563">
        <w:t>下拉框选择参与线化简的图层</w:t>
      </w:r>
      <w:r w:rsidRPr="006D6563">
        <w:rPr>
          <w:rFonts w:hint="eastAsia"/>
        </w:rPr>
        <w:t>。</w:t>
      </w:r>
    </w:p>
    <w:p w:rsidR="00112877" w:rsidRPr="006D6563" w:rsidRDefault="00112877" w:rsidP="00112877">
      <w:pPr>
        <w:pStyle w:val="SMGI6"/>
        <w:ind w:firstLine="482"/>
        <w:rPr>
          <w:b/>
        </w:rPr>
      </w:pPr>
      <w:r w:rsidRPr="004973C6">
        <w:rPr>
          <w:b/>
        </w:rPr>
        <w:t>出图比例尺：</w:t>
      </w:r>
      <w:r w:rsidRPr="006D6563">
        <w:t>设置出图比例尺大小</w:t>
      </w:r>
      <w:r w:rsidRPr="006D6563">
        <w:rPr>
          <w:rFonts w:hint="eastAsia"/>
        </w:rPr>
        <w:t>。</w:t>
      </w:r>
    </w:p>
    <w:p w:rsidR="00112877" w:rsidRPr="006D6563" w:rsidRDefault="00112877" w:rsidP="00112877">
      <w:pPr>
        <w:pStyle w:val="SMGI6"/>
        <w:ind w:firstLine="482"/>
      </w:pPr>
      <w:r w:rsidRPr="004973C6">
        <w:rPr>
          <w:b/>
        </w:rPr>
        <w:t>弯曲化简宽度图上：</w:t>
      </w:r>
      <w:r w:rsidRPr="006D6563">
        <w:t>设置指定参考弯曲基线的图上长度</w:t>
      </w:r>
      <w:r w:rsidRPr="006D6563">
        <w:rPr>
          <w:rFonts w:hint="eastAsia"/>
        </w:rPr>
        <w:t>。</w:t>
      </w:r>
    </w:p>
    <w:p w:rsidR="00112877" w:rsidRPr="006D6563" w:rsidRDefault="00112877" w:rsidP="00112877">
      <w:pPr>
        <w:pStyle w:val="SMGI6"/>
        <w:ind w:firstLine="482"/>
      </w:pPr>
      <w:r w:rsidRPr="004973C6">
        <w:rPr>
          <w:b/>
        </w:rPr>
        <w:t>平滑参数：</w:t>
      </w:r>
      <w:r w:rsidRPr="006D6563">
        <w:t>设置线弯曲化简后平滑的容差值</w:t>
      </w:r>
      <w:r w:rsidRPr="006D6563">
        <w:rPr>
          <w:rFonts w:hint="eastAsia"/>
        </w:rPr>
        <w:t>。</w:t>
      </w:r>
    </w:p>
    <w:p w:rsidR="00112877" w:rsidRPr="004973C6" w:rsidRDefault="004B0830" w:rsidP="00112877">
      <w:pPr>
        <w:pStyle w:val="SMGI5"/>
      </w:pPr>
      <w:r>
        <w:pict>
          <v:shape id="图片 90" o:spid="_x0000_i1163" type="#_x0000_t75" style="width:33.2pt;height:41.3pt;visibility:visible;mso-wrap-style:square">
            <v:imagedata r:id="rId155" o:title=""/>
          </v:shape>
        </w:pict>
      </w:r>
    </w:p>
    <w:p w:rsidR="00112877" w:rsidRDefault="00112877" w:rsidP="00112877">
      <w:pPr>
        <w:pStyle w:val="SMGI6"/>
        <w:ind w:firstLine="480"/>
      </w:pPr>
      <w:r w:rsidRPr="004973C6">
        <w:t>【面化简】工具是针对指定的面图层，保留每个面要素边界的主要几何形状，基于设置的弯曲化简宽度移除多余的弯曲。</w:t>
      </w:r>
    </w:p>
    <w:p w:rsidR="00112877" w:rsidRPr="00DB56BF" w:rsidRDefault="00112877" w:rsidP="00112877">
      <w:pPr>
        <w:pStyle w:val="SMGI6"/>
        <w:ind w:firstLine="482"/>
      </w:pPr>
      <w:r w:rsidRPr="004973C6">
        <w:rPr>
          <w:b/>
        </w:rPr>
        <w:t>操作方法：</w:t>
      </w:r>
      <w:r>
        <w:rPr>
          <w:rFonts w:hint="eastAsia"/>
        </w:rPr>
        <w:t>停止</w:t>
      </w:r>
      <w:r>
        <w:t>编辑，对目标图层进行</w:t>
      </w:r>
      <w:r>
        <w:rPr>
          <w:rFonts w:hint="eastAsia"/>
        </w:rPr>
        <w:t>面</w:t>
      </w:r>
      <w:r>
        <w:t>化简</w:t>
      </w:r>
      <w:r>
        <w:rPr>
          <w:rFonts w:hint="eastAsia"/>
        </w:rPr>
        <w:t>。</w:t>
      </w:r>
      <w:r>
        <w:t>此操作不能撤销，使用</w:t>
      </w:r>
      <w:r>
        <w:lastRenderedPageBreak/>
        <w:t>前请备份数据！</w:t>
      </w:r>
    </w:p>
    <w:p w:rsidR="00112877" w:rsidRPr="004973C6" w:rsidRDefault="004B0830" w:rsidP="00112877">
      <w:pPr>
        <w:pStyle w:val="SMGIb"/>
        <w:rPr>
          <w:rFonts w:ascii="Times New Roman" w:hAnsi="Times New Roman"/>
        </w:rPr>
      </w:pPr>
      <w:r>
        <w:rPr>
          <w:noProof/>
        </w:rPr>
        <w:pict>
          <v:shape id="图片 345" o:spid="_x0000_i1164" type="#_x0000_t75" style="width:267.35pt;height:189.1pt;visibility:visible;mso-wrap-style:square">
            <v:imagedata r:id="rId156" o:title=""/>
          </v:shape>
        </w:pict>
      </w:r>
    </w:p>
    <w:p w:rsidR="00112877" w:rsidRPr="00F6506B" w:rsidRDefault="00112877" w:rsidP="00112877">
      <w:pPr>
        <w:pStyle w:val="SMGI"/>
      </w:pPr>
      <w:r w:rsidRPr="00F6506B">
        <w:t>面化简参数设置对话框</w:t>
      </w:r>
    </w:p>
    <w:p w:rsidR="00112877" w:rsidRPr="004973C6" w:rsidRDefault="00112877" w:rsidP="00112877">
      <w:pPr>
        <w:pStyle w:val="SMGI6"/>
        <w:ind w:firstLine="480"/>
      </w:pPr>
      <w:r w:rsidRPr="004973C6">
        <w:t>【参数说明】</w:t>
      </w:r>
    </w:p>
    <w:p w:rsidR="00112877" w:rsidRPr="00142580" w:rsidRDefault="00112877" w:rsidP="00112877">
      <w:pPr>
        <w:pStyle w:val="SMGI6"/>
        <w:ind w:firstLine="482"/>
      </w:pPr>
      <w:r w:rsidRPr="004973C6">
        <w:rPr>
          <w:b/>
        </w:rPr>
        <w:t>图层名称</w:t>
      </w:r>
      <w:r w:rsidRPr="00142580">
        <w:rPr>
          <w:b/>
        </w:rPr>
        <w:t>：</w:t>
      </w:r>
      <w:r w:rsidRPr="00142580">
        <w:t>下拉框选择参与面化简的图层</w:t>
      </w:r>
      <w:r w:rsidRPr="00142580">
        <w:rPr>
          <w:rFonts w:hint="eastAsia"/>
        </w:rPr>
        <w:t>。</w:t>
      </w:r>
    </w:p>
    <w:p w:rsidR="00112877" w:rsidRPr="00142580" w:rsidRDefault="00112877" w:rsidP="00112877">
      <w:pPr>
        <w:pStyle w:val="SMGI6"/>
        <w:ind w:firstLine="482"/>
      </w:pPr>
      <w:r w:rsidRPr="004973C6">
        <w:rPr>
          <w:b/>
        </w:rPr>
        <w:t>出图比例尺：</w:t>
      </w:r>
      <w:r w:rsidRPr="00142580">
        <w:t>设置出图比例尺大小</w:t>
      </w:r>
      <w:r w:rsidRPr="00142580">
        <w:rPr>
          <w:rFonts w:hint="eastAsia"/>
        </w:rPr>
        <w:t>。</w:t>
      </w:r>
    </w:p>
    <w:p w:rsidR="00112877" w:rsidRPr="00142580" w:rsidRDefault="00112877" w:rsidP="00112877">
      <w:pPr>
        <w:pStyle w:val="SMGI6"/>
        <w:ind w:firstLine="482"/>
      </w:pPr>
      <w:r w:rsidRPr="004973C6">
        <w:rPr>
          <w:b/>
        </w:rPr>
        <w:t>弯曲化简宽度图上：</w:t>
      </w:r>
      <w:r w:rsidRPr="00142580">
        <w:t>设置指定参考弯曲基线的图上长度</w:t>
      </w:r>
      <w:r w:rsidRPr="00142580">
        <w:rPr>
          <w:rFonts w:hint="eastAsia"/>
        </w:rPr>
        <w:t>。</w:t>
      </w:r>
    </w:p>
    <w:p w:rsidR="00112877" w:rsidRPr="00142580" w:rsidRDefault="00112877" w:rsidP="00112877">
      <w:pPr>
        <w:pStyle w:val="SMGI6"/>
        <w:ind w:firstLine="482"/>
      </w:pPr>
      <w:r w:rsidRPr="004973C6">
        <w:rPr>
          <w:b/>
        </w:rPr>
        <w:t>平滑参数：</w:t>
      </w:r>
      <w:r w:rsidRPr="00142580">
        <w:t>设置线弯曲化简后平滑的容差值</w:t>
      </w:r>
      <w:r w:rsidRPr="00142580">
        <w:rPr>
          <w:rFonts w:hint="eastAsia"/>
        </w:rPr>
        <w:t>。</w:t>
      </w:r>
    </w:p>
    <w:p w:rsidR="00112877" w:rsidRPr="004973C6" w:rsidRDefault="004B0830" w:rsidP="00112877">
      <w:pPr>
        <w:pStyle w:val="SMGI5"/>
      </w:pPr>
      <w:r>
        <w:pict>
          <v:shape id="图片 81" o:spid="_x0000_i1165" type="#_x0000_t75" style="width:45.1pt;height:40.05pt;visibility:visible;mso-wrap-style:square">
            <v:imagedata r:id="rId157" o:title=""/>
          </v:shape>
        </w:pict>
      </w:r>
    </w:p>
    <w:p w:rsidR="00112877" w:rsidRPr="004973C6" w:rsidRDefault="00112877" w:rsidP="00112877">
      <w:pPr>
        <w:pStyle w:val="SMGI6"/>
        <w:ind w:firstLine="480"/>
      </w:pPr>
      <w:r w:rsidRPr="004973C6">
        <w:t>【要素边化简】针对于选择的边要素或者面要素，在不改变基本几何形状的情况下，基于设置的最小弯曲深度和最小开口宽度进行要素的弯曲简化。</w:t>
      </w:r>
    </w:p>
    <w:p w:rsidR="00112877" w:rsidRPr="004973C6" w:rsidRDefault="00112877" w:rsidP="00112877">
      <w:pPr>
        <w:pStyle w:val="SMGI6"/>
        <w:ind w:firstLine="482"/>
        <w:rPr>
          <w:b/>
        </w:rPr>
      </w:pPr>
      <w:r w:rsidRPr="004973C6">
        <w:rPr>
          <w:b/>
        </w:rPr>
        <w:t>操作方法：</w:t>
      </w:r>
      <w:r w:rsidRPr="004973C6">
        <w:t>单击【编辑】工具选择目标要素，点击【要素边化简】，弹出如</w:t>
      </w:r>
      <w:r>
        <w:rPr>
          <w:rFonts w:hint="eastAsia"/>
        </w:rPr>
        <w:t>下图</w:t>
      </w:r>
      <w:r w:rsidRPr="004973C6">
        <w:t>所示的对话框，设置最小弯曲深度和最小开口宽度的实际距离，单击【确定】，完成选中要素的边化简。</w:t>
      </w:r>
    </w:p>
    <w:p w:rsidR="00112877" w:rsidRPr="004973C6" w:rsidRDefault="004B0830" w:rsidP="00112877">
      <w:pPr>
        <w:pStyle w:val="SMGIb"/>
        <w:rPr>
          <w:rFonts w:ascii="Times New Roman" w:hAnsi="Times New Roman"/>
        </w:rPr>
      </w:pPr>
      <w:r>
        <w:rPr>
          <w:noProof/>
        </w:rPr>
        <w:pict>
          <v:shape id="图片 107" o:spid="_x0000_i1166" type="#_x0000_t75" style="width:248.55pt;height:133.35pt;visibility:visible;mso-wrap-style:square">
            <v:imagedata r:id="rId158" o:title=""/>
          </v:shape>
        </w:pict>
      </w:r>
    </w:p>
    <w:p w:rsidR="00112877" w:rsidRPr="00F6506B" w:rsidRDefault="00112877" w:rsidP="00112877">
      <w:pPr>
        <w:pStyle w:val="SMGI"/>
      </w:pPr>
      <w:r w:rsidRPr="00F6506B">
        <w:lastRenderedPageBreak/>
        <w:t>要素边化简设置对话框</w:t>
      </w:r>
    </w:p>
    <w:p w:rsidR="00112877" w:rsidRPr="00B26545" w:rsidRDefault="00112877" w:rsidP="00112877">
      <w:pPr>
        <w:pStyle w:val="SMGI6"/>
        <w:ind w:firstLine="480"/>
        <w:rPr>
          <w:b/>
        </w:rPr>
      </w:pPr>
      <w:r w:rsidRPr="004973C6">
        <w:t>要素边化简的效果如</w:t>
      </w:r>
      <w:r>
        <w:rPr>
          <w:rFonts w:hint="eastAsia"/>
        </w:rPr>
        <w:t>下图</w:t>
      </w:r>
      <w:r w:rsidRPr="004973C6">
        <w:t>所示</w:t>
      </w:r>
      <w:r>
        <w:rPr>
          <w:rFonts w:hint="eastAsia"/>
        </w:rPr>
        <w:t>：</w:t>
      </w:r>
    </w:p>
    <w:p w:rsidR="00112877" w:rsidRPr="004973C6" w:rsidRDefault="004B0830" w:rsidP="00112877">
      <w:pPr>
        <w:pStyle w:val="SMGIb"/>
        <w:rPr>
          <w:rFonts w:ascii="Times New Roman" w:hAnsi="Times New Roman"/>
          <w:noProof/>
        </w:rPr>
      </w:pPr>
      <w:r>
        <w:rPr>
          <w:noProof/>
        </w:rPr>
        <w:pict>
          <v:shape id="图片 110" o:spid="_x0000_i1167" type="#_x0000_t75" style="width:185.3pt;height:239.8pt;visibility:visible;mso-wrap-style:square">
            <v:imagedata r:id="rId159" o:title=""/>
          </v:shape>
        </w:pict>
      </w:r>
      <w:r>
        <w:rPr>
          <w:noProof/>
        </w:rPr>
        <w:pict>
          <v:shape id="图片 111" o:spid="_x0000_i1168" type="#_x0000_t75" style="width:190.95pt;height:226.65pt;visibility:visible;mso-wrap-style:square">
            <v:imagedata r:id="rId160" o:title=""/>
          </v:shape>
        </w:pict>
      </w:r>
    </w:p>
    <w:p w:rsidR="00112877" w:rsidRDefault="00112877" w:rsidP="00112877">
      <w:pPr>
        <w:pStyle w:val="SMGI"/>
      </w:pPr>
      <w:r w:rsidRPr="00F6506B">
        <w:t>要素边化简效果图</w:t>
      </w:r>
    </w:p>
    <w:p w:rsidR="00112877" w:rsidRDefault="004B0830" w:rsidP="00112877">
      <w:pPr>
        <w:pStyle w:val="SMGI5"/>
        <w:rPr>
          <w:b/>
        </w:rPr>
      </w:pPr>
      <w:r>
        <w:pict>
          <v:shape id="图片 208" o:spid="_x0000_i1169" type="#_x0000_t75" style="width:50.1pt;height:44.45pt;visibility:visible;mso-wrap-style:square">
            <v:imagedata r:id="rId161" o:title=""/>
          </v:shape>
        </w:pict>
      </w:r>
    </w:p>
    <w:p w:rsidR="00112877" w:rsidRDefault="00112877" w:rsidP="00112877">
      <w:pPr>
        <w:pStyle w:val="SMGI6"/>
        <w:ind w:firstLine="482"/>
      </w:pPr>
      <w:r>
        <w:rPr>
          <w:rFonts w:hint="eastAsia"/>
          <w:b/>
        </w:rPr>
        <w:t>【</w:t>
      </w:r>
      <w:r>
        <w:rPr>
          <w:rFonts w:hint="eastAsia"/>
        </w:rPr>
        <w:t>生成</w:t>
      </w:r>
      <w:r>
        <w:t>中心</w:t>
      </w:r>
      <w:r>
        <w:rPr>
          <w:rFonts w:hint="eastAsia"/>
        </w:rPr>
        <w:t>线</w:t>
      </w:r>
      <w:r>
        <w:rPr>
          <w:b/>
        </w:rPr>
        <w:t>】</w:t>
      </w:r>
      <w:r w:rsidRPr="004973C6">
        <w:t>工具根据</w:t>
      </w:r>
      <w:r>
        <w:t>选择的</w:t>
      </w:r>
      <w:r>
        <w:rPr>
          <w:rFonts w:hint="eastAsia"/>
        </w:rPr>
        <w:t>目标图层</w:t>
      </w:r>
      <w:r>
        <w:t>基于</w:t>
      </w:r>
      <w:r>
        <w:rPr>
          <w:rFonts w:hint="eastAsia"/>
        </w:rPr>
        <w:t>该图层</w:t>
      </w:r>
      <w:r>
        <w:t>类型</w:t>
      </w:r>
      <w:r>
        <w:rPr>
          <w:rFonts w:hint="eastAsia"/>
        </w:rPr>
        <w:t>生成中心线</w:t>
      </w:r>
      <w:r>
        <w:t>。</w:t>
      </w:r>
    </w:p>
    <w:p w:rsidR="00112877" w:rsidRDefault="00112877" w:rsidP="00112877">
      <w:pPr>
        <w:pStyle w:val="SMGI6"/>
        <w:ind w:firstLine="482"/>
        <w:rPr>
          <w:rFonts w:ascii="Times New Roman" w:eastAsia="黑体" w:hAnsi="Times New Roman"/>
          <w:noProof/>
          <w:sz w:val="21"/>
        </w:rPr>
      </w:pPr>
      <w:r w:rsidRPr="004973C6">
        <w:rPr>
          <w:b/>
        </w:rPr>
        <w:t>操作方法：</w:t>
      </w:r>
      <w:r w:rsidRPr="004973C6">
        <w:t>点击【</w:t>
      </w:r>
      <w:r>
        <w:rPr>
          <w:rFonts w:hint="eastAsia"/>
        </w:rPr>
        <w:t>目标</w:t>
      </w:r>
      <w:r w:rsidRPr="004973C6">
        <w:t>】</w:t>
      </w:r>
      <w:r>
        <w:rPr>
          <w:rFonts w:hint="eastAsia"/>
        </w:rPr>
        <w:t>选择需要</w:t>
      </w:r>
      <w:r>
        <w:t>生成中</w:t>
      </w:r>
      <w:r>
        <w:rPr>
          <w:rFonts w:hint="eastAsia"/>
        </w:rPr>
        <w:t>心</w:t>
      </w:r>
      <w:r>
        <w:t>线</w:t>
      </w:r>
      <w:r>
        <w:rPr>
          <w:rFonts w:hint="eastAsia"/>
        </w:rPr>
        <w:t>图层</w:t>
      </w:r>
      <w:r w:rsidRPr="004973C6">
        <w:t>，下拉框选择目标图层，</w:t>
      </w:r>
      <w:r>
        <w:rPr>
          <w:rFonts w:hint="eastAsia"/>
        </w:rPr>
        <w:t>再</w:t>
      </w:r>
      <w:r>
        <w:t>框选地图</w:t>
      </w:r>
      <w:r>
        <w:rPr>
          <w:rFonts w:hint="eastAsia"/>
        </w:rPr>
        <w:t>框</w:t>
      </w:r>
      <w:r>
        <w:t>内的面要素，</w:t>
      </w:r>
      <w:r>
        <w:rPr>
          <w:rFonts w:hint="eastAsia"/>
        </w:rPr>
        <w:t>点击</w:t>
      </w:r>
      <w:r>
        <w:t>生成中心</w:t>
      </w:r>
      <w:r>
        <w:rPr>
          <w:rFonts w:hint="eastAsia"/>
        </w:rPr>
        <w:t>线</w:t>
      </w:r>
      <w:r>
        <w:t>，自动生成</w:t>
      </w:r>
      <w:r w:rsidRPr="004973C6">
        <w:t>。</w:t>
      </w:r>
    </w:p>
    <w:p w:rsidR="00112877" w:rsidRPr="004973C6" w:rsidRDefault="00112877" w:rsidP="00112877">
      <w:pPr>
        <w:pStyle w:val="SMGI2"/>
      </w:pPr>
      <w:bookmarkStart w:id="48" w:name="_Toc126927733"/>
      <w:bookmarkStart w:id="49" w:name="_Toc145609539"/>
      <w:r>
        <w:rPr>
          <w:rFonts w:hint="eastAsia"/>
        </w:rPr>
        <w:t>拓扑处理</w:t>
      </w:r>
      <w:bookmarkEnd w:id="48"/>
      <w:bookmarkEnd w:id="49"/>
    </w:p>
    <w:p w:rsidR="00112877" w:rsidRPr="004973C6" w:rsidRDefault="004B0830" w:rsidP="00112877">
      <w:pPr>
        <w:pStyle w:val="SMGI5"/>
      </w:pPr>
      <w:r>
        <w:pict>
          <v:shape id="图片 97" o:spid="_x0000_i1170" type="#_x0000_t75" style="width:46.35pt;height:38.8pt;visibility:visible;mso-wrap-style:square">
            <v:imagedata r:id="rId162" o:title=""/>
          </v:shape>
        </w:pict>
      </w:r>
    </w:p>
    <w:p w:rsidR="00112877" w:rsidRPr="004973C6" w:rsidRDefault="00112877" w:rsidP="00112877">
      <w:pPr>
        <w:pStyle w:val="SMGI6"/>
        <w:ind w:firstLine="480"/>
      </w:pPr>
      <w:r w:rsidRPr="004973C6">
        <w:t>【伪节点处理】工具基于自定义关键字段，对自定义图层提供线要素的伪节点检查。</w:t>
      </w:r>
    </w:p>
    <w:p w:rsidR="00112877" w:rsidRPr="004973C6" w:rsidRDefault="00112877" w:rsidP="00112877">
      <w:pPr>
        <w:pStyle w:val="SMGI6"/>
        <w:ind w:firstLine="482"/>
        <w:rPr>
          <w:b/>
        </w:rPr>
      </w:pPr>
      <w:r w:rsidRPr="004973C6">
        <w:rPr>
          <w:b/>
        </w:rPr>
        <w:t>操作方法：</w:t>
      </w:r>
      <w:r w:rsidRPr="004973C6">
        <w:t>点击【伪节点处理】，弹出如</w:t>
      </w:r>
      <w:r>
        <w:rPr>
          <w:rFonts w:hint="eastAsia"/>
        </w:rPr>
        <w:t>下图</w:t>
      </w:r>
      <w:r w:rsidRPr="004973C6">
        <w:t>所示的对话框，下拉框选择目标图层，设定作业区范围文件，选定伪节点定义的字段参数，单击【确定】，即可实现伪节点处理。</w:t>
      </w:r>
    </w:p>
    <w:p w:rsidR="00112877" w:rsidRPr="004973C6" w:rsidRDefault="004B0830" w:rsidP="00112877">
      <w:pPr>
        <w:pStyle w:val="SMGIb"/>
      </w:pPr>
      <w:r>
        <w:rPr>
          <w:noProof/>
        </w:rPr>
        <w:lastRenderedPageBreak/>
        <w:pict>
          <v:shape id="图片 102" o:spid="_x0000_i1171" type="#_x0000_t75" style="width:271.7pt;height:206.6pt;visibility:visible;mso-wrap-style:square">
            <v:imagedata r:id="rId163" o:title=""/>
          </v:shape>
        </w:pict>
      </w:r>
    </w:p>
    <w:p w:rsidR="00112877" w:rsidRPr="00F6506B" w:rsidRDefault="00112877" w:rsidP="00333185">
      <w:pPr>
        <w:pStyle w:val="SMGI"/>
      </w:pPr>
      <w:r w:rsidRPr="00741ADD">
        <w:fldChar w:fldCharType="begin"/>
      </w:r>
      <w:r w:rsidRPr="00741ADD">
        <w:instrText xml:space="preserve"> SEQ </w:instrText>
      </w:r>
      <w:r w:rsidRPr="00741ADD">
        <w:instrText>图</w:instrText>
      </w:r>
      <w:r w:rsidRPr="00741ADD">
        <w:instrText xml:space="preserve">5- \* ARABIC </w:instrText>
      </w:r>
      <w:r w:rsidRPr="00741ADD">
        <w:fldChar w:fldCharType="end"/>
      </w:r>
      <w:r w:rsidRPr="00F6506B">
        <w:t>伪节点设置对话框</w:t>
      </w:r>
    </w:p>
    <w:p w:rsidR="00112877" w:rsidRPr="004973C6" w:rsidRDefault="00112877" w:rsidP="00333185">
      <w:pPr>
        <w:pStyle w:val="SMGI6"/>
        <w:ind w:firstLine="480"/>
      </w:pPr>
      <w:r w:rsidRPr="004973C6">
        <w:t>【参数说明】</w:t>
      </w:r>
    </w:p>
    <w:p w:rsidR="00112877" w:rsidRPr="006557C2" w:rsidRDefault="00112877" w:rsidP="00333185">
      <w:pPr>
        <w:pStyle w:val="SMGI6"/>
        <w:ind w:firstLine="482"/>
      </w:pPr>
      <w:r w:rsidRPr="002D38BB">
        <w:rPr>
          <w:b/>
        </w:rPr>
        <w:t>图层名称：</w:t>
      </w:r>
      <w:r w:rsidRPr="006557C2">
        <w:t>下拉框选择进行伪节点处理的线图层</w:t>
      </w:r>
      <w:r w:rsidRPr="006557C2">
        <w:rPr>
          <w:rFonts w:hint="eastAsia"/>
        </w:rPr>
        <w:t>。</w:t>
      </w:r>
    </w:p>
    <w:p w:rsidR="00112877" w:rsidRPr="006557C2" w:rsidRDefault="00112877" w:rsidP="00333185">
      <w:pPr>
        <w:pStyle w:val="SMGI6"/>
        <w:ind w:firstLine="482"/>
      </w:pPr>
      <w:r w:rsidRPr="004973C6">
        <w:rPr>
          <w:b/>
        </w:rPr>
        <w:t>作业区范围文件：</w:t>
      </w:r>
      <w:r w:rsidRPr="006557C2">
        <w:t>根据用户需求，该选项属于可选项。选择作业区范围的</w:t>
      </w:r>
      <w:r w:rsidRPr="006557C2">
        <w:t>shapefile</w:t>
      </w:r>
      <w:r w:rsidRPr="006557C2">
        <w:t>文件</w:t>
      </w:r>
      <w:r w:rsidRPr="006557C2">
        <w:rPr>
          <w:rFonts w:hint="eastAsia"/>
        </w:rPr>
        <w:t>。</w:t>
      </w:r>
    </w:p>
    <w:p w:rsidR="00112877" w:rsidRPr="006557C2" w:rsidRDefault="00112877" w:rsidP="00333185">
      <w:pPr>
        <w:pStyle w:val="SMGI6"/>
        <w:ind w:firstLine="482"/>
      </w:pPr>
      <w:r w:rsidRPr="004973C6">
        <w:rPr>
          <w:b/>
        </w:rPr>
        <w:t>参数设置：</w:t>
      </w:r>
      <w:r w:rsidRPr="006557C2">
        <w:t>选择伪节点处理的定义字段，若对应满足条件的节点的定义字段属性值相同，则属于伪节点</w:t>
      </w:r>
      <w:r w:rsidRPr="006557C2">
        <w:rPr>
          <w:rFonts w:hint="eastAsia"/>
        </w:rPr>
        <w:t>。</w:t>
      </w:r>
    </w:p>
    <w:p w:rsidR="00112877" w:rsidRPr="004973C6" w:rsidRDefault="004B0830" w:rsidP="00333185">
      <w:pPr>
        <w:pStyle w:val="SMGI5"/>
      </w:pPr>
      <w:r>
        <w:pict>
          <v:shape id="图片 98" o:spid="_x0000_i1172" type="#_x0000_t75" style="width:46.35pt;height:40.7pt;visibility:visible;mso-wrap-style:square">
            <v:imagedata r:id="rId164" o:title=""/>
          </v:shape>
        </w:pict>
      </w:r>
    </w:p>
    <w:p w:rsidR="00112877" w:rsidRPr="004973C6" w:rsidRDefault="00112877" w:rsidP="00333185">
      <w:pPr>
        <w:pStyle w:val="SMGI6"/>
        <w:ind w:firstLine="480"/>
      </w:pPr>
      <w:r w:rsidRPr="004973C6">
        <w:t>【悬挂点处理】检查并修正线要素的连通性。</w:t>
      </w:r>
    </w:p>
    <w:p w:rsidR="00112877" w:rsidRPr="004973C6" w:rsidRDefault="00112877" w:rsidP="00333185">
      <w:pPr>
        <w:pStyle w:val="SMGI6"/>
        <w:ind w:firstLine="482"/>
      </w:pPr>
      <w:r w:rsidRPr="004973C6">
        <w:rPr>
          <w:b/>
        </w:rPr>
        <w:t>操作方法：</w:t>
      </w:r>
      <w:r w:rsidRPr="004973C6">
        <w:t>点击【悬挂点处理】，弹出如</w:t>
      </w:r>
      <w:r>
        <w:rPr>
          <w:rFonts w:hint="eastAsia"/>
        </w:rPr>
        <w:t>下图</w:t>
      </w:r>
      <w:r w:rsidRPr="004973C6">
        <w:t>所示的对话框，下拉框选择目标图层，设置参数，对目标图层的悬挂点进行处理。</w:t>
      </w:r>
    </w:p>
    <w:p w:rsidR="00112877" w:rsidRPr="004973C6" w:rsidRDefault="004B0830" w:rsidP="00333185">
      <w:pPr>
        <w:pStyle w:val="SMGIb"/>
        <w:rPr>
          <w:rFonts w:ascii="Times New Roman" w:hAnsi="Times New Roman"/>
        </w:rPr>
      </w:pPr>
      <w:r>
        <w:rPr>
          <w:noProof/>
        </w:rPr>
        <w:pict>
          <v:shape id="图片 346" o:spid="_x0000_i1173" type="#_x0000_t75" style="width:275.5pt;height:146.5pt;visibility:visible;mso-wrap-style:square">
            <v:imagedata r:id="rId165" o:title=""/>
          </v:shape>
        </w:pict>
      </w:r>
    </w:p>
    <w:p w:rsidR="00112877" w:rsidRPr="00F6506B" w:rsidRDefault="00112877" w:rsidP="00333185">
      <w:pPr>
        <w:pStyle w:val="SMGI"/>
      </w:pPr>
      <w:r w:rsidRPr="00F6506B">
        <w:t>悬挂点设置对话框</w:t>
      </w:r>
    </w:p>
    <w:p w:rsidR="00112877" w:rsidRDefault="00112877" w:rsidP="00333185">
      <w:pPr>
        <w:pStyle w:val="SMGI6"/>
        <w:ind w:firstLine="480"/>
      </w:pPr>
      <w:r w:rsidRPr="004973C6">
        <w:lastRenderedPageBreak/>
        <w:t>按</w:t>
      </w:r>
      <w:r w:rsidRPr="004973C6">
        <w:t>r</w:t>
      </w:r>
      <w:r w:rsidRPr="004973C6">
        <w:t>键重新进行检查，按</w:t>
      </w:r>
      <w:r w:rsidRPr="004973C6">
        <w:t>n</w:t>
      </w:r>
      <w:r w:rsidRPr="004973C6">
        <w:t>键跳至下一个错误。在错误地区单击左键自动处理错误，在错误地区单击右键自动忽略错误。</w:t>
      </w:r>
    </w:p>
    <w:p w:rsidR="00112877" w:rsidRPr="004973C6" w:rsidRDefault="004B0830" w:rsidP="00333185">
      <w:pPr>
        <w:pStyle w:val="SMGI5"/>
      </w:pPr>
      <w:r>
        <w:pict>
          <v:shape id="图片 27" o:spid="_x0000_i1174" type="#_x0000_t75" alt="图片包含 图标&#10;&#10;描述已自动生成" style="width:55.7pt;height:41.95pt;visibility:visible;mso-wrap-style:square">
            <v:imagedata r:id="rId166" o:title="图片包含 图标&#10;&#10;描述已自动生成"/>
          </v:shape>
        </w:pict>
      </w:r>
    </w:p>
    <w:p w:rsidR="00112877" w:rsidRDefault="00112877" w:rsidP="00333185">
      <w:pPr>
        <w:pStyle w:val="SMGI6"/>
        <w:ind w:firstLine="480"/>
      </w:pPr>
      <w:r w:rsidRPr="004973C6">
        <w:t>【悬挂点检查】检查线要素</w:t>
      </w:r>
      <w:r>
        <w:rPr>
          <w:rFonts w:hint="eastAsia"/>
        </w:rPr>
        <w:t>是否</w:t>
      </w:r>
      <w:r>
        <w:t>存在悬挂问题</w:t>
      </w:r>
      <w:r w:rsidRPr="004973C6">
        <w:t>。</w:t>
      </w:r>
      <w:r>
        <w:rPr>
          <w:rFonts w:hint="eastAsia"/>
        </w:rPr>
        <w:t>检查</w:t>
      </w:r>
      <w:r>
        <w:t>结果</w:t>
      </w:r>
      <w:r w:rsidRPr="004973C6">
        <w:t>以</w:t>
      </w:r>
      <w:r w:rsidRPr="004973C6">
        <w:t>shapefile</w:t>
      </w:r>
      <w:r w:rsidRPr="004973C6">
        <w:t>方式记录</w:t>
      </w:r>
      <w:r>
        <w:rPr>
          <w:rFonts w:hint="eastAsia"/>
        </w:rPr>
        <w:t>。</w:t>
      </w:r>
    </w:p>
    <w:p w:rsidR="00112877" w:rsidRDefault="004B0830" w:rsidP="00333185">
      <w:pPr>
        <w:pStyle w:val="SMGIb"/>
        <w:rPr>
          <w:rFonts w:ascii="Times New Roman" w:hAnsi="Times New Roman"/>
        </w:rPr>
      </w:pPr>
      <w:r>
        <w:rPr>
          <w:noProof/>
        </w:rPr>
        <w:pict>
          <v:shape id="图片 518096974" o:spid="_x0000_i1175" type="#_x0000_t75" style="width:276.1pt;height:149pt;visibility:visible;mso-wrap-style:square">
            <v:imagedata r:id="rId167" o:title=""/>
          </v:shape>
        </w:pict>
      </w:r>
    </w:p>
    <w:p w:rsidR="00112877" w:rsidRPr="0031300D" w:rsidRDefault="00112877" w:rsidP="00333185">
      <w:pPr>
        <w:pStyle w:val="SMGI"/>
      </w:pPr>
      <w:r>
        <w:t>悬挂点</w:t>
      </w:r>
      <w:r w:rsidRPr="00F6506B">
        <w:t>检查设置对话框</w:t>
      </w:r>
    </w:p>
    <w:p w:rsidR="00112877" w:rsidRDefault="004B0830" w:rsidP="00333185">
      <w:pPr>
        <w:pStyle w:val="SMGI5"/>
      </w:pPr>
      <w:r>
        <w:pict>
          <v:shape id="图片 99" o:spid="_x0000_i1176" type="#_x0000_t75" style="width:44.45pt;height:38.8pt;visibility:visible;mso-wrap-style:square">
            <v:imagedata r:id="rId168" o:title=""/>
          </v:shape>
        </w:pict>
      </w:r>
    </w:p>
    <w:p w:rsidR="00112877" w:rsidRPr="00333185" w:rsidRDefault="00112877" w:rsidP="00333185">
      <w:pPr>
        <w:pStyle w:val="SMGI6"/>
        <w:ind w:firstLine="480"/>
      </w:pPr>
      <w:r w:rsidRPr="00333185">
        <w:rPr>
          <w:rFonts w:hint="eastAsia"/>
        </w:rPr>
        <w:t>【面</w:t>
      </w:r>
      <w:r w:rsidRPr="00333185">
        <w:t>要素合并】</w:t>
      </w:r>
      <w:r w:rsidRPr="00333185">
        <w:rPr>
          <w:rFonts w:hint="eastAsia"/>
        </w:rPr>
        <w:t>工具</w:t>
      </w:r>
      <w:r w:rsidRPr="00333185">
        <w:t>是</w:t>
      </w:r>
      <w:r w:rsidRPr="00333185">
        <w:rPr>
          <w:rFonts w:hint="eastAsia"/>
        </w:rPr>
        <w:t>基于字段</w:t>
      </w:r>
      <w:r w:rsidRPr="00333185">
        <w:t>参数设置</w:t>
      </w:r>
      <w:r w:rsidRPr="00333185">
        <w:rPr>
          <w:rFonts w:hint="eastAsia"/>
        </w:rPr>
        <w:t>，合并目标</w:t>
      </w:r>
      <w:r w:rsidRPr="00333185">
        <w:t>面图层</w:t>
      </w:r>
      <w:r w:rsidRPr="00333185">
        <w:rPr>
          <w:rFonts w:hint="eastAsia"/>
        </w:rPr>
        <w:t>中指定</w:t>
      </w:r>
      <w:r w:rsidRPr="00333185">
        <w:t>字段值</w:t>
      </w:r>
      <w:r w:rsidRPr="00333185">
        <w:rPr>
          <w:rFonts w:hint="eastAsia"/>
        </w:rPr>
        <w:t>相同</w:t>
      </w:r>
      <w:r w:rsidRPr="00333185">
        <w:t>且要素相交的</w:t>
      </w:r>
      <w:r w:rsidRPr="00333185">
        <w:rPr>
          <w:rFonts w:hint="eastAsia"/>
        </w:rPr>
        <w:t>要素</w:t>
      </w:r>
      <w:r w:rsidRPr="00333185">
        <w:t>。</w:t>
      </w:r>
    </w:p>
    <w:p w:rsidR="00112877" w:rsidRDefault="004B0830" w:rsidP="00333185">
      <w:pPr>
        <w:pStyle w:val="SMGIb"/>
        <w:rPr>
          <w:rFonts w:ascii="Times New Roman" w:hAnsi="Times New Roman"/>
        </w:rPr>
      </w:pPr>
      <w:r>
        <w:rPr>
          <w:noProof/>
        </w:rPr>
        <w:pict>
          <v:shape id="图片 71" o:spid="_x0000_i1177" type="#_x0000_t75" style="width:259.85pt;height:183.45pt;visibility:visible;mso-wrap-style:square">
            <v:imagedata r:id="rId169" o:title=""/>
          </v:shape>
        </w:pict>
      </w:r>
    </w:p>
    <w:p w:rsidR="00112877" w:rsidRPr="00F6506B" w:rsidRDefault="00112877" w:rsidP="00333185">
      <w:pPr>
        <w:pStyle w:val="SMGI"/>
      </w:pPr>
      <w:r w:rsidRPr="00F6506B">
        <w:t>面要素合并对话框</w:t>
      </w:r>
    </w:p>
    <w:p w:rsidR="00112877" w:rsidRDefault="004B0830" w:rsidP="00333185">
      <w:pPr>
        <w:pStyle w:val="SMGIb"/>
        <w:rPr>
          <w:rFonts w:ascii="Times New Roman" w:hAnsi="Times New Roman"/>
        </w:rPr>
      </w:pPr>
      <w:r>
        <w:rPr>
          <w:noProof/>
        </w:rPr>
        <w:lastRenderedPageBreak/>
        <w:pict>
          <v:shape id="图片 275" o:spid="_x0000_i1178" type="#_x0000_t75" style="width:169.65pt;height:169.65pt;visibility:visible;mso-wrap-style:square" o:bordertopcolor="#7f7f7f" o:borderleftcolor="#7f7f7f" o:borderbottomcolor="#7f7f7f" o:borderrightcolor="#7f7f7f">
            <v:imagedata r:id="rId170" o:title=""/>
            <o:lock v:ext="edit" aspectratio="f"/>
            <w10:bordertop type="single" width="6"/>
            <w10:borderleft type="single" width="6"/>
            <w10:borderbottom type="single" width="6"/>
            <w10:borderright type="single" width="6"/>
          </v:shape>
        </w:pict>
      </w:r>
      <w:r w:rsidR="00112877" w:rsidRPr="009D1A18">
        <w:rPr>
          <w:noProof/>
        </w:rPr>
        <w:t xml:space="preserve"> </w:t>
      </w:r>
      <w:r>
        <w:rPr>
          <w:noProof/>
        </w:rPr>
        <w:pict>
          <v:shape id="图片 269" o:spid="_x0000_i1179" type="#_x0000_t75" style="width:170.3pt;height:170.3pt;visibility:visible;mso-wrap-style:square" o:bordertopcolor="#7f7f7f" o:borderleftcolor="#7f7f7f" o:borderbottomcolor="#7f7f7f" o:borderrightcolor="#7f7f7f">
            <v:imagedata r:id="rId171" o:title="" cropleft="6272f"/>
            <o:lock v:ext="edit" aspectratio="f"/>
            <w10:bordertop type="single" width="6"/>
            <w10:borderleft type="single" width="6"/>
            <w10:borderbottom type="single" width="6"/>
            <w10:borderright type="single" width="6"/>
          </v:shape>
        </w:pict>
      </w:r>
    </w:p>
    <w:p w:rsidR="00112877" w:rsidRPr="00F6506B" w:rsidRDefault="00112877" w:rsidP="00333185">
      <w:pPr>
        <w:pStyle w:val="SMGI"/>
      </w:pPr>
      <w:r w:rsidRPr="00F6506B">
        <w:t>面要素合并效果图</w:t>
      </w:r>
    </w:p>
    <w:p w:rsidR="00112877" w:rsidRPr="004973C6" w:rsidRDefault="00112877" w:rsidP="00333185">
      <w:pPr>
        <w:pStyle w:val="SMGI6"/>
        <w:ind w:firstLine="480"/>
      </w:pPr>
      <w:r w:rsidRPr="004973C6">
        <w:t>【参数说明】</w:t>
      </w:r>
    </w:p>
    <w:p w:rsidR="00112877" w:rsidRPr="006557C2" w:rsidRDefault="00112877" w:rsidP="00333185">
      <w:pPr>
        <w:pStyle w:val="SMGI6"/>
        <w:ind w:firstLine="482"/>
      </w:pPr>
      <w:r>
        <w:rPr>
          <w:rFonts w:hint="eastAsia"/>
          <w:b/>
        </w:rPr>
        <w:t>图层选取</w:t>
      </w:r>
      <w:r w:rsidRPr="004973C6">
        <w:rPr>
          <w:b/>
        </w:rPr>
        <w:t>：</w:t>
      </w:r>
      <w:r w:rsidRPr="006557C2">
        <w:rPr>
          <w:rFonts w:hint="eastAsia"/>
        </w:rPr>
        <w:t>下拉框</w:t>
      </w:r>
      <w:r w:rsidRPr="006557C2">
        <w:t>选择目标</w:t>
      </w:r>
      <w:r w:rsidRPr="006557C2">
        <w:rPr>
          <w:rFonts w:hint="eastAsia"/>
        </w:rPr>
        <w:t>面图层。</w:t>
      </w:r>
    </w:p>
    <w:p w:rsidR="00112877" w:rsidRPr="006557C2" w:rsidRDefault="00112877" w:rsidP="00333185">
      <w:pPr>
        <w:pStyle w:val="SMGI6"/>
        <w:ind w:firstLine="482"/>
      </w:pPr>
      <w:r>
        <w:rPr>
          <w:rFonts w:hint="eastAsia"/>
          <w:b/>
        </w:rPr>
        <w:t>参数设置</w:t>
      </w:r>
      <w:r w:rsidRPr="004973C6">
        <w:rPr>
          <w:b/>
        </w:rPr>
        <w:t>：</w:t>
      </w:r>
      <w:r w:rsidRPr="006557C2">
        <w:t>设置</w:t>
      </w:r>
      <w:r w:rsidRPr="006557C2">
        <w:rPr>
          <w:rFonts w:hint="eastAsia"/>
        </w:rPr>
        <w:t>字段</w:t>
      </w:r>
      <w:r w:rsidRPr="006557C2">
        <w:t>参数</w:t>
      </w:r>
      <w:r w:rsidRPr="006557C2">
        <w:rPr>
          <w:rFonts w:hint="eastAsia"/>
        </w:rPr>
        <w:t>。</w:t>
      </w:r>
      <w:r w:rsidRPr="006557C2">
        <w:t>若</w:t>
      </w:r>
      <w:r w:rsidRPr="006557C2">
        <w:rPr>
          <w:rFonts w:hint="eastAsia"/>
        </w:rPr>
        <w:t>要素指定</w:t>
      </w:r>
      <w:r w:rsidRPr="006557C2">
        <w:t>字段值相同</w:t>
      </w:r>
      <w:r w:rsidRPr="006557C2">
        <w:rPr>
          <w:rFonts w:hint="eastAsia"/>
        </w:rPr>
        <w:t>且</w:t>
      </w:r>
      <w:r w:rsidRPr="006557C2">
        <w:t>要素存在相交关系，</w:t>
      </w:r>
      <w:r w:rsidRPr="006557C2">
        <w:rPr>
          <w:rFonts w:hint="eastAsia"/>
        </w:rPr>
        <w:t>则</w:t>
      </w:r>
      <w:r w:rsidRPr="006557C2">
        <w:t>要素参与合并。</w:t>
      </w:r>
    </w:p>
    <w:p w:rsidR="00112877" w:rsidRPr="004973C6" w:rsidRDefault="004B0830" w:rsidP="00333185">
      <w:pPr>
        <w:pStyle w:val="SMGI5"/>
      </w:pPr>
      <w:r>
        <w:pict>
          <v:shape id="图片 104" o:spid="_x0000_i1180" type="#_x0000_t75" style="width:42.55pt;height:40.05pt;visibility:visible;mso-wrap-style:square">
            <v:imagedata r:id="rId172" o:title=""/>
          </v:shape>
        </w:pict>
      </w:r>
    </w:p>
    <w:p w:rsidR="00112877" w:rsidRPr="004973C6" w:rsidRDefault="00112877" w:rsidP="00333185">
      <w:pPr>
        <w:pStyle w:val="SMGI6"/>
        <w:ind w:firstLine="480"/>
      </w:pPr>
      <w:r w:rsidRPr="004973C6">
        <w:t>【拓扑纠正】工具是检查选择要素的几何体的拓扑关系是否正确，不正确的要素，自动进行拓扑纠正操作。</w:t>
      </w:r>
    </w:p>
    <w:p w:rsidR="00112877" w:rsidRDefault="00112877" w:rsidP="00333185">
      <w:pPr>
        <w:pStyle w:val="SMGI6"/>
        <w:ind w:firstLine="482"/>
      </w:pPr>
      <w:r w:rsidRPr="004973C6">
        <w:rPr>
          <w:b/>
        </w:rPr>
        <w:t>操作方法：</w:t>
      </w:r>
      <w:r w:rsidRPr="004973C6">
        <w:t>单击【选择】或者【编辑】工具选择目标要素，点击【拓扑纠正】，自动完成拓扑纠正。</w:t>
      </w:r>
    </w:p>
    <w:p w:rsidR="00112877" w:rsidRDefault="004B0830" w:rsidP="00333185">
      <w:pPr>
        <w:pStyle w:val="SMGI5"/>
      </w:pPr>
      <w:r>
        <w:pict>
          <v:shape id="图片 260371648" o:spid="_x0000_i1181" type="#_x0000_t75" style="width:58.25pt;height:47.6pt;visibility:visible;mso-wrap-style:square">
            <v:imagedata r:id="rId173" o:title=""/>
          </v:shape>
        </w:pict>
      </w:r>
    </w:p>
    <w:p w:rsidR="00112877" w:rsidRDefault="00112877" w:rsidP="00333185">
      <w:pPr>
        <w:pStyle w:val="SMGI6"/>
        <w:ind w:firstLine="480"/>
      </w:pPr>
      <w:r w:rsidRPr="004973C6">
        <w:t>【</w:t>
      </w:r>
      <w:r>
        <w:rPr>
          <w:rFonts w:hint="eastAsia"/>
        </w:rPr>
        <w:t>水系线面</w:t>
      </w:r>
      <w:r>
        <w:t>处理</w:t>
      </w:r>
      <w:r w:rsidRPr="004973C6">
        <w:t>】工具</w:t>
      </w:r>
      <w:r>
        <w:rPr>
          <w:rFonts w:hint="eastAsia"/>
        </w:rPr>
        <w:t>自动处理</w:t>
      </w:r>
      <w:r>
        <w:t>水系面</w:t>
      </w:r>
      <w:r>
        <w:rPr>
          <w:rFonts w:hint="eastAsia"/>
        </w:rPr>
        <w:t>化简</w:t>
      </w:r>
      <w:r>
        <w:t>后，</w:t>
      </w:r>
      <w:r>
        <w:rPr>
          <w:rFonts w:hint="eastAsia"/>
        </w:rPr>
        <w:t>水系</w:t>
      </w:r>
      <w:r>
        <w:t>线与面的</w:t>
      </w:r>
      <w:r>
        <w:rPr>
          <w:rFonts w:hint="eastAsia"/>
        </w:rPr>
        <w:t>关系</w:t>
      </w:r>
      <w:r>
        <w:t>维护</w:t>
      </w:r>
      <w:r>
        <w:rPr>
          <w:rFonts w:hint="eastAsia"/>
        </w:rPr>
        <w:t>。</w:t>
      </w:r>
    </w:p>
    <w:p w:rsidR="00112877" w:rsidRDefault="00112877" w:rsidP="00333185">
      <w:pPr>
        <w:pStyle w:val="SMGI6"/>
        <w:ind w:firstLine="482"/>
      </w:pPr>
      <w:r w:rsidRPr="004973C6">
        <w:rPr>
          <w:b/>
        </w:rPr>
        <w:t>操作方法：</w:t>
      </w:r>
      <w:r>
        <w:rPr>
          <w:rFonts w:hint="eastAsia"/>
        </w:rPr>
        <w:t>自动从水系设施线面配置文件中读取水系设施和水系线的可选范围。</w:t>
      </w:r>
      <w:r w:rsidRPr="004973C6">
        <w:t>单击【</w:t>
      </w:r>
      <w:r>
        <w:rPr>
          <w:rFonts w:hint="eastAsia"/>
        </w:rPr>
        <w:t>水系线面处理</w:t>
      </w:r>
      <w:r w:rsidRPr="004973C6">
        <w:t>】</w:t>
      </w:r>
      <w:r>
        <w:rPr>
          <w:rFonts w:hint="eastAsia"/>
        </w:rPr>
        <w:t>，通过图形选择器选择目标的线与面，并完成处理。</w:t>
      </w:r>
    </w:p>
    <w:p w:rsidR="00112877" w:rsidRDefault="004B0830" w:rsidP="00333185">
      <w:pPr>
        <w:pStyle w:val="SMGIb"/>
      </w:pPr>
      <w:r>
        <w:rPr>
          <w:noProof/>
        </w:rPr>
        <w:lastRenderedPageBreak/>
        <w:pict>
          <v:shape id="_x0000_i1182" type="#_x0000_t75" style="width:195.95pt;height:134.6pt;visibility:visible;mso-wrap-style:square">
            <v:imagedata r:id="rId174" o:title=""/>
          </v:shape>
        </w:pict>
      </w:r>
    </w:p>
    <w:p w:rsidR="00112877" w:rsidRPr="007C2875" w:rsidRDefault="00112877" w:rsidP="00333185">
      <w:pPr>
        <w:pStyle w:val="SMGI"/>
      </w:pPr>
      <w:r>
        <w:t>图层选择器</w:t>
      </w:r>
      <w:r w:rsidRPr="00F6506B">
        <w:t>效果图</w:t>
      </w:r>
    </w:p>
    <w:p w:rsidR="00112877" w:rsidRDefault="004B0830" w:rsidP="00333185">
      <w:pPr>
        <w:pStyle w:val="SMGI5"/>
      </w:pPr>
      <w:r>
        <w:pict>
          <v:shape id="图片 87" o:spid="_x0000_i1183" type="#_x0000_t75" alt="图片包含 图标&#10;&#10;描述已自动生成" style="width:54.45pt;height:45.7pt;visibility:visible;mso-wrap-style:square">
            <v:imagedata r:id="rId175" o:title="图片包含 图标&#10;&#10;描述已自动生成"/>
          </v:shape>
        </w:pict>
      </w:r>
    </w:p>
    <w:p w:rsidR="00112877" w:rsidRPr="00333185" w:rsidRDefault="00112877" w:rsidP="00333185">
      <w:pPr>
        <w:pStyle w:val="SMGI6"/>
        <w:ind w:firstLine="480"/>
      </w:pPr>
      <w:r w:rsidRPr="00333185">
        <w:t>【</w:t>
      </w:r>
      <w:r w:rsidRPr="00333185">
        <w:rPr>
          <w:rFonts w:hint="eastAsia"/>
        </w:rPr>
        <w:t>设施</w:t>
      </w:r>
      <w:r w:rsidRPr="00333185">
        <w:t>套路水】工具根据框选的附属设施与主体线要素</w:t>
      </w:r>
      <w:r w:rsidRPr="00333185">
        <w:rPr>
          <w:rFonts w:hint="eastAsia"/>
        </w:rPr>
        <w:t>，</w:t>
      </w:r>
      <w:r w:rsidRPr="00333185">
        <w:t>实现套合处理</w:t>
      </w:r>
      <w:r w:rsidRPr="00333185">
        <w:rPr>
          <w:rFonts w:hint="eastAsia"/>
        </w:rPr>
        <w:t>。工具要求主体要素必须完整且长度大于附属设施</w:t>
      </w:r>
      <w:r w:rsidRPr="00333185">
        <w:t>才能完成套合</w:t>
      </w:r>
      <w:r w:rsidRPr="00333185">
        <w:rPr>
          <w:rFonts w:hint="eastAsia"/>
        </w:rPr>
        <w:t>。</w:t>
      </w:r>
    </w:p>
    <w:p w:rsidR="00112877" w:rsidRPr="00333185" w:rsidRDefault="00112877" w:rsidP="00333185">
      <w:pPr>
        <w:pStyle w:val="SMGI6"/>
        <w:ind w:firstLine="480"/>
      </w:pPr>
      <w:r w:rsidRPr="00333185">
        <w:t>操作方法</w:t>
      </w:r>
      <w:r w:rsidRPr="00333185">
        <w:rPr>
          <w:rFonts w:hint="eastAsia"/>
        </w:rPr>
        <w:t>：自动从水系设施线面配置文件中读取水系设施和水系线的可选范围。点击【设施套路水】，框选水系设施和水系线，实现附属设施与主体要素的套合处理。</w:t>
      </w:r>
    </w:p>
    <w:p w:rsidR="00112877" w:rsidRPr="00333185" w:rsidRDefault="004B0830" w:rsidP="00333185">
      <w:pPr>
        <w:pStyle w:val="SMGIb"/>
      </w:pPr>
      <w:r>
        <w:pict>
          <v:shape id="图片 172" o:spid="_x0000_i1184" type="#_x0000_t75" alt="图片包含 游戏机&#10;&#10;描述已自动生成" style="width:152.75pt;height:143.35pt;visibility:visible;mso-wrap-style:square">
            <v:imagedata r:id="rId176" o:title="图片包含 游戏机&#10;&#10;描述已自动生成"/>
          </v:shape>
        </w:pict>
      </w:r>
      <w:r w:rsidR="00112877" w:rsidRPr="00333185">
        <w:t xml:space="preserve"> </w:t>
      </w:r>
      <w:r>
        <w:pict>
          <v:shape id="图片 174" o:spid="_x0000_i1185" type="#_x0000_t75" style="width:157.15pt;height:145.25pt;visibility:visible;mso-wrap-style:square">
            <v:imagedata r:id="rId177" o:title=""/>
          </v:shape>
        </w:pict>
      </w:r>
    </w:p>
    <w:p w:rsidR="00112877" w:rsidRPr="00F6506B" w:rsidRDefault="00112877" w:rsidP="00333185">
      <w:pPr>
        <w:pStyle w:val="SMGI"/>
      </w:pPr>
      <w:r>
        <w:t>设施套路水</w:t>
      </w:r>
      <w:r w:rsidRPr="00F6506B">
        <w:t>效果图</w:t>
      </w:r>
    </w:p>
    <w:p w:rsidR="00112877" w:rsidRPr="008A074F" w:rsidRDefault="004B0830" w:rsidP="00333185">
      <w:pPr>
        <w:pStyle w:val="SMGI5"/>
      </w:pPr>
      <w:r>
        <w:pict>
          <v:shape id="图片 461923364" o:spid="_x0000_i1186" type="#_x0000_t75" style="width:51.35pt;height:45.7pt;visibility:visible;mso-wrap-style:square">
            <v:imagedata r:id="rId178" o:title=""/>
          </v:shape>
        </w:pict>
      </w:r>
    </w:p>
    <w:p w:rsidR="00112877" w:rsidRDefault="00112877" w:rsidP="00333185">
      <w:pPr>
        <w:pStyle w:val="SMGI6"/>
        <w:ind w:firstLine="480"/>
      </w:pPr>
      <w:r w:rsidRPr="004973C6">
        <w:t>【</w:t>
      </w:r>
      <w:r>
        <w:rPr>
          <w:rFonts w:hint="eastAsia"/>
        </w:rPr>
        <w:t>设施</w:t>
      </w:r>
      <w:r>
        <w:t>套面</w:t>
      </w:r>
      <w:r w:rsidRPr="004973C6">
        <w:t>】工具</w:t>
      </w:r>
      <w:r>
        <w:t>根据框选的线状附属设施与主体面要素</w:t>
      </w:r>
      <w:r>
        <w:rPr>
          <w:rFonts w:hint="eastAsia"/>
        </w:rPr>
        <w:t>，</w:t>
      </w:r>
      <w:r>
        <w:t>实现套合处理</w:t>
      </w:r>
      <w:r>
        <w:rPr>
          <w:rFonts w:hint="eastAsia"/>
        </w:rPr>
        <w:t>。</w:t>
      </w:r>
    </w:p>
    <w:p w:rsidR="00112877" w:rsidRDefault="00112877" w:rsidP="00333185">
      <w:pPr>
        <w:pStyle w:val="SMGI6"/>
        <w:ind w:firstLine="482"/>
        <w:rPr>
          <w:rFonts w:ascii="宋体" w:hAnsi="宋体"/>
          <w:szCs w:val="24"/>
        </w:rPr>
      </w:pPr>
      <w:r w:rsidRPr="00024C83">
        <w:rPr>
          <w:b/>
        </w:rPr>
        <w:t>操作方法</w:t>
      </w:r>
      <w:r w:rsidRPr="00024C83">
        <w:rPr>
          <w:rFonts w:hint="eastAsia"/>
          <w:b/>
        </w:rPr>
        <w:t>：</w:t>
      </w:r>
      <w:r>
        <w:rPr>
          <w:rFonts w:hint="eastAsia"/>
        </w:rPr>
        <w:t>自动从水系设施线面配置文件中读取水系设施和水系线的可选范围。</w:t>
      </w:r>
      <w:r w:rsidRPr="00024C83">
        <w:rPr>
          <w:rFonts w:ascii="宋体" w:hAnsi="宋体" w:hint="eastAsia"/>
          <w:szCs w:val="24"/>
        </w:rPr>
        <w:t>点击</w:t>
      </w:r>
      <w:r>
        <w:rPr>
          <w:rFonts w:hint="eastAsia"/>
        </w:rPr>
        <w:t>【设施套面</w:t>
      </w:r>
      <w:r w:rsidRPr="000F362B">
        <w:rPr>
          <w:rFonts w:hint="eastAsia"/>
        </w:rPr>
        <w:t>】</w:t>
      </w:r>
      <w:r w:rsidRPr="00024C83">
        <w:rPr>
          <w:rFonts w:ascii="宋体" w:hAnsi="宋体" w:hint="eastAsia"/>
          <w:szCs w:val="24"/>
        </w:rPr>
        <w:t>，框选目标要素与参考要素，出现黑色十字图标，选择需要套合的起始位置，工具自动将该部分完成套合。人工再对两端未套部</w:t>
      </w:r>
      <w:r w:rsidRPr="00024C83">
        <w:rPr>
          <w:rFonts w:ascii="宋体" w:hAnsi="宋体" w:hint="eastAsia"/>
          <w:szCs w:val="24"/>
        </w:rPr>
        <w:lastRenderedPageBreak/>
        <w:t>分进行节点删除和移动。如下图所示：</w:t>
      </w:r>
    </w:p>
    <w:p w:rsidR="00112877" w:rsidRDefault="004B0830" w:rsidP="00333185">
      <w:pPr>
        <w:pStyle w:val="SMGIb"/>
        <w:rPr>
          <w:rFonts w:ascii="Times New Roman" w:hAnsi="Times New Roman"/>
        </w:rPr>
      </w:pPr>
      <w:r>
        <w:rPr>
          <w:noProof/>
        </w:rPr>
        <w:pict>
          <v:shape id="图片 184" o:spid="_x0000_i1187" type="#_x0000_t75" alt="图片包含 图示&#10;&#10;描述已自动生成" style="width:316.15pt;height:253.55pt;visibility:visible;mso-wrap-style:square">
            <v:imagedata r:id="rId179" o:title="图片包含 图示&#10;&#10;描述已自动生成"/>
          </v:shape>
        </w:pict>
      </w:r>
    </w:p>
    <w:p w:rsidR="00112877" w:rsidRPr="00240B67" w:rsidRDefault="00112877" w:rsidP="00333185">
      <w:pPr>
        <w:pStyle w:val="SMGI"/>
      </w:pPr>
      <w:r>
        <w:t>设施套面</w:t>
      </w:r>
      <w:r w:rsidRPr="00F6506B">
        <w:t>效果图</w:t>
      </w:r>
    </w:p>
    <w:p w:rsidR="00112877" w:rsidRDefault="004B0830" w:rsidP="00333185">
      <w:pPr>
        <w:pStyle w:val="SMGI5"/>
      </w:pPr>
      <w:r>
        <w:pict>
          <v:shape id="图片 1490801527" o:spid="_x0000_i1188" type="#_x0000_t75" style="width:38.8pt;height:47.6pt;visibility:visible;mso-wrap-style:square">
            <v:imagedata r:id="rId180" o:title=""/>
          </v:shape>
        </w:pict>
      </w:r>
    </w:p>
    <w:p w:rsidR="00112877" w:rsidRPr="007550CC" w:rsidRDefault="00112877" w:rsidP="00333185">
      <w:pPr>
        <w:pStyle w:val="SMGI6"/>
        <w:ind w:firstLine="480"/>
      </w:pPr>
      <w:r w:rsidRPr="004973C6">
        <w:t>【</w:t>
      </w:r>
      <w:r>
        <w:rPr>
          <w:rFonts w:hint="eastAsia"/>
        </w:rPr>
        <w:t>点到线</w:t>
      </w:r>
      <w:r>
        <w:t>】工具根据框选的点状附属设施与主体线要素</w:t>
      </w:r>
      <w:r>
        <w:rPr>
          <w:rFonts w:hint="eastAsia"/>
        </w:rPr>
        <w:t>，</w:t>
      </w:r>
      <w:r>
        <w:t>实现套合处理</w:t>
      </w:r>
      <w:r>
        <w:rPr>
          <w:rFonts w:hint="eastAsia"/>
        </w:rPr>
        <w:t>。</w:t>
      </w:r>
    </w:p>
    <w:p w:rsidR="00112877" w:rsidRDefault="004B0830" w:rsidP="00333185">
      <w:pPr>
        <w:pStyle w:val="SMGIb"/>
      </w:pPr>
      <w:r>
        <w:rPr>
          <w:noProof/>
        </w:rPr>
        <w:pict>
          <v:shape id="图片 837498362" o:spid="_x0000_i1189" type="#_x0000_t75" alt="形状&#10;&#10;描述已自动生成" style="width:120.2pt;height:109.55pt;visibility:visible;mso-wrap-style:square">
            <v:imagedata r:id="rId181" o:title="形状&#10;&#10;描述已自动生成"/>
          </v:shape>
        </w:pict>
      </w:r>
      <w:r w:rsidR="00112877">
        <w:rPr>
          <w:rFonts w:hint="eastAsia"/>
        </w:rPr>
        <w:t xml:space="preserve"> </w:t>
      </w:r>
      <w:r w:rsidR="00112877">
        <w:t xml:space="preserve">  </w:t>
      </w:r>
      <w:r>
        <w:rPr>
          <w:noProof/>
        </w:rPr>
        <w:pict>
          <v:shape id="图片 490330985" o:spid="_x0000_i1190" type="#_x0000_t75" alt="形状&#10;&#10;描述已自动生成" style="width:118.35pt;height:108.95pt;visibility:visible;mso-wrap-style:square">
            <v:imagedata r:id="rId182" o:title="形状&#10;&#10;描述已自动生成"/>
          </v:shape>
        </w:pict>
      </w:r>
    </w:p>
    <w:p w:rsidR="00112877" w:rsidRDefault="00112877" w:rsidP="00333185">
      <w:pPr>
        <w:pStyle w:val="SMGI"/>
      </w:pPr>
      <w:r>
        <w:t>点到线</w:t>
      </w:r>
      <w:r w:rsidRPr="00F6506B">
        <w:t>效果图</w:t>
      </w:r>
    </w:p>
    <w:p w:rsidR="00112877" w:rsidRDefault="00112877" w:rsidP="00333185">
      <w:pPr>
        <w:pStyle w:val="SMGI6"/>
        <w:ind w:firstLine="482"/>
      </w:pPr>
      <w:r w:rsidRPr="00024C83">
        <w:rPr>
          <w:b/>
        </w:rPr>
        <w:t>操作方法</w:t>
      </w:r>
      <w:r w:rsidRPr="00024C83">
        <w:rPr>
          <w:rFonts w:hint="eastAsia"/>
          <w:b/>
        </w:rPr>
        <w:t>：</w:t>
      </w:r>
      <w:r>
        <w:rPr>
          <w:rFonts w:hint="eastAsia"/>
        </w:rPr>
        <w:t>自动从水系设施线面配置文件中读取水系设施和水系线的可选范围。</w:t>
      </w:r>
      <w:r w:rsidRPr="00024C83">
        <w:rPr>
          <w:rFonts w:ascii="宋体" w:hAnsi="宋体" w:hint="eastAsia"/>
          <w:szCs w:val="24"/>
        </w:rPr>
        <w:t>点击</w:t>
      </w:r>
      <w:r>
        <w:rPr>
          <w:rFonts w:hint="eastAsia"/>
        </w:rPr>
        <w:t>【点到线</w:t>
      </w:r>
      <w:r w:rsidRPr="000F362B">
        <w:rPr>
          <w:rFonts w:hint="eastAsia"/>
        </w:rPr>
        <w:t>】</w:t>
      </w:r>
      <w:r>
        <w:rPr>
          <w:rFonts w:hint="eastAsia"/>
        </w:rPr>
        <w:t>，若框选一个点与两条线，则点套合到两条线交点；若框选一个点与一条线，则点套合到点与线垂足的位置。</w:t>
      </w:r>
    </w:p>
    <w:p w:rsidR="00333185" w:rsidRPr="004973C6" w:rsidRDefault="00333185" w:rsidP="00333185">
      <w:pPr>
        <w:pStyle w:val="SMGI1"/>
        <w:rPr>
          <w:rFonts w:hint="default"/>
        </w:rPr>
      </w:pPr>
      <w:r>
        <w:br w:type="page"/>
      </w:r>
      <w:bookmarkStart w:id="50" w:name="_Toc491966671"/>
      <w:bookmarkStart w:id="51" w:name="_Toc78443368"/>
      <w:bookmarkStart w:id="52" w:name="_Toc126927734"/>
      <w:bookmarkStart w:id="53" w:name="_Toc145609540"/>
      <w:r w:rsidRPr="004973C6">
        <w:lastRenderedPageBreak/>
        <w:t>数据质检</w:t>
      </w:r>
      <w:bookmarkEnd w:id="50"/>
      <w:bookmarkEnd w:id="51"/>
      <w:bookmarkEnd w:id="52"/>
      <w:bookmarkEnd w:id="53"/>
    </w:p>
    <w:p w:rsidR="00333185" w:rsidRPr="004973C6" w:rsidRDefault="00333185" w:rsidP="00333185">
      <w:pPr>
        <w:pStyle w:val="SMGI2"/>
      </w:pPr>
      <w:bookmarkStart w:id="54" w:name="_Toc126927735"/>
      <w:bookmarkStart w:id="55" w:name="_Toc145609541"/>
      <w:r>
        <w:rPr>
          <w:rFonts w:hint="eastAsia"/>
        </w:rPr>
        <w:t>通用工具</w:t>
      </w:r>
      <w:bookmarkEnd w:id="54"/>
      <w:bookmarkEnd w:id="55"/>
    </w:p>
    <w:p w:rsidR="00333185" w:rsidRPr="003F2799" w:rsidRDefault="004B0830" w:rsidP="00333185">
      <w:pPr>
        <w:pStyle w:val="SMGI5"/>
      </w:pPr>
      <w:r>
        <w:pict>
          <v:shape id="图片 112" o:spid="_x0000_i1191" type="#_x0000_t75" style="width:57.6pt;height:43.2pt;visibility:visible;mso-wrap-style:square">
            <v:imagedata r:id="rId183" o:title=""/>
          </v:shape>
        </w:pict>
      </w:r>
    </w:p>
    <w:p w:rsidR="00333185" w:rsidRPr="004973C6" w:rsidRDefault="00333185" w:rsidP="00333185">
      <w:pPr>
        <w:pStyle w:val="SMGI6"/>
        <w:ind w:firstLine="480"/>
      </w:pPr>
      <w:r w:rsidRPr="004973C6">
        <w:t>【微</w:t>
      </w:r>
      <w:r>
        <w:rPr>
          <w:rFonts w:hint="eastAsia"/>
        </w:rPr>
        <w:t>短要素检查</w:t>
      </w:r>
      <w:r w:rsidRPr="004973C6">
        <w:t>】检查面图层中小于设定最小图面面积的要素，【微短</w:t>
      </w:r>
      <w:r>
        <w:rPr>
          <w:rFonts w:hint="eastAsia"/>
        </w:rPr>
        <w:t>要素</w:t>
      </w:r>
      <w:r w:rsidRPr="004973C6">
        <w:t>检查】检查线图层中小于设定最小线长度的要素，检查结果以</w:t>
      </w:r>
      <w:r w:rsidRPr="004973C6">
        <w:t>shapefile</w:t>
      </w:r>
      <w:r w:rsidRPr="004973C6">
        <w:t>文件存储在指定的文件夹中。以微小面检查为例，微小面检查的设置如</w:t>
      </w:r>
      <w:r>
        <w:rPr>
          <w:rFonts w:hint="eastAsia"/>
        </w:rPr>
        <w:t>下图</w:t>
      </w:r>
      <w:r w:rsidRPr="004973C6">
        <w:t>所示</w:t>
      </w:r>
      <w:r>
        <w:rPr>
          <w:rFonts w:hint="eastAsia"/>
        </w:rPr>
        <w:t>：</w:t>
      </w:r>
    </w:p>
    <w:p w:rsidR="00333185" w:rsidRPr="004973C6" w:rsidRDefault="004B0830" w:rsidP="00333185">
      <w:pPr>
        <w:pStyle w:val="SMGIb"/>
        <w:rPr>
          <w:rFonts w:ascii="Times New Roman" w:hAnsi="Times New Roman"/>
        </w:rPr>
      </w:pPr>
      <w:r>
        <w:rPr>
          <w:noProof/>
        </w:rPr>
        <w:pict>
          <v:shape id="图片 113" o:spid="_x0000_i1192" type="#_x0000_t75" style="width:308.65pt;height:165.9pt;visibility:visible;mso-wrap-style:square">
            <v:imagedata r:id="rId184" o:title=""/>
          </v:shape>
        </w:pict>
      </w:r>
    </w:p>
    <w:p w:rsidR="00333185" w:rsidRPr="00184CD2" w:rsidRDefault="00333185" w:rsidP="00333185">
      <w:pPr>
        <w:pStyle w:val="SMGI"/>
      </w:pPr>
      <w:r w:rsidRPr="00184CD2">
        <w:t>微</w:t>
      </w:r>
      <w:r w:rsidRPr="00184CD2">
        <w:rPr>
          <w:rFonts w:hint="eastAsia"/>
        </w:rPr>
        <w:t>短要素</w:t>
      </w:r>
      <w:r w:rsidRPr="00184CD2">
        <w:t>检查设置对话框</w:t>
      </w:r>
    </w:p>
    <w:p w:rsidR="00333185" w:rsidRPr="004973C6" w:rsidRDefault="00333185" w:rsidP="00333185">
      <w:pPr>
        <w:pStyle w:val="SMGI6"/>
        <w:ind w:firstLine="480"/>
      </w:pPr>
      <w:r w:rsidRPr="004973C6">
        <w:t>【参数说明】</w:t>
      </w:r>
    </w:p>
    <w:p w:rsidR="00333185" w:rsidRPr="006557C2" w:rsidRDefault="00333185" w:rsidP="00333185">
      <w:pPr>
        <w:pStyle w:val="SMGI6"/>
        <w:ind w:firstLine="482"/>
      </w:pPr>
      <w:r>
        <w:rPr>
          <w:rFonts w:hint="eastAsia"/>
          <w:b/>
        </w:rPr>
        <w:t>待检查</w:t>
      </w:r>
      <w:r>
        <w:rPr>
          <w:b/>
        </w:rPr>
        <w:t>的图层列表</w:t>
      </w:r>
      <w:r w:rsidRPr="004973C6">
        <w:rPr>
          <w:b/>
        </w:rPr>
        <w:t>：</w:t>
      </w:r>
      <w:r w:rsidRPr="006557C2">
        <w:t>单击</w:t>
      </w:r>
      <w:r w:rsidR="004B0830">
        <w:rPr>
          <w:noProof/>
        </w:rPr>
        <w:pict>
          <v:shape id="图片 201" o:spid="_x0000_i1193" type="#_x0000_t75" style="width:12.5pt;height:11.25pt;visibility:visible;mso-wrap-style:square">
            <v:imagedata r:id="rId185" o:title=""/>
          </v:shape>
        </w:pict>
      </w:r>
      <w:r w:rsidRPr="006557C2">
        <w:t>可以勾选或者取消该图层</w:t>
      </w:r>
      <w:r w:rsidRPr="006557C2">
        <w:rPr>
          <w:rFonts w:hint="eastAsia"/>
        </w:rPr>
        <w:t>。</w:t>
      </w:r>
    </w:p>
    <w:p w:rsidR="00333185" w:rsidRPr="006557C2" w:rsidRDefault="00333185" w:rsidP="00333185">
      <w:pPr>
        <w:pStyle w:val="SMGI6"/>
        <w:ind w:firstLine="482"/>
      </w:pPr>
      <w:r>
        <w:rPr>
          <w:rFonts w:hint="eastAsia"/>
          <w:b/>
        </w:rPr>
        <w:t>长度阈值</w:t>
      </w:r>
      <w:r w:rsidRPr="004973C6">
        <w:rPr>
          <w:b/>
        </w:rPr>
        <w:t>：</w:t>
      </w:r>
      <w:r w:rsidRPr="006557C2">
        <w:t>设置微小</w:t>
      </w:r>
      <w:r w:rsidRPr="006557C2">
        <w:rPr>
          <w:rFonts w:hint="eastAsia"/>
        </w:rPr>
        <w:t>线</w:t>
      </w:r>
      <w:r w:rsidRPr="006557C2">
        <w:t>检查的最小图面</w:t>
      </w:r>
      <w:r w:rsidRPr="006557C2">
        <w:rPr>
          <w:rFonts w:hint="eastAsia"/>
        </w:rPr>
        <w:t>长度。</w:t>
      </w:r>
    </w:p>
    <w:p w:rsidR="00333185" w:rsidRPr="006557C2" w:rsidRDefault="00333185" w:rsidP="00333185">
      <w:pPr>
        <w:pStyle w:val="SMGI6"/>
        <w:ind w:firstLine="482"/>
        <w:rPr>
          <w:b/>
        </w:rPr>
      </w:pPr>
      <w:r>
        <w:rPr>
          <w:rFonts w:hint="eastAsia"/>
          <w:b/>
        </w:rPr>
        <w:t>面积阈值</w:t>
      </w:r>
      <w:r w:rsidRPr="004973C6">
        <w:rPr>
          <w:b/>
        </w:rPr>
        <w:t>：</w:t>
      </w:r>
      <w:r w:rsidRPr="006557C2">
        <w:t>设置微小</w:t>
      </w:r>
      <w:r w:rsidRPr="006557C2">
        <w:rPr>
          <w:rFonts w:hint="eastAsia"/>
        </w:rPr>
        <w:t>面</w:t>
      </w:r>
      <w:r w:rsidRPr="006557C2">
        <w:t>检查的最小图面</w:t>
      </w:r>
      <w:r w:rsidRPr="006557C2">
        <w:rPr>
          <w:rFonts w:hint="eastAsia"/>
        </w:rPr>
        <w:t>面积。</w:t>
      </w:r>
    </w:p>
    <w:p w:rsidR="00333185" w:rsidRPr="006557C2" w:rsidRDefault="00333185" w:rsidP="00333185">
      <w:pPr>
        <w:pStyle w:val="SMGI6"/>
        <w:ind w:firstLine="482"/>
      </w:pPr>
      <w:r w:rsidRPr="004973C6">
        <w:rPr>
          <w:b/>
        </w:rPr>
        <w:t>输出</w:t>
      </w:r>
      <w:r>
        <w:rPr>
          <w:rFonts w:hint="eastAsia"/>
          <w:b/>
        </w:rPr>
        <w:t>路径</w:t>
      </w:r>
      <w:r w:rsidRPr="004973C6">
        <w:rPr>
          <w:b/>
        </w:rPr>
        <w:t>：</w:t>
      </w:r>
      <w:r w:rsidRPr="006557C2">
        <w:t>选择检查结果文件的存储位</w:t>
      </w:r>
      <w:r w:rsidRPr="006557C2">
        <w:rPr>
          <w:rFonts w:hint="eastAsia"/>
        </w:rPr>
        <w:t>。</w:t>
      </w:r>
    </w:p>
    <w:p w:rsidR="00333185" w:rsidRPr="003F2799" w:rsidRDefault="004B0830" w:rsidP="00333185">
      <w:pPr>
        <w:pStyle w:val="SMGI5"/>
      </w:pPr>
      <w:r>
        <w:pict>
          <v:shape id="图片 119" o:spid="_x0000_i1194" type="#_x0000_t75" style="width:56.95pt;height:42.55pt;visibility:visible;mso-wrap-style:square">
            <v:imagedata r:id="rId186" o:title=""/>
          </v:shape>
        </w:pict>
      </w:r>
    </w:p>
    <w:p w:rsidR="00333185" w:rsidRPr="00C65999" w:rsidRDefault="00333185" w:rsidP="00333185">
      <w:pPr>
        <w:pStyle w:val="SMGI6"/>
        <w:ind w:firstLine="480"/>
      </w:pPr>
      <w:r w:rsidRPr="004973C6">
        <w:t>【</w:t>
      </w:r>
      <w:r>
        <w:rPr>
          <w:rFonts w:hint="eastAsia"/>
        </w:rPr>
        <w:t>不闭合面</w:t>
      </w:r>
      <w:r w:rsidRPr="004973C6">
        <w:t>检查】检查</w:t>
      </w:r>
      <w:r>
        <w:rPr>
          <w:rFonts w:hint="eastAsia"/>
        </w:rPr>
        <w:t>所有面层要素不闭合</w:t>
      </w:r>
      <w:r>
        <w:t>情况</w:t>
      </w:r>
      <w:r>
        <w:rPr>
          <w:rFonts w:hint="eastAsia"/>
        </w:rPr>
        <w:t>。</w:t>
      </w:r>
    </w:p>
    <w:p w:rsidR="00333185" w:rsidRPr="003F2799" w:rsidRDefault="004B0830" w:rsidP="00333185">
      <w:pPr>
        <w:pStyle w:val="SMGI5"/>
      </w:pPr>
      <w:r>
        <w:pict>
          <v:shape id="图片 80" o:spid="_x0000_i1195" type="#_x0000_t75" style="width:48.85pt;height:42.55pt;visibility:visible;mso-wrap-style:square">
            <v:imagedata r:id="rId187" o:title=""/>
          </v:shape>
        </w:pict>
      </w:r>
      <w:r w:rsidR="00333185" w:rsidRPr="003F2799">
        <w:t xml:space="preserve">  </w:t>
      </w:r>
    </w:p>
    <w:p w:rsidR="00333185" w:rsidRPr="00AD0EA2" w:rsidRDefault="00333185" w:rsidP="00333185">
      <w:pPr>
        <w:pStyle w:val="SMGI6"/>
        <w:ind w:firstLine="480"/>
      </w:pPr>
      <w:r w:rsidRPr="004973C6">
        <w:lastRenderedPageBreak/>
        <w:t>【空几何检查】检查</w:t>
      </w:r>
      <w:r>
        <w:rPr>
          <w:rFonts w:hint="eastAsia"/>
        </w:rPr>
        <w:t>工作空间</w:t>
      </w:r>
      <w:r w:rsidRPr="004973C6">
        <w:t>所有</w:t>
      </w:r>
      <w:r>
        <w:rPr>
          <w:rFonts w:hint="eastAsia"/>
        </w:rPr>
        <w:t>非</w:t>
      </w:r>
      <w:r>
        <w:t>临时数据</w:t>
      </w:r>
      <w:r>
        <w:rPr>
          <w:rFonts w:hint="eastAsia"/>
        </w:rPr>
        <w:t>的</w:t>
      </w:r>
      <w:r>
        <w:t>面</w:t>
      </w:r>
      <w:r>
        <w:rPr>
          <w:rFonts w:hint="eastAsia"/>
        </w:rPr>
        <w:t>要素类</w:t>
      </w:r>
      <w:r w:rsidRPr="004973C6">
        <w:t>中几何为空的要素。检查结果以</w:t>
      </w:r>
      <w:r w:rsidRPr="004973C6">
        <w:t>shapfile</w:t>
      </w:r>
      <w:r w:rsidRPr="004973C6">
        <w:t>文件和说明</w:t>
      </w:r>
      <w:r w:rsidRPr="004973C6">
        <w:t>txt</w:t>
      </w:r>
      <w:r w:rsidRPr="004973C6">
        <w:t>文件方式记录</w:t>
      </w:r>
      <w:r>
        <w:rPr>
          <w:rFonts w:hint="eastAsia"/>
        </w:rPr>
        <w:t>。</w:t>
      </w:r>
    </w:p>
    <w:p w:rsidR="00333185" w:rsidRDefault="004B0830" w:rsidP="00333185">
      <w:pPr>
        <w:pStyle w:val="SMGI5"/>
      </w:pPr>
      <w:r>
        <w:pict>
          <v:shape id="图片 77" o:spid="_x0000_i1196" type="#_x0000_t75" style="width:160.9pt;height:45.7pt;visibility:visible;mso-wrap-style:square">
            <v:imagedata r:id="rId188" o:title=""/>
          </v:shape>
        </w:pict>
      </w:r>
    </w:p>
    <w:p w:rsidR="00333185" w:rsidRPr="00A822F8" w:rsidRDefault="00333185" w:rsidP="00333185">
      <w:pPr>
        <w:pStyle w:val="SMGI6"/>
        <w:ind w:firstLine="480"/>
      </w:pPr>
      <w:r w:rsidRPr="00A822F8">
        <w:t>【点重叠检查】【线重叠检查】【面重叠检查】检查</w:t>
      </w:r>
      <w:r w:rsidRPr="00A822F8">
        <w:rPr>
          <w:rFonts w:hint="eastAsia"/>
        </w:rPr>
        <w:t>指定要素</w:t>
      </w:r>
      <w:r w:rsidRPr="00A822F8">
        <w:t>类是否存在重叠的点要素、线状要素与面要素。检查结果以</w:t>
      </w:r>
      <w:r w:rsidRPr="00A822F8">
        <w:t>shapefile</w:t>
      </w:r>
      <w:r w:rsidRPr="00A822F8">
        <w:t>文件存储在指定的文件夹中。以点重叠检查为例，点重叠检查的设置如</w:t>
      </w:r>
      <w:r>
        <w:rPr>
          <w:rFonts w:hint="eastAsia"/>
        </w:rPr>
        <w:t>下图</w:t>
      </w:r>
      <w:r w:rsidRPr="00A822F8">
        <w:t>所示</w:t>
      </w:r>
      <w:r w:rsidRPr="00A822F8">
        <w:rPr>
          <w:rFonts w:hint="eastAsia"/>
        </w:rPr>
        <w:t>。</w:t>
      </w:r>
    </w:p>
    <w:p w:rsidR="00333185" w:rsidRDefault="004B0830" w:rsidP="00333185">
      <w:pPr>
        <w:pStyle w:val="SMGIb"/>
        <w:rPr>
          <w:rFonts w:ascii="Times New Roman" w:hAnsi="Times New Roman"/>
        </w:rPr>
      </w:pPr>
      <w:r>
        <w:rPr>
          <w:noProof/>
        </w:rPr>
        <w:pict>
          <v:shape id="图片 114" o:spid="_x0000_i1197" type="#_x0000_t75" style="width:303.65pt;height:150.25pt;visibility:visible;mso-wrap-style:square">
            <v:imagedata r:id="rId189" o:title=""/>
          </v:shape>
        </w:pict>
      </w:r>
    </w:p>
    <w:p w:rsidR="00333185" w:rsidRDefault="004B0830" w:rsidP="00333185">
      <w:pPr>
        <w:pStyle w:val="SMGIb"/>
        <w:rPr>
          <w:rFonts w:ascii="Times New Roman" w:hAnsi="Times New Roman"/>
        </w:rPr>
      </w:pPr>
      <w:r>
        <w:rPr>
          <w:noProof/>
        </w:rPr>
        <w:pict>
          <v:shape id="图片 109" o:spid="_x0000_i1198" type="#_x0000_t75" style="width:300.5pt;height:148.4pt;visibility:visible;mso-wrap-style:square">
            <v:imagedata r:id="rId190" o:title=""/>
          </v:shape>
        </w:pict>
      </w:r>
    </w:p>
    <w:p w:rsidR="00333185" w:rsidRPr="004973C6" w:rsidRDefault="004B0830" w:rsidP="00333185">
      <w:pPr>
        <w:pStyle w:val="SMGIb"/>
        <w:rPr>
          <w:rFonts w:ascii="Times New Roman" w:hAnsi="Times New Roman"/>
        </w:rPr>
      </w:pPr>
      <w:r>
        <w:rPr>
          <w:noProof/>
        </w:rPr>
        <w:pict>
          <v:shape id="图片 115" o:spid="_x0000_i1199" type="#_x0000_t75" style="width:296.75pt;height:147.75pt;visibility:visible;mso-wrap-style:square">
            <v:imagedata r:id="rId191" o:title=""/>
          </v:shape>
        </w:pict>
      </w:r>
    </w:p>
    <w:p w:rsidR="00333185" w:rsidRPr="00F6506B" w:rsidRDefault="00333185" w:rsidP="00333185">
      <w:pPr>
        <w:pStyle w:val="SMGI"/>
      </w:pPr>
      <w:r w:rsidRPr="00F6506B">
        <w:t>点</w:t>
      </w:r>
      <w:r w:rsidRPr="00F6506B">
        <w:rPr>
          <w:rFonts w:hint="eastAsia"/>
        </w:rPr>
        <w:t>、</w:t>
      </w:r>
      <w:r w:rsidRPr="00F6506B">
        <w:t>线、面重叠检查</w:t>
      </w:r>
    </w:p>
    <w:p w:rsidR="00333185" w:rsidRPr="004973C6" w:rsidRDefault="00333185" w:rsidP="00333185">
      <w:pPr>
        <w:pStyle w:val="SMGI6"/>
        <w:ind w:firstLine="480"/>
      </w:pPr>
      <w:r w:rsidRPr="004973C6">
        <w:t>【参数说明】</w:t>
      </w:r>
    </w:p>
    <w:p w:rsidR="00333185" w:rsidRPr="006557C2" w:rsidRDefault="00333185" w:rsidP="00333185">
      <w:pPr>
        <w:pStyle w:val="SMGI6"/>
        <w:ind w:firstLine="482"/>
        <w:rPr>
          <w:b/>
        </w:rPr>
      </w:pPr>
      <w:r>
        <w:rPr>
          <w:rFonts w:hint="eastAsia"/>
          <w:b/>
        </w:rPr>
        <w:lastRenderedPageBreak/>
        <w:t>待检查</w:t>
      </w:r>
      <w:r>
        <w:rPr>
          <w:b/>
        </w:rPr>
        <w:t>的图层</w:t>
      </w:r>
      <w:r>
        <w:rPr>
          <w:rFonts w:hint="eastAsia"/>
          <w:b/>
        </w:rPr>
        <w:t>列表：</w:t>
      </w:r>
      <w:r w:rsidRPr="006557C2">
        <w:t>单击</w:t>
      </w:r>
      <w:r w:rsidR="004B0830">
        <w:rPr>
          <w:noProof/>
        </w:rPr>
        <w:pict>
          <v:shape id="图片 116" o:spid="_x0000_i1200" type="#_x0000_t75" style="width:12.5pt;height:11.25pt;visibility:visible;mso-wrap-style:square">
            <v:imagedata r:id="rId185" o:title=""/>
          </v:shape>
        </w:pict>
      </w:r>
      <w:r w:rsidRPr="006557C2">
        <w:t>可以勾选或者取消该图层</w:t>
      </w:r>
      <w:r w:rsidRPr="006557C2">
        <w:rPr>
          <w:rFonts w:hint="eastAsia"/>
        </w:rPr>
        <w:t>。</w:t>
      </w:r>
    </w:p>
    <w:p w:rsidR="00333185" w:rsidRDefault="00333185" w:rsidP="00333185">
      <w:pPr>
        <w:pStyle w:val="SMGI6"/>
        <w:ind w:firstLine="482"/>
      </w:pPr>
      <w:r w:rsidRPr="004973C6">
        <w:rPr>
          <w:b/>
        </w:rPr>
        <w:t>输出</w:t>
      </w:r>
      <w:r>
        <w:rPr>
          <w:rFonts w:hint="eastAsia"/>
          <w:b/>
        </w:rPr>
        <w:t>路径</w:t>
      </w:r>
      <w:r w:rsidRPr="004973C6">
        <w:rPr>
          <w:b/>
        </w:rPr>
        <w:t>：</w:t>
      </w:r>
      <w:r w:rsidRPr="006557C2">
        <w:t>选择检查结果文件的存储位置</w:t>
      </w:r>
      <w:r w:rsidRPr="006557C2">
        <w:rPr>
          <w:rFonts w:hint="eastAsia"/>
        </w:rPr>
        <w:t>。</w:t>
      </w:r>
    </w:p>
    <w:p w:rsidR="00F856AB" w:rsidRPr="003F2799" w:rsidRDefault="00F856AB" w:rsidP="00F856AB">
      <w:pPr>
        <w:pStyle w:val="SMGI5"/>
      </w:pPr>
      <w:r>
        <w:pict>
          <v:shape id="_x0000_i1282" type="#_x0000_t75" style="width:68.25pt;height:16.3pt">
            <v:imagedata r:id="rId192" o:title=""/>
          </v:shape>
        </w:pict>
      </w:r>
    </w:p>
    <w:p w:rsidR="00F856AB" w:rsidRPr="00F856AB" w:rsidRDefault="00F856AB" w:rsidP="00F856AB">
      <w:pPr>
        <w:pStyle w:val="SMGI6"/>
        <w:ind w:firstLine="480"/>
      </w:pPr>
      <w:r w:rsidRPr="004973C6">
        <w:t>【</w:t>
      </w:r>
      <w:r>
        <w:rPr>
          <w:rFonts w:hint="eastAsia"/>
        </w:rPr>
        <w:t>伪节点</w:t>
      </w:r>
      <w:r w:rsidRPr="004973C6">
        <w:t>检查】检查</w:t>
      </w:r>
      <w:r>
        <w:rPr>
          <w:rFonts w:hint="eastAsia"/>
        </w:rPr>
        <w:t>线</w:t>
      </w:r>
      <w:r>
        <w:rPr>
          <w:rFonts w:hint="eastAsia"/>
        </w:rPr>
        <w:t>要素</w:t>
      </w:r>
      <w:r>
        <w:rPr>
          <w:rFonts w:hint="eastAsia"/>
        </w:rPr>
        <w:t>层是否存在伪节点的</w:t>
      </w:r>
      <w:r>
        <w:t>情况</w:t>
      </w:r>
      <w:r>
        <w:rPr>
          <w:rFonts w:hint="eastAsia"/>
        </w:rPr>
        <w:t>。</w:t>
      </w:r>
    </w:p>
    <w:p w:rsidR="00333185" w:rsidRPr="00C66BEF" w:rsidRDefault="004B0830" w:rsidP="00333185">
      <w:pPr>
        <w:pStyle w:val="SMGI5"/>
      </w:pPr>
      <w:r>
        <w:pict>
          <v:shape id="图片 30" o:spid="_x0000_i1201" type="#_x0000_t75" style="width:57.6pt;height:43.2pt;visibility:visible;mso-wrap-style:square">
            <v:imagedata r:id="rId193" o:title=""/>
          </v:shape>
        </w:pict>
      </w:r>
    </w:p>
    <w:p w:rsidR="00333185" w:rsidRPr="004973C6" w:rsidRDefault="00333185" w:rsidP="00333185">
      <w:pPr>
        <w:pStyle w:val="SMGI6"/>
        <w:ind w:firstLine="480"/>
      </w:pPr>
      <w:r w:rsidRPr="004973C6">
        <w:t>【线落入面检查】检查指定线图层要素落入指定</w:t>
      </w:r>
      <w:r w:rsidRPr="004973C6">
        <w:t>GB</w:t>
      </w:r>
      <w:r w:rsidRPr="004973C6">
        <w:t>的面图层要素。若指定线图层要素落入其它</w:t>
      </w:r>
      <w:r w:rsidRPr="004973C6">
        <w:t>GB</w:t>
      </w:r>
      <w:r w:rsidRPr="004973C6">
        <w:t>的面图层要素，则将检查结果以</w:t>
      </w:r>
      <w:r w:rsidRPr="004973C6">
        <w:t>shapefile</w:t>
      </w:r>
      <w:r w:rsidRPr="004973C6">
        <w:t>方式记录。</w:t>
      </w:r>
    </w:p>
    <w:p w:rsidR="00333185" w:rsidRPr="004973C6" w:rsidRDefault="004B0830" w:rsidP="00333185">
      <w:pPr>
        <w:pStyle w:val="SMGIb"/>
        <w:rPr>
          <w:rFonts w:ascii="Times New Roman" w:hAnsi="Times New Roman"/>
        </w:rPr>
      </w:pPr>
      <w:r>
        <w:rPr>
          <w:noProof/>
        </w:rPr>
        <w:pict>
          <v:shape id="图片 120" o:spid="_x0000_i1202" type="#_x0000_t75" style="width:251.7pt;height:264.2pt;visibility:visible;mso-wrap-style:square">
            <v:imagedata r:id="rId194" o:title=""/>
          </v:shape>
        </w:pict>
      </w:r>
    </w:p>
    <w:p w:rsidR="00333185" w:rsidRPr="00F6506B" w:rsidRDefault="00333185" w:rsidP="00333185">
      <w:pPr>
        <w:pStyle w:val="SMGI"/>
      </w:pPr>
      <w:r w:rsidRPr="00F6506B">
        <w:t>线落入面设置对话框</w:t>
      </w:r>
    </w:p>
    <w:p w:rsidR="00333185" w:rsidRPr="004973C6" w:rsidRDefault="00333185" w:rsidP="00333185">
      <w:pPr>
        <w:pStyle w:val="SMGI6"/>
        <w:ind w:firstLine="480"/>
      </w:pPr>
      <w:r w:rsidRPr="004973C6">
        <w:t>【参数说明】</w:t>
      </w:r>
    </w:p>
    <w:p w:rsidR="00333185" w:rsidRPr="006164B1" w:rsidRDefault="00333185" w:rsidP="00333185">
      <w:pPr>
        <w:pStyle w:val="SMGI6"/>
        <w:ind w:firstLine="482"/>
      </w:pPr>
      <w:r w:rsidRPr="004973C6">
        <w:rPr>
          <w:b/>
        </w:rPr>
        <w:t>线</w:t>
      </w:r>
      <w:r>
        <w:rPr>
          <w:rFonts w:hint="eastAsia"/>
          <w:b/>
        </w:rPr>
        <w:t>图层名</w:t>
      </w:r>
      <w:r w:rsidRPr="004973C6">
        <w:rPr>
          <w:b/>
        </w:rPr>
        <w:t>：</w:t>
      </w:r>
      <w:r w:rsidRPr="006164B1">
        <w:t>下拉框选择目标线图层</w:t>
      </w:r>
      <w:r w:rsidRPr="006164B1">
        <w:rPr>
          <w:rFonts w:hint="eastAsia"/>
        </w:rPr>
        <w:t>。</w:t>
      </w:r>
    </w:p>
    <w:p w:rsidR="00333185" w:rsidRPr="006164B1" w:rsidRDefault="00333185" w:rsidP="00333185">
      <w:pPr>
        <w:pStyle w:val="SMGI6"/>
        <w:ind w:firstLine="482"/>
      </w:pPr>
      <w:r>
        <w:rPr>
          <w:rFonts w:hint="eastAsia"/>
          <w:b/>
        </w:rPr>
        <w:t>过滤条件</w:t>
      </w:r>
      <w:r w:rsidRPr="004973C6">
        <w:rPr>
          <w:b/>
        </w:rPr>
        <w:t>：</w:t>
      </w:r>
      <w:r w:rsidRPr="006164B1">
        <w:rPr>
          <w:rFonts w:hint="eastAsia"/>
        </w:rPr>
        <w:t>设置</w:t>
      </w:r>
      <w:r w:rsidRPr="006164B1">
        <w:rPr>
          <w:rFonts w:hint="eastAsia"/>
        </w:rPr>
        <w:t>GB</w:t>
      </w:r>
      <w:r w:rsidRPr="006164B1">
        <w:rPr>
          <w:rFonts w:hint="eastAsia"/>
        </w:rPr>
        <w:t>码</w:t>
      </w:r>
      <w:r w:rsidRPr="006164B1">
        <w:t>类型</w:t>
      </w:r>
      <w:r w:rsidRPr="006164B1">
        <w:rPr>
          <w:rFonts w:hint="eastAsia"/>
        </w:rPr>
        <w:t>，</w:t>
      </w:r>
      <w:r w:rsidRPr="006164B1">
        <w:t>设置为空</w:t>
      </w:r>
      <w:r w:rsidRPr="006164B1">
        <w:rPr>
          <w:rFonts w:hint="eastAsia"/>
        </w:rPr>
        <w:t>时</w:t>
      </w:r>
      <w:r w:rsidRPr="006164B1">
        <w:t>默认</w:t>
      </w:r>
      <w:r w:rsidRPr="006164B1">
        <w:rPr>
          <w:rFonts w:hint="eastAsia"/>
        </w:rPr>
        <w:t>全选。</w:t>
      </w:r>
    </w:p>
    <w:p w:rsidR="00333185" w:rsidRPr="006164B1" w:rsidRDefault="00333185" w:rsidP="00333185">
      <w:pPr>
        <w:pStyle w:val="SMGI6"/>
        <w:ind w:firstLine="482"/>
      </w:pPr>
      <w:r>
        <w:rPr>
          <w:rFonts w:hint="eastAsia"/>
          <w:b/>
        </w:rPr>
        <w:t>面图层名</w:t>
      </w:r>
      <w:r w:rsidRPr="004973C6">
        <w:rPr>
          <w:b/>
        </w:rPr>
        <w:t>：</w:t>
      </w:r>
      <w:r w:rsidRPr="006164B1">
        <w:t>下拉框选择目标</w:t>
      </w:r>
      <w:r w:rsidRPr="006164B1">
        <w:rPr>
          <w:rFonts w:hint="eastAsia"/>
        </w:rPr>
        <w:t>面</w:t>
      </w:r>
      <w:r w:rsidRPr="006164B1">
        <w:t>图层</w:t>
      </w:r>
      <w:r w:rsidRPr="006164B1">
        <w:rPr>
          <w:rFonts w:hint="eastAsia"/>
        </w:rPr>
        <w:t>。</w:t>
      </w:r>
    </w:p>
    <w:p w:rsidR="00333185" w:rsidRPr="006164B1" w:rsidRDefault="00333185" w:rsidP="00333185">
      <w:pPr>
        <w:pStyle w:val="SMGI6"/>
        <w:ind w:firstLine="482"/>
      </w:pPr>
      <w:r>
        <w:rPr>
          <w:rFonts w:hint="eastAsia"/>
          <w:b/>
        </w:rPr>
        <w:t>过滤条件</w:t>
      </w:r>
      <w:r w:rsidRPr="004973C6">
        <w:rPr>
          <w:b/>
        </w:rPr>
        <w:t>：</w:t>
      </w:r>
      <w:r w:rsidRPr="006164B1">
        <w:rPr>
          <w:rFonts w:hint="eastAsia"/>
        </w:rPr>
        <w:t>设置</w:t>
      </w:r>
      <w:r w:rsidRPr="006164B1">
        <w:rPr>
          <w:rFonts w:hint="eastAsia"/>
        </w:rPr>
        <w:t>GB</w:t>
      </w:r>
      <w:r w:rsidRPr="006164B1">
        <w:rPr>
          <w:rFonts w:hint="eastAsia"/>
        </w:rPr>
        <w:t>码</w:t>
      </w:r>
      <w:r w:rsidRPr="006164B1">
        <w:t>类型</w:t>
      </w:r>
      <w:r w:rsidRPr="006164B1">
        <w:rPr>
          <w:rFonts w:hint="eastAsia"/>
        </w:rPr>
        <w:t>，</w:t>
      </w:r>
      <w:r w:rsidRPr="006164B1">
        <w:t>设置为空</w:t>
      </w:r>
      <w:r w:rsidRPr="006164B1">
        <w:rPr>
          <w:rFonts w:hint="eastAsia"/>
        </w:rPr>
        <w:t>时</w:t>
      </w:r>
      <w:r w:rsidRPr="006164B1">
        <w:t>默认</w:t>
      </w:r>
      <w:r w:rsidRPr="006164B1">
        <w:rPr>
          <w:rFonts w:hint="eastAsia"/>
        </w:rPr>
        <w:t>全选。</w:t>
      </w:r>
    </w:p>
    <w:p w:rsidR="00333185" w:rsidRPr="006164B1" w:rsidRDefault="00333185" w:rsidP="00333185">
      <w:pPr>
        <w:pStyle w:val="SMGI6"/>
        <w:ind w:firstLine="482"/>
      </w:pPr>
      <w:r w:rsidRPr="004973C6">
        <w:rPr>
          <w:b/>
        </w:rPr>
        <w:t>输出</w:t>
      </w:r>
      <w:r>
        <w:rPr>
          <w:rFonts w:hint="eastAsia"/>
          <w:b/>
        </w:rPr>
        <w:t>路径</w:t>
      </w:r>
      <w:r w:rsidRPr="004973C6">
        <w:rPr>
          <w:b/>
        </w:rPr>
        <w:t>:</w:t>
      </w:r>
      <w:r w:rsidRPr="006164B1">
        <w:rPr>
          <w:b/>
        </w:rPr>
        <w:t xml:space="preserve"> </w:t>
      </w:r>
      <w:r w:rsidRPr="006164B1">
        <w:t>选择检查结果文件的存储位置</w:t>
      </w:r>
      <w:r w:rsidRPr="006164B1">
        <w:rPr>
          <w:rFonts w:hint="eastAsia"/>
        </w:rPr>
        <w:t>。</w:t>
      </w:r>
    </w:p>
    <w:p w:rsidR="00333185" w:rsidRPr="00FB7EAA" w:rsidRDefault="004B0830" w:rsidP="00333185">
      <w:pPr>
        <w:pStyle w:val="SMGI5"/>
      </w:pPr>
      <w:r>
        <w:lastRenderedPageBreak/>
        <w:pict>
          <v:shape id="图片 12" o:spid="_x0000_i1203" type="#_x0000_t75" style="width:50.1pt;height:47.6pt;visibility:visible;mso-wrap-style:square">
            <v:imagedata r:id="rId195" o:title=""/>
          </v:shape>
        </w:pict>
      </w:r>
    </w:p>
    <w:p w:rsidR="00333185" w:rsidRPr="004973C6" w:rsidRDefault="00333185" w:rsidP="00333185">
      <w:pPr>
        <w:pStyle w:val="SMGI6"/>
        <w:ind w:firstLine="480"/>
      </w:pPr>
      <w:r w:rsidRPr="004973C6">
        <w:tab/>
      </w:r>
      <w:r w:rsidRPr="004973C6">
        <w:t>【自相交检查】工具是针对于线图层和面图层，检查出自相交的要素。</w:t>
      </w:r>
    </w:p>
    <w:p w:rsidR="00333185" w:rsidRPr="004973C6" w:rsidRDefault="004B0830" w:rsidP="00333185">
      <w:pPr>
        <w:pStyle w:val="SMGIb"/>
        <w:rPr>
          <w:rFonts w:ascii="Times New Roman" w:hAnsi="Times New Roman"/>
        </w:rPr>
      </w:pPr>
      <w:r>
        <w:rPr>
          <w:noProof/>
        </w:rPr>
        <w:pict>
          <v:shape id="图片 123" o:spid="_x0000_i1204" type="#_x0000_t75" style="width:293.65pt;height:145.25pt;visibility:visible;mso-wrap-style:square">
            <v:imagedata r:id="rId196" o:title=""/>
          </v:shape>
        </w:pict>
      </w:r>
    </w:p>
    <w:p w:rsidR="00333185" w:rsidRDefault="00333185" w:rsidP="00333185">
      <w:pPr>
        <w:pStyle w:val="SMGI"/>
      </w:pPr>
      <w:r w:rsidRPr="00F6506B">
        <w:t>自相交检查设置对话框</w:t>
      </w:r>
    </w:p>
    <w:p w:rsidR="00333185" w:rsidRPr="00C66BEF" w:rsidRDefault="00FE49AB" w:rsidP="004F6686">
      <w:pPr>
        <w:pStyle w:val="SMGI5"/>
      </w:pPr>
      <w:r>
        <w:pict>
          <v:shape id="图片 1941880460" o:spid="_x0000_i1300" type="#_x0000_t75" style="width:57.6pt;height:40.05pt;visibility:visible;mso-wrap-style:square">
            <v:imagedata r:id="rId197" o:title=""/>
          </v:shape>
        </w:pict>
      </w:r>
    </w:p>
    <w:p w:rsidR="00333185" w:rsidRPr="004973C6" w:rsidRDefault="00333185" w:rsidP="004F6686">
      <w:pPr>
        <w:pStyle w:val="SMGI6"/>
        <w:ind w:firstLine="480"/>
      </w:pPr>
      <w:r w:rsidRPr="004973C6">
        <w:t>【</w:t>
      </w:r>
      <w:r>
        <w:rPr>
          <w:rFonts w:hint="eastAsia"/>
        </w:rPr>
        <w:t>点</w:t>
      </w:r>
      <w:r w:rsidRPr="004973C6">
        <w:t>落入面检查】检查指定</w:t>
      </w:r>
      <w:r>
        <w:rPr>
          <w:rFonts w:hint="eastAsia"/>
        </w:rPr>
        <w:t>点</w:t>
      </w:r>
      <w:r w:rsidRPr="004973C6">
        <w:t>图层要素落入指定</w:t>
      </w:r>
      <w:r>
        <w:rPr>
          <w:rFonts w:hint="eastAsia"/>
        </w:rPr>
        <w:t>面</w:t>
      </w:r>
      <w:r w:rsidRPr="004973C6">
        <w:t>图层</w:t>
      </w:r>
      <w:r>
        <w:rPr>
          <w:rFonts w:hint="eastAsia"/>
        </w:rPr>
        <w:t>的</w:t>
      </w:r>
      <w:r w:rsidRPr="004973C6">
        <w:t>要素</w:t>
      </w:r>
      <w:r>
        <w:rPr>
          <w:rFonts w:hint="eastAsia"/>
        </w:rPr>
        <w:t>，</w:t>
      </w:r>
      <w:r w:rsidRPr="004973C6">
        <w:t>将检查结果以</w:t>
      </w:r>
      <w:r w:rsidRPr="004973C6">
        <w:t>shapefile</w:t>
      </w:r>
      <w:r w:rsidRPr="004973C6">
        <w:t>方式记录。</w:t>
      </w:r>
    </w:p>
    <w:p w:rsidR="00333185" w:rsidRPr="004973C6" w:rsidRDefault="004B0830" w:rsidP="004F6686">
      <w:pPr>
        <w:pStyle w:val="SMGIb"/>
        <w:rPr>
          <w:rFonts w:ascii="Times New Roman" w:hAnsi="Times New Roman"/>
        </w:rPr>
      </w:pPr>
      <w:r>
        <w:rPr>
          <w:noProof/>
        </w:rPr>
        <w:pict>
          <v:shape id="图片 1788889503" o:spid="_x0000_i1206" type="#_x0000_t75" style="width:251.05pt;height:263.6pt;visibility:visible;mso-wrap-style:square">
            <v:imagedata r:id="rId198" o:title=""/>
          </v:shape>
        </w:pict>
      </w:r>
    </w:p>
    <w:p w:rsidR="00333185" w:rsidRPr="00F6506B" w:rsidRDefault="00333185" w:rsidP="004F6686">
      <w:pPr>
        <w:pStyle w:val="SMGI"/>
      </w:pPr>
      <w:r>
        <w:rPr>
          <w:rFonts w:hint="eastAsia"/>
        </w:rPr>
        <w:t>点</w:t>
      </w:r>
      <w:r w:rsidRPr="00F6506B">
        <w:t>落入面设置对话框</w:t>
      </w:r>
    </w:p>
    <w:p w:rsidR="00333185" w:rsidRPr="004973C6" w:rsidRDefault="00333185" w:rsidP="004F6686">
      <w:pPr>
        <w:pStyle w:val="SMGI6"/>
        <w:ind w:firstLine="480"/>
      </w:pPr>
      <w:r w:rsidRPr="004973C6">
        <w:lastRenderedPageBreak/>
        <w:t>【参数说明】</w:t>
      </w:r>
    </w:p>
    <w:p w:rsidR="00333185" w:rsidRPr="006164B1" w:rsidRDefault="00333185" w:rsidP="004F6686">
      <w:pPr>
        <w:pStyle w:val="SMGI6"/>
        <w:ind w:firstLine="482"/>
      </w:pPr>
      <w:r>
        <w:rPr>
          <w:rFonts w:hint="eastAsia"/>
          <w:b/>
        </w:rPr>
        <w:t>点图层名</w:t>
      </w:r>
      <w:r w:rsidRPr="004973C6">
        <w:rPr>
          <w:b/>
        </w:rPr>
        <w:t>：</w:t>
      </w:r>
      <w:r>
        <w:rPr>
          <w:rFonts w:hint="eastAsia"/>
        </w:rPr>
        <w:t>点</w:t>
      </w:r>
      <w:r w:rsidRPr="006164B1">
        <w:t>拉框选择目标线图层</w:t>
      </w:r>
      <w:r w:rsidRPr="006164B1">
        <w:rPr>
          <w:rFonts w:hint="eastAsia"/>
        </w:rPr>
        <w:t>。</w:t>
      </w:r>
    </w:p>
    <w:p w:rsidR="00333185" w:rsidRPr="006164B1" w:rsidRDefault="00333185" w:rsidP="004F6686">
      <w:pPr>
        <w:pStyle w:val="SMGI6"/>
        <w:ind w:firstLine="482"/>
      </w:pPr>
      <w:r>
        <w:rPr>
          <w:rFonts w:hint="eastAsia"/>
          <w:b/>
        </w:rPr>
        <w:t>过滤条件</w:t>
      </w:r>
      <w:r w:rsidRPr="004973C6">
        <w:rPr>
          <w:b/>
        </w:rPr>
        <w:t>：</w:t>
      </w:r>
      <w:r w:rsidRPr="006164B1">
        <w:rPr>
          <w:rFonts w:hint="eastAsia"/>
        </w:rPr>
        <w:t>设置</w:t>
      </w:r>
      <w:r>
        <w:rPr>
          <w:rFonts w:hint="eastAsia"/>
        </w:rPr>
        <w:t>属性值</w:t>
      </w:r>
      <w:r w:rsidRPr="006164B1">
        <w:t>类型</w:t>
      </w:r>
      <w:r w:rsidRPr="006164B1">
        <w:rPr>
          <w:rFonts w:hint="eastAsia"/>
        </w:rPr>
        <w:t>，</w:t>
      </w:r>
      <w:r w:rsidRPr="006164B1">
        <w:t>设置为空</w:t>
      </w:r>
      <w:r w:rsidRPr="006164B1">
        <w:rPr>
          <w:rFonts w:hint="eastAsia"/>
        </w:rPr>
        <w:t>时</w:t>
      </w:r>
      <w:r w:rsidRPr="006164B1">
        <w:t>默认</w:t>
      </w:r>
      <w:r w:rsidRPr="006164B1">
        <w:rPr>
          <w:rFonts w:hint="eastAsia"/>
        </w:rPr>
        <w:t>全选。</w:t>
      </w:r>
    </w:p>
    <w:p w:rsidR="00333185" w:rsidRPr="006164B1" w:rsidRDefault="00333185" w:rsidP="004F6686">
      <w:pPr>
        <w:pStyle w:val="SMGI6"/>
        <w:ind w:firstLine="482"/>
      </w:pPr>
      <w:r>
        <w:rPr>
          <w:rFonts w:hint="eastAsia"/>
          <w:b/>
        </w:rPr>
        <w:t>面图层名</w:t>
      </w:r>
      <w:r w:rsidRPr="004973C6">
        <w:rPr>
          <w:b/>
        </w:rPr>
        <w:t>：</w:t>
      </w:r>
      <w:r w:rsidRPr="006164B1">
        <w:t>下拉框选择目标</w:t>
      </w:r>
      <w:r w:rsidRPr="006164B1">
        <w:rPr>
          <w:rFonts w:hint="eastAsia"/>
        </w:rPr>
        <w:t>面</w:t>
      </w:r>
      <w:r w:rsidRPr="006164B1">
        <w:t>图层</w:t>
      </w:r>
      <w:r w:rsidRPr="006164B1">
        <w:rPr>
          <w:rFonts w:hint="eastAsia"/>
        </w:rPr>
        <w:t>。</w:t>
      </w:r>
    </w:p>
    <w:p w:rsidR="00333185" w:rsidRPr="006164B1" w:rsidRDefault="00333185" w:rsidP="004F6686">
      <w:pPr>
        <w:pStyle w:val="SMGI6"/>
        <w:ind w:firstLine="482"/>
      </w:pPr>
      <w:r>
        <w:rPr>
          <w:rFonts w:hint="eastAsia"/>
          <w:b/>
        </w:rPr>
        <w:t>过滤条件</w:t>
      </w:r>
      <w:r w:rsidRPr="004973C6">
        <w:rPr>
          <w:b/>
        </w:rPr>
        <w:t>：</w:t>
      </w:r>
      <w:r w:rsidRPr="006164B1">
        <w:rPr>
          <w:rFonts w:hint="eastAsia"/>
        </w:rPr>
        <w:t>设置</w:t>
      </w:r>
      <w:r>
        <w:rPr>
          <w:rFonts w:hint="eastAsia"/>
        </w:rPr>
        <w:t>属性值</w:t>
      </w:r>
      <w:r w:rsidRPr="006164B1">
        <w:t>类型</w:t>
      </w:r>
      <w:r w:rsidRPr="006164B1">
        <w:rPr>
          <w:rFonts w:hint="eastAsia"/>
        </w:rPr>
        <w:t>，</w:t>
      </w:r>
      <w:r w:rsidRPr="006164B1">
        <w:t>设置为空</w:t>
      </w:r>
      <w:r w:rsidRPr="006164B1">
        <w:rPr>
          <w:rFonts w:hint="eastAsia"/>
        </w:rPr>
        <w:t>时</w:t>
      </w:r>
      <w:r w:rsidRPr="006164B1">
        <w:t>默认</w:t>
      </w:r>
      <w:r w:rsidRPr="006164B1">
        <w:rPr>
          <w:rFonts w:hint="eastAsia"/>
        </w:rPr>
        <w:t>全选。</w:t>
      </w:r>
    </w:p>
    <w:p w:rsidR="00333185" w:rsidRDefault="00333185" w:rsidP="004F6686">
      <w:pPr>
        <w:pStyle w:val="SMGI6"/>
        <w:ind w:firstLine="482"/>
      </w:pPr>
      <w:r w:rsidRPr="004973C6">
        <w:rPr>
          <w:b/>
        </w:rPr>
        <w:t>输出</w:t>
      </w:r>
      <w:r>
        <w:rPr>
          <w:rFonts w:hint="eastAsia"/>
          <w:b/>
        </w:rPr>
        <w:t>路径</w:t>
      </w:r>
      <w:r w:rsidRPr="004973C6">
        <w:rPr>
          <w:b/>
        </w:rPr>
        <w:t>:</w:t>
      </w:r>
      <w:r w:rsidRPr="006164B1">
        <w:rPr>
          <w:b/>
        </w:rPr>
        <w:t xml:space="preserve"> </w:t>
      </w:r>
      <w:r w:rsidRPr="006164B1">
        <w:t>选择检查结果文件的存储位置</w:t>
      </w:r>
      <w:r w:rsidRPr="006164B1">
        <w:rPr>
          <w:rFonts w:hint="eastAsia"/>
        </w:rPr>
        <w:t>。</w:t>
      </w:r>
    </w:p>
    <w:p w:rsidR="003445D1" w:rsidRPr="00C66BEF" w:rsidRDefault="00FE49AB" w:rsidP="003445D1">
      <w:pPr>
        <w:pStyle w:val="SMGI5"/>
      </w:pPr>
      <w:r>
        <w:pict>
          <v:shape id="_x0000_i1302" type="#_x0000_t75" style="width:77pt;height:20.05pt">
            <v:imagedata r:id="rId199" o:title=""/>
          </v:shape>
        </w:pict>
      </w:r>
    </w:p>
    <w:p w:rsidR="003445D1" w:rsidRPr="004973C6" w:rsidRDefault="003445D1" w:rsidP="003445D1">
      <w:pPr>
        <w:pStyle w:val="SMGI6"/>
        <w:ind w:firstLine="480"/>
      </w:pPr>
      <w:r w:rsidRPr="004973C6">
        <w:t>【</w:t>
      </w:r>
      <w:r w:rsidR="00FE49AB">
        <w:rPr>
          <w:rFonts w:hint="eastAsia"/>
        </w:rPr>
        <w:t>线</w:t>
      </w:r>
      <w:r w:rsidRPr="004973C6">
        <w:t>落入面检查】检查指定</w:t>
      </w:r>
      <w:r w:rsidR="00FE49AB">
        <w:rPr>
          <w:rFonts w:hint="eastAsia"/>
        </w:rPr>
        <w:t>线</w:t>
      </w:r>
      <w:r w:rsidRPr="004973C6">
        <w:t>图层要素落入指定</w:t>
      </w:r>
      <w:r>
        <w:rPr>
          <w:rFonts w:hint="eastAsia"/>
        </w:rPr>
        <w:t>面</w:t>
      </w:r>
      <w:r w:rsidRPr="004973C6">
        <w:t>图层</w:t>
      </w:r>
      <w:r>
        <w:rPr>
          <w:rFonts w:hint="eastAsia"/>
        </w:rPr>
        <w:t>的</w:t>
      </w:r>
      <w:r w:rsidRPr="004973C6">
        <w:t>要素</w:t>
      </w:r>
      <w:r>
        <w:rPr>
          <w:rFonts w:hint="eastAsia"/>
        </w:rPr>
        <w:t>，</w:t>
      </w:r>
      <w:r w:rsidRPr="004973C6">
        <w:t>将检查结果以</w:t>
      </w:r>
      <w:r w:rsidRPr="004973C6">
        <w:t>shapefile</w:t>
      </w:r>
      <w:r w:rsidRPr="004973C6">
        <w:t>方式记录。</w:t>
      </w:r>
    </w:p>
    <w:p w:rsidR="003445D1" w:rsidRPr="004973C6" w:rsidRDefault="003445D1" w:rsidP="003445D1">
      <w:pPr>
        <w:pStyle w:val="SMGIb"/>
        <w:rPr>
          <w:rFonts w:ascii="Times New Roman" w:hAnsi="Times New Roman"/>
        </w:rPr>
      </w:pPr>
      <w:r>
        <w:rPr>
          <w:rFonts w:ascii="Times New Roman" w:hAnsi="Times New Roman"/>
        </w:rPr>
        <w:pict>
          <v:shape id="_x0000_i1298" type="#_x0000_t75" style="width:286.75pt;height:306.8pt">
            <v:imagedata r:id="rId200" o:title=""/>
          </v:shape>
        </w:pict>
      </w:r>
    </w:p>
    <w:p w:rsidR="003445D1" w:rsidRPr="00F6506B" w:rsidRDefault="00FE49AB" w:rsidP="003445D1">
      <w:pPr>
        <w:pStyle w:val="SMGI"/>
      </w:pPr>
      <w:r>
        <w:rPr>
          <w:rFonts w:hint="eastAsia"/>
        </w:rPr>
        <w:t>线</w:t>
      </w:r>
      <w:r w:rsidR="003445D1" w:rsidRPr="00F6506B">
        <w:t>落入面设置对话框</w:t>
      </w:r>
    </w:p>
    <w:p w:rsidR="003445D1" w:rsidRPr="004973C6" w:rsidRDefault="003445D1" w:rsidP="003445D1">
      <w:pPr>
        <w:pStyle w:val="SMGI6"/>
        <w:ind w:firstLine="480"/>
      </w:pPr>
      <w:r w:rsidRPr="004973C6">
        <w:t>【参数说明】</w:t>
      </w:r>
    </w:p>
    <w:p w:rsidR="003445D1" w:rsidRPr="006164B1" w:rsidRDefault="00FE49AB" w:rsidP="003445D1">
      <w:pPr>
        <w:pStyle w:val="SMGI6"/>
        <w:ind w:firstLine="482"/>
      </w:pPr>
      <w:r>
        <w:rPr>
          <w:rFonts w:hint="eastAsia"/>
          <w:b/>
        </w:rPr>
        <w:t>线</w:t>
      </w:r>
      <w:r w:rsidR="003445D1">
        <w:rPr>
          <w:rFonts w:hint="eastAsia"/>
          <w:b/>
        </w:rPr>
        <w:t>图层名</w:t>
      </w:r>
      <w:r w:rsidR="003445D1" w:rsidRPr="004973C6">
        <w:rPr>
          <w:b/>
        </w:rPr>
        <w:t>：</w:t>
      </w:r>
      <w:r>
        <w:rPr>
          <w:rFonts w:hint="eastAsia"/>
        </w:rPr>
        <w:t>线</w:t>
      </w:r>
      <w:r w:rsidR="003445D1" w:rsidRPr="006164B1">
        <w:t>拉框选择目标线图层</w:t>
      </w:r>
      <w:r w:rsidR="003445D1" w:rsidRPr="006164B1">
        <w:rPr>
          <w:rFonts w:hint="eastAsia"/>
        </w:rPr>
        <w:t>。</w:t>
      </w:r>
    </w:p>
    <w:p w:rsidR="003445D1" w:rsidRPr="006164B1" w:rsidRDefault="003445D1" w:rsidP="003445D1">
      <w:pPr>
        <w:pStyle w:val="SMGI6"/>
        <w:ind w:firstLine="482"/>
      </w:pPr>
      <w:r>
        <w:rPr>
          <w:rFonts w:hint="eastAsia"/>
          <w:b/>
        </w:rPr>
        <w:t>过滤条件</w:t>
      </w:r>
      <w:r w:rsidRPr="004973C6">
        <w:rPr>
          <w:b/>
        </w:rPr>
        <w:t>：</w:t>
      </w:r>
      <w:r w:rsidRPr="006164B1">
        <w:rPr>
          <w:rFonts w:hint="eastAsia"/>
        </w:rPr>
        <w:t>设置</w:t>
      </w:r>
      <w:r>
        <w:rPr>
          <w:rFonts w:hint="eastAsia"/>
        </w:rPr>
        <w:t>属性值</w:t>
      </w:r>
      <w:r w:rsidRPr="006164B1">
        <w:t>类型</w:t>
      </w:r>
      <w:r w:rsidRPr="006164B1">
        <w:rPr>
          <w:rFonts w:hint="eastAsia"/>
        </w:rPr>
        <w:t>，</w:t>
      </w:r>
      <w:r w:rsidRPr="006164B1">
        <w:t>设置为空</w:t>
      </w:r>
      <w:r w:rsidRPr="006164B1">
        <w:rPr>
          <w:rFonts w:hint="eastAsia"/>
        </w:rPr>
        <w:t>时</w:t>
      </w:r>
      <w:r w:rsidRPr="006164B1">
        <w:t>默认</w:t>
      </w:r>
      <w:r w:rsidRPr="006164B1">
        <w:rPr>
          <w:rFonts w:hint="eastAsia"/>
        </w:rPr>
        <w:t>全选。</w:t>
      </w:r>
    </w:p>
    <w:p w:rsidR="003445D1" w:rsidRPr="006164B1" w:rsidRDefault="003445D1" w:rsidP="003445D1">
      <w:pPr>
        <w:pStyle w:val="SMGI6"/>
        <w:ind w:firstLine="482"/>
      </w:pPr>
      <w:r>
        <w:rPr>
          <w:rFonts w:hint="eastAsia"/>
          <w:b/>
        </w:rPr>
        <w:t>面图层名</w:t>
      </w:r>
      <w:r w:rsidRPr="004973C6">
        <w:rPr>
          <w:b/>
        </w:rPr>
        <w:t>：</w:t>
      </w:r>
      <w:r w:rsidRPr="006164B1">
        <w:t>下拉框选择目标</w:t>
      </w:r>
      <w:r w:rsidRPr="006164B1">
        <w:rPr>
          <w:rFonts w:hint="eastAsia"/>
        </w:rPr>
        <w:t>面</w:t>
      </w:r>
      <w:r w:rsidRPr="006164B1">
        <w:t>图层</w:t>
      </w:r>
      <w:r w:rsidRPr="006164B1">
        <w:rPr>
          <w:rFonts w:hint="eastAsia"/>
        </w:rPr>
        <w:t>。</w:t>
      </w:r>
    </w:p>
    <w:p w:rsidR="003445D1" w:rsidRPr="006164B1" w:rsidRDefault="003445D1" w:rsidP="003445D1">
      <w:pPr>
        <w:pStyle w:val="SMGI6"/>
        <w:ind w:firstLine="482"/>
      </w:pPr>
      <w:r>
        <w:rPr>
          <w:rFonts w:hint="eastAsia"/>
          <w:b/>
        </w:rPr>
        <w:t>过滤条件</w:t>
      </w:r>
      <w:r w:rsidRPr="004973C6">
        <w:rPr>
          <w:b/>
        </w:rPr>
        <w:t>：</w:t>
      </w:r>
      <w:r w:rsidRPr="006164B1">
        <w:rPr>
          <w:rFonts w:hint="eastAsia"/>
        </w:rPr>
        <w:t>设置</w:t>
      </w:r>
      <w:r>
        <w:rPr>
          <w:rFonts w:hint="eastAsia"/>
        </w:rPr>
        <w:t>属性值</w:t>
      </w:r>
      <w:r w:rsidRPr="006164B1">
        <w:t>类型</w:t>
      </w:r>
      <w:r w:rsidRPr="006164B1">
        <w:rPr>
          <w:rFonts w:hint="eastAsia"/>
        </w:rPr>
        <w:t>，</w:t>
      </w:r>
      <w:r w:rsidRPr="006164B1">
        <w:t>设置为空</w:t>
      </w:r>
      <w:r w:rsidRPr="006164B1">
        <w:rPr>
          <w:rFonts w:hint="eastAsia"/>
        </w:rPr>
        <w:t>时</w:t>
      </w:r>
      <w:r w:rsidRPr="006164B1">
        <w:t>默认</w:t>
      </w:r>
      <w:r w:rsidRPr="006164B1">
        <w:rPr>
          <w:rFonts w:hint="eastAsia"/>
        </w:rPr>
        <w:t>全选。</w:t>
      </w:r>
    </w:p>
    <w:p w:rsidR="003445D1" w:rsidRPr="006164B1" w:rsidRDefault="003445D1" w:rsidP="003445D1">
      <w:pPr>
        <w:pStyle w:val="SMGI6"/>
        <w:ind w:firstLine="482"/>
      </w:pPr>
      <w:r w:rsidRPr="004973C6">
        <w:rPr>
          <w:b/>
        </w:rPr>
        <w:lastRenderedPageBreak/>
        <w:t>输出</w:t>
      </w:r>
      <w:r>
        <w:rPr>
          <w:rFonts w:hint="eastAsia"/>
          <w:b/>
        </w:rPr>
        <w:t>路径</w:t>
      </w:r>
      <w:r w:rsidRPr="004973C6">
        <w:rPr>
          <w:b/>
        </w:rPr>
        <w:t>:</w:t>
      </w:r>
      <w:r w:rsidRPr="006164B1">
        <w:rPr>
          <w:b/>
        </w:rPr>
        <w:t xml:space="preserve"> </w:t>
      </w:r>
      <w:r w:rsidRPr="006164B1">
        <w:t>选择检查结果文件的存储位置</w:t>
      </w:r>
      <w:r w:rsidRPr="006164B1">
        <w:rPr>
          <w:rFonts w:hint="eastAsia"/>
        </w:rPr>
        <w:t>。</w:t>
      </w:r>
    </w:p>
    <w:p w:rsidR="003445D1" w:rsidRPr="003445D1" w:rsidRDefault="003445D1" w:rsidP="003445D1">
      <w:pPr>
        <w:pStyle w:val="SMGI5"/>
      </w:pPr>
    </w:p>
    <w:p w:rsidR="00333185" w:rsidRPr="00FB7EAA" w:rsidRDefault="004B0830" w:rsidP="004F6686">
      <w:pPr>
        <w:pStyle w:val="SMGI5"/>
      </w:pPr>
      <w:r>
        <w:pict>
          <v:shape id="图片 127" o:spid="_x0000_i1207" type="#_x0000_t75" style="width:51.35pt;height:40.05pt;visibility:visible;mso-wrap-style:square">
            <v:imagedata r:id="rId201" o:title=""/>
          </v:shape>
        </w:pict>
      </w:r>
    </w:p>
    <w:p w:rsidR="00333185" w:rsidRPr="004973C6" w:rsidRDefault="00333185" w:rsidP="004F6686">
      <w:pPr>
        <w:pStyle w:val="SMGI6"/>
        <w:ind w:firstLine="480"/>
      </w:pPr>
      <w:r w:rsidRPr="004973C6">
        <w:t>【打折线检查】工具检查指定线图层要素是否存在小褶皱线。</w:t>
      </w:r>
      <w:r>
        <w:rPr>
          <w:rFonts w:hint="eastAsia"/>
        </w:rPr>
        <w:t>检查</w:t>
      </w:r>
      <w:r>
        <w:t>结果</w:t>
      </w:r>
      <w:r w:rsidRPr="004973C6">
        <w:t>以</w:t>
      </w:r>
      <w:r w:rsidRPr="004973C6">
        <w:t>shapefile</w:t>
      </w:r>
      <w:r w:rsidRPr="004973C6">
        <w:t>文件</w:t>
      </w:r>
      <w:r>
        <w:rPr>
          <w:rFonts w:hint="eastAsia"/>
        </w:rPr>
        <w:t>和</w:t>
      </w:r>
      <w:r>
        <w:t>txt</w:t>
      </w:r>
      <w:r>
        <w:rPr>
          <w:rFonts w:hint="eastAsia"/>
        </w:rPr>
        <w:t>文件</w:t>
      </w:r>
      <w:r w:rsidRPr="004973C6">
        <w:t>的形式输出</w:t>
      </w:r>
      <w:r>
        <w:rPr>
          <w:rFonts w:hint="eastAsia"/>
        </w:rPr>
        <w:t>。</w:t>
      </w:r>
    </w:p>
    <w:p w:rsidR="00333185" w:rsidRPr="004973C6" w:rsidRDefault="004B0830" w:rsidP="004F6686">
      <w:pPr>
        <w:pStyle w:val="SMGIb"/>
        <w:rPr>
          <w:rFonts w:ascii="Times New Roman" w:hAnsi="Times New Roman"/>
        </w:rPr>
      </w:pPr>
      <w:r>
        <w:rPr>
          <w:noProof/>
        </w:rPr>
        <w:pict>
          <v:shape id="图片 126" o:spid="_x0000_i1208" type="#_x0000_t75" style="width:311.15pt;height:168.4pt;visibility:visible;mso-wrap-style:square">
            <v:imagedata r:id="rId202" o:title=""/>
          </v:shape>
        </w:pict>
      </w:r>
    </w:p>
    <w:p w:rsidR="00333185" w:rsidRDefault="00333185" w:rsidP="004F6686">
      <w:pPr>
        <w:pStyle w:val="SMGI"/>
      </w:pPr>
      <w:r w:rsidRPr="00F6506B">
        <w:t>打</w:t>
      </w:r>
      <w:r w:rsidRPr="00F6506B">
        <w:rPr>
          <w:rFonts w:hint="eastAsia"/>
        </w:rPr>
        <w:t>褶</w:t>
      </w:r>
      <w:r w:rsidRPr="00F6506B">
        <w:t>线设置对话框</w:t>
      </w:r>
    </w:p>
    <w:p w:rsidR="00333185" w:rsidRPr="00C66BEF" w:rsidRDefault="004B0830" w:rsidP="004F6686">
      <w:pPr>
        <w:pStyle w:val="SMGI5"/>
      </w:pPr>
      <w:r>
        <w:pict>
          <v:shape id="图片 143" o:spid="_x0000_i1209" type="#_x0000_t75" style="width:62pt;height:45.7pt;visibility:visible;mso-wrap-style:square">
            <v:imagedata r:id="rId203" o:title=""/>
          </v:shape>
        </w:pict>
      </w:r>
    </w:p>
    <w:p w:rsidR="00333185" w:rsidRDefault="00333185" w:rsidP="004F6686">
      <w:pPr>
        <w:pStyle w:val="SMGI6"/>
        <w:ind w:firstLine="480"/>
      </w:pPr>
      <w:r w:rsidRPr="004973C6">
        <w:t>【</w:t>
      </w:r>
      <w:r>
        <w:t>端</w:t>
      </w:r>
      <w:r>
        <w:rPr>
          <w:rFonts w:hint="eastAsia"/>
        </w:rPr>
        <w:t>点离线</w:t>
      </w:r>
      <w:r w:rsidRPr="004973C6">
        <w:t>检查】</w:t>
      </w:r>
      <w:r w:rsidR="003445D1" w:rsidRPr="004973C6">
        <w:t>【</w:t>
      </w:r>
      <w:r w:rsidR="003445D1">
        <w:rPr>
          <w:rFonts w:hint="eastAsia"/>
        </w:rPr>
        <w:t>跨图层</w:t>
      </w:r>
      <w:r w:rsidR="003445D1">
        <w:t>端</w:t>
      </w:r>
      <w:r w:rsidR="003445D1">
        <w:rPr>
          <w:rFonts w:hint="eastAsia"/>
        </w:rPr>
        <w:t>点离线</w:t>
      </w:r>
      <w:r w:rsidR="003445D1" w:rsidRPr="004973C6">
        <w:t>检查】</w:t>
      </w:r>
      <w:r w:rsidRPr="004973C6">
        <w:t>检查</w:t>
      </w:r>
      <w:r>
        <w:t>指定线图层的线端点与线型产生距离时</w:t>
      </w:r>
      <w:r>
        <w:rPr>
          <w:rFonts w:hint="eastAsia"/>
        </w:rPr>
        <w:t>，</w:t>
      </w:r>
      <w:r>
        <w:t>造成的不合理悬挂</w:t>
      </w:r>
      <w:r>
        <w:rPr>
          <w:rFonts w:hint="eastAsia"/>
        </w:rPr>
        <w:t>。</w:t>
      </w:r>
    </w:p>
    <w:p w:rsidR="00333185" w:rsidRDefault="004B0830" w:rsidP="004F6686">
      <w:pPr>
        <w:pStyle w:val="SMGIb"/>
        <w:rPr>
          <w:rFonts w:ascii="Times New Roman" w:hAnsi="Times New Roman"/>
        </w:rPr>
      </w:pPr>
      <w:r>
        <w:rPr>
          <w:noProof/>
        </w:rPr>
        <w:pict>
          <v:shape id="图片 289" o:spid="_x0000_i1210" type="#_x0000_t75" style="width:289.25pt;height:155.25pt;visibility:visible;mso-wrap-style:square">
            <v:imagedata r:id="rId204" o:title=""/>
          </v:shape>
        </w:pict>
      </w:r>
    </w:p>
    <w:p w:rsidR="00333185" w:rsidRDefault="003445D1" w:rsidP="004F6686">
      <w:pPr>
        <w:pStyle w:val="SMGI"/>
      </w:pPr>
      <w:r>
        <w:rPr>
          <w:rFonts w:hint="eastAsia"/>
        </w:rPr>
        <w:t>端</w:t>
      </w:r>
      <w:r w:rsidR="00333185">
        <w:rPr>
          <w:rFonts w:hint="eastAsia"/>
        </w:rPr>
        <w:t>点离线</w:t>
      </w:r>
      <w:r w:rsidR="00333185" w:rsidRPr="00F6506B">
        <w:t>设置对话框</w:t>
      </w:r>
    </w:p>
    <w:p w:rsidR="00333185" w:rsidRPr="00FB7EAA" w:rsidRDefault="004B0830" w:rsidP="004F6686">
      <w:pPr>
        <w:pStyle w:val="SMGI5"/>
      </w:pPr>
      <w:r>
        <w:pict>
          <v:shape id="图片 13" o:spid="_x0000_i1211" type="#_x0000_t75" style="width:55.7pt;height:47.6pt;visibility:visible;mso-wrap-style:square">
            <v:imagedata r:id="rId205" o:title=""/>
          </v:shape>
        </w:pict>
      </w:r>
    </w:p>
    <w:p w:rsidR="00333185" w:rsidRPr="004973C6" w:rsidRDefault="00333185" w:rsidP="004F6686">
      <w:pPr>
        <w:pStyle w:val="SMGI6"/>
        <w:ind w:firstLine="480"/>
      </w:pPr>
      <w:r w:rsidRPr="004973C6">
        <w:lastRenderedPageBreak/>
        <w:t>【多部件检查】工具是针对于线图层和面图层，检查出多部件要素，并将多部件要素的几何中心点存储在检查结果</w:t>
      </w:r>
      <w:r w:rsidRPr="004973C6">
        <w:t>shapefile</w:t>
      </w:r>
      <w:r w:rsidRPr="004973C6">
        <w:t>文件中。</w:t>
      </w:r>
    </w:p>
    <w:p w:rsidR="00333185" w:rsidRPr="004973C6" w:rsidRDefault="004B0830" w:rsidP="004F6686">
      <w:pPr>
        <w:pStyle w:val="SMGIb"/>
        <w:rPr>
          <w:rFonts w:ascii="Times New Roman" w:hAnsi="Times New Roman"/>
        </w:rPr>
      </w:pPr>
      <w:r>
        <w:rPr>
          <w:noProof/>
        </w:rPr>
        <w:pict>
          <v:shape id="图片 124" o:spid="_x0000_i1212" type="#_x0000_t75" style="width:339.95pt;height:166.55pt;visibility:visible;mso-wrap-style:square">
            <v:imagedata r:id="rId206" o:title=""/>
          </v:shape>
        </w:pict>
      </w:r>
    </w:p>
    <w:p w:rsidR="00333185" w:rsidRDefault="00333185" w:rsidP="004F6686">
      <w:pPr>
        <w:pStyle w:val="SMGI"/>
      </w:pPr>
      <w:r w:rsidRPr="00F6506B">
        <w:t>多部件检查图层选择设置</w:t>
      </w:r>
    </w:p>
    <w:p w:rsidR="00333185" w:rsidRPr="00FB7EAA" w:rsidRDefault="004B0830" w:rsidP="004F6686">
      <w:pPr>
        <w:pStyle w:val="SMGI5"/>
      </w:pPr>
      <w:r>
        <w:pict>
          <v:shape id="图片 1781368117" o:spid="_x0000_i1213" type="#_x0000_t75" style="width:51.35pt;height:44.45pt;visibility:visible;mso-wrap-style:square">
            <v:imagedata r:id="rId207" o:title=""/>
          </v:shape>
        </w:pict>
      </w:r>
    </w:p>
    <w:p w:rsidR="00333185" w:rsidRPr="004973C6" w:rsidRDefault="00333185" w:rsidP="004F6686">
      <w:pPr>
        <w:pStyle w:val="SMGI6"/>
        <w:ind w:firstLine="480"/>
      </w:pPr>
      <w:r w:rsidRPr="004973C6">
        <w:t>【面缝隙检查】</w:t>
      </w:r>
      <w:r>
        <w:rPr>
          <w:rFonts w:hint="eastAsia"/>
        </w:rPr>
        <w:t>停止编辑</w:t>
      </w:r>
      <w:r>
        <w:t>，</w:t>
      </w:r>
      <w:r w:rsidRPr="004973C6">
        <w:t>工具</w:t>
      </w:r>
      <w:r>
        <w:rPr>
          <w:rFonts w:hint="eastAsia"/>
        </w:rPr>
        <w:t>针对数据</w:t>
      </w:r>
      <w:r>
        <w:t>中</w:t>
      </w:r>
      <w:r w:rsidRPr="004973C6">
        <w:t>的面图层，检查</w:t>
      </w:r>
      <w:r>
        <w:rPr>
          <w:rFonts w:hint="eastAsia"/>
        </w:rPr>
        <w:t>同一</w:t>
      </w:r>
      <w:r w:rsidRPr="004973C6">
        <w:t>图层</w:t>
      </w:r>
      <w:r>
        <w:t>中要素之间是否存在缝隙</w:t>
      </w:r>
      <w:r>
        <w:rPr>
          <w:rFonts w:hint="eastAsia"/>
        </w:rPr>
        <w:t>，</w:t>
      </w:r>
      <w:r w:rsidRPr="004973C6">
        <w:t>检查结果以</w:t>
      </w:r>
      <w:r w:rsidRPr="004973C6">
        <w:t>shapefile</w:t>
      </w:r>
      <w:r w:rsidRPr="004973C6">
        <w:t>方式记录</w:t>
      </w:r>
      <w:r>
        <w:rPr>
          <w:rFonts w:hint="eastAsia"/>
        </w:rPr>
        <w:t>。</w:t>
      </w:r>
    </w:p>
    <w:p w:rsidR="00333185" w:rsidRPr="004973C6" w:rsidRDefault="004B0830" w:rsidP="004F6686">
      <w:pPr>
        <w:pStyle w:val="SMGIb"/>
        <w:rPr>
          <w:rFonts w:ascii="Times New Roman" w:hAnsi="Times New Roman"/>
        </w:rPr>
      </w:pPr>
      <w:r>
        <w:rPr>
          <w:noProof/>
        </w:rPr>
        <w:pict>
          <v:shape id="图片 1760888298" o:spid="_x0000_i1214" type="#_x0000_t75" style="width:4in;height:195.95pt;visibility:visible;mso-wrap-style:square">
            <v:imagedata r:id="rId208" o:title=""/>
          </v:shape>
        </w:pict>
      </w:r>
    </w:p>
    <w:p w:rsidR="00333185" w:rsidRPr="002D1A5F" w:rsidRDefault="00333185" w:rsidP="004F6686">
      <w:pPr>
        <w:pStyle w:val="SMGI"/>
      </w:pPr>
      <w:r w:rsidRPr="00F6506B">
        <w:t>面缝隙检查设置对话框</w:t>
      </w:r>
      <w:r w:rsidRPr="00F6506B">
        <w:rPr>
          <w:rFonts w:hint="eastAsia"/>
        </w:rPr>
        <w:t>.</w:t>
      </w:r>
    </w:p>
    <w:p w:rsidR="00333185" w:rsidRPr="00FB7EAA" w:rsidRDefault="004B0830" w:rsidP="004F6686">
      <w:pPr>
        <w:pStyle w:val="SMGI5"/>
      </w:pPr>
      <w:r>
        <w:pict>
          <v:shape id="图片 352" o:spid="_x0000_i1215" type="#_x0000_t75" style="width:64.5pt;height:43.2pt;visibility:visible;mso-wrap-style:square">
            <v:imagedata r:id="rId209" o:title=""/>
          </v:shape>
        </w:pict>
      </w:r>
    </w:p>
    <w:p w:rsidR="00333185" w:rsidRDefault="00333185" w:rsidP="004F6686">
      <w:pPr>
        <w:pStyle w:val="SMGI6"/>
        <w:ind w:firstLine="480"/>
      </w:pPr>
      <w:r w:rsidRPr="004973C6">
        <w:t>【</w:t>
      </w:r>
      <w:r>
        <w:rPr>
          <w:rFonts w:hint="eastAsia"/>
        </w:rPr>
        <w:t>字段值</w:t>
      </w:r>
      <w:r>
        <w:t>空格检查</w:t>
      </w:r>
      <w:r w:rsidRPr="004973C6">
        <w:t>】</w:t>
      </w:r>
      <w:r>
        <w:t>工具</w:t>
      </w:r>
      <w:r>
        <w:rPr>
          <w:rFonts w:hint="eastAsia"/>
        </w:rPr>
        <w:t>检查字段</w:t>
      </w:r>
      <w:r>
        <w:t>中是否有空格</w:t>
      </w:r>
      <w:r>
        <w:rPr>
          <w:rFonts w:hint="eastAsia"/>
        </w:rPr>
        <w:t>，检查</w:t>
      </w:r>
      <w:r>
        <w:t>结果</w:t>
      </w:r>
      <w:r w:rsidRPr="004973C6">
        <w:t>以</w:t>
      </w:r>
      <w:r>
        <w:t>txt</w:t>
      </w:r>
      <w:r>
        <w:rPr>
          <w:rFonts w:hint="eastAsia"/>
        </w:rPr>
        <w:t>文件</w:t>
      </w:r>
      <w:r w:rsidRPr="004973C6">
        <w:t>的形式输出</w:t>
      </w:r>
      <w:r>
        <w:rPr>
          <w:rFonts w:hint="eastAsia"/>
        </w:rPr>
        <w:t>。</w:t>
      </w:r>
    </w:p>
    <w:p w:rsidR="00333185" w:rsidRDefault="00333185" w:rsidP="004F6686">
      <w:pPr>
        <w:pStyle w:val="SMGI6"/>
        <w:ind w:firstLine="482"/>
      </w:pPr>
      <w:r w:rsidRPr="00024C83">
        <w:rPr>
          <w:b/>
        </w:rPr>
        <w:t>操作方法</w:t>
      </w:r>
      <w:r w:rsidRPr="00024C83">
        <w:rPr>
          <w:rFonts w:hint="eastAsia"/>
          <w:b/>
        </w:rPr>
        <w:t>：</w:t>
      </w:r>
      <w:r w:rsidRPr="00024C83">
        <w:rPr>
          <w:rFonts w:ascii="宋体" w:hAnsi="宋体" w:hint="eastAsia"/>
          <w:szCs w:val="24"/>
        </w:rPr>
        <w:t>点击</w:t>
      </w:r>
      <w:r>
        <w:rPr>
          <w:rFonts w:hint="eastAsia"/>
        </w:rPr>
        <w:t>【字段值空格检查</w:t>
      </w:r>
      <w:r w:rsidRPr="000F362B">
        <w:rPr>
          <w:rFonts w:hint="eastAsia"/>
        </w:rPr>
        <w:t>】</w:t>
      </w:r>
      <w:r>
        <w:rPr>
          <w:rFonts w:hint="eastAsia"/>
        </w:rPr>
        <w:t>，选择目标图层，并在该图层下选择</w:t>
      </w:r>
      <w:r>
        <w:rPr>
          <w:rFonts w:hint="eastAsia"/>
        </w:rPr>
        <w:lastRenderedPageBreak/>
        <w:t>至少一个目标字段进行检查，如下图所示。</w:t>
      </w:r>
    </w:p>
    <w:p w:rsidR="00333185" w:rsidRDefault="004B0830" w:rsidP="004F6686">
      <w:pPr>
        <w:pStyle w:val="SMGIb"/>
      </w:pPr>
      <w:r>
        <w:rPr>
          <w:noProof/>
        </w:rPr>
        <w:pict>
          <v:shape id="_x0000_i1216" type="#_x0000_t75" style="width:244.15pt;height:257.95pt;visibility:visible;mso-wrap-style:square">
            <v:imagedata r:id="rId210" o:title=""/>
          </v:shape>
        </w:pict>
      </w:r>
    </w:p>
    <w:p w:rsidR="00333185" w:rsidRPr="00B87E83" w:rsidRDefault="00333185" w:rsidP="004F6686">
      <w:pPr>
        <w:pStyle w:val="SMGI"/>
      </w:pPr>
      <w:r>
        <w:rPr>
          <w:rFonts w:hint="eastAsia"/>
        </w:rPr>
        <w:t>字段值</w:t>
      </w:r>
      <w:r>
        <w:t>空格</w:t>
      </w:r>
      <w:r w:rsidRPr="00F6506B">
        <w:t>检查设置对话框</w:t>
      </w:r>
    </w:p>
    <w:p w:rsidR="00333185" w:rsidRPr="00FB7EAA" w:rsidRDefault="004B0830" w:rsidP="004F6686">
      <w:pPr>
        <w:pStyle w:val="SMGI5"/>
      </w:pPr>
      <w:r>
        <w:pict>
          <v:shape id="图片 209" o:spid="_x0000_i1217" type="#_x0000_t75" style="width:53.2pt;height:43.2pt;visibility:visible;mso-wrap-style:square">
            <v:imagedata r:id="rId211" o:title=""/>
          </v:shape>
        </w:pict>
      </w:r>
    </w:p>
    <w:p w:rsidR="00333185" w:rsidRPr="00422468" w:rsidRDefault="00333185" w:rsidP="004F6686">
      <w:pPr>
        <w:pStyle w:val="SMGI6"/>
        <w:ind w:firstLine="480"/>
      </w:pPr>
      <w:r w:rsidRPr="004973C6">
        <w:t>【</w:t>
      </w:r>
      <w:r>
        <w:rPr>
          <w:rFonts w:hint="eastAsia"/>
        </w:rPr>
        <w:t>属性空值</w:t>
      </w:r>
      <w:r>
        <w:t>检查</w:t>
      </w:r>
      <w:r w:rsidRPr="004973C6">
        <w:t>】</w:t>
      </w:r>
      <w:r>
        <w:t>工具</w:t>
      </w:r>
      <w:r>
        <w:rPr>
          <w:rFonts w:hint="eastAsia"/>
        </w:rPr>
        <w:t>检查要素属性相关字段</w:t>
      </w:r>
      <w:r>
        <w:t>中是否有</w:t>
      </w:r>
      <w:r>
        <w:rPr>
          <w:rFonts w:hint="eastAsia"/>
        </w:rPr>
        <w:t>空值</w:t>
      </w:r>
      <w:r>
        <w:t>，</w:t>
      </w:r>
      <w:r>
        <w:rPr>
          <w:rFonts w:hint="eastAsia"/>
        </w:rPr>
        <w:t>检查</w:t>
      </w:r>
      <w:r>
        <w:t>结果</w:t>
      </w:r>
      <w:r w:rsidRPr="004973C6">
        <w:t>以</w:t>
      </w:r>
      <w:r>
        <w:t>txt</w:t>
      </w:r>
      <w:r>
        <w:rPr>
          <w:rFonts w:hint="eastAsia"/>
        </w:rPr>
        <w:t>文件</w:t>
      </w:r>
      <w:r w:rsidRPr="004973C6">
        <w:t>的形式输出</w:t>
      </w:r>
      <w:r>
        <w:rPr>
          <w:rFonts w:hint="eastAsia"/>
        </w:rPr>
        <w:t>。</w:t>
      </w:r>
    </w:p>
    <w:p w:rsidR="00333185" w:rsidRDefault="00333185" w:rsidP="004F6686">
      <w:pPr>
        <w:pStyle w:val="SMGI6"/>
        <w:ind w:firstLine="482"/>
      </w:pPr>
      <w:r w:rsidRPr="00024C83">
        <w:rPr>
          <w:b/>
        </w:rPr>
        <w:t>操作方法</w:t>
      </w:r>
      <w:r w:rsidRPr="00024C83">
        <w:rPr>
          <w:rFonts w:hint="eastAsia"/>
          <w:b/>
        </w:rPr>
        <w:t>：</w:t>
      </w:r>
      <w:r w:rsidRPr="00024C83">
        <w:rPr>
          <w:rFonts w:ascii="宋体" w:hAnsi="宋体" w:hint="eastAsia"/>
          <w:szCs w:val="24"/>
        </w:rPr>
        <w:t>点击</w:t>
      </w:r>
      <w:r>
        <w:rPr>
          <w:rFonts w:hint="eastAsia"/>
        </w:rPr>
        <w:t>【属性空值</w:t>
      </w:r>
      <w:r>
        <w:t>检查</w:t>
      </w:r>
      <w:r w:rsidRPr="000F362B">
        <w:rPr>
          <w:rFonts w:hint="eastAsia"/>
        </w:rPr>
        <w:t>】</w:t>
      </w:r>
      <w:r>
        <w:rPr>
          <w:rFonts w:hint="eastAsia"/>
        </w:rPr>
        <w:t>，选择目标图层，并在该图层下选择至少一个目标字段进行检查，如下图所示。</w:t>
      </w:r>
    </w:p>
    <w:p w:rsidR="00333185" w:rsidRDefault="004B0830" w:rsidP="004F6686">
      <w:pPr>
        <w:pStyle w:val="SMGIb"/>
      </w:pPr>
      <w:r>
        <w:rPr>
          <w:noProof/>
        </w:rPr>
        <w:lastRenderedPageBreak/>
        <w:pict>
          <v:shape id="图片 853528384" o:spid="_x0000_i1218" type="#_x0000_t75" style="width:244.15pt;height:257.95pt;visibility:visible;mso-wrap-style:square">
            <v:imagedata r:id="rId212" o:title=""/>
          </v:shape>
        </w:pict>
      </w:r>
    </w:p>
    <w:p w:rsidR="00333185" w:rsidRDefault="00333185" w:rsidP="004F6686">
      <w:pPr>
        <w:pStyle w:val="SMGI"/>
      </w:pPr>
      <w:r>
        <w:rPr>
          <w:rFonts w:hint="eastAsia"/>
        </w:rPr>
        <w:t>属性空值</w:t>
      </w:r>
      <w:r w:rsidRPr="00F6506B">
        <w:t>检查设置对话框</w:t>
      </w:r>
    </w:p>
    <w:p w:rsidR="00333185" w:rsidRPr="00523E3E" w:rsidRDefault="004B0830" w:rsidP="004F6686">
      <w:pPr>
        <w:pStyle w:val="SMGI5"/>
      </w:pPr>
      <w:r>
        <w:pict>
          <v:shape id="图片 53" o:spid="_x0000_i1219" type="#_x0000_t75" style="width:63.85pt;height:38.2pt;visibility:visible;mso-wrap-style:square">
            <v:imagedata r:id="rId213" o:title=""/>
          </v:shape>
        </w:pict>
      </w:r>
    </w:p>
    <w:p w:rsidR="00333185" w:rsidRDefault="00333185" w:rsidP="004F6686">
      <w:pPr>
        <w:pStyle w:val="SMGI6"/>
        <w:ind w:firstLine="480"/>
        <w:rPr>
          <w:szCs w:val="21"/>
        </w:rPr>
      </w:pPr>
      <w:r w:rsidRPr="004973C6">
        <w:t>【水系结构线检查】是检查水系</w:t>
      </w:r>
      <w:r>
        <w:rPr>
          <w:rFonts w:hint="eastAsia"/>
        </w:rPr>
        <w:t>线层</w:t>
      </w:r>
      <w:r w:rsidRPr="004973C6">
        <w:t>的</w:t>
      </w:r>
      <w:r>
        <w:rPr>
          <w:rFonts w:hint="eastAsia"/>
        </w:rPr>
        <w:t>水系</w:t>
      </w:r>
      <w:r w:rsidRPr="004973C6">
        <w:t>结构线与水系面图层</w:t>
      </w:r>
      <w:r>
        <w:rPr>
          <w:szCs w:val="21"/>
        </w:rPr>
        <w:t>面状水域</w:t>
      </w:r>
    </w:p>
    <w:p w:rsidR="00333185" w:rsidRDefault="00333185" w:rsidP="004F6686">
      <w:pPr>
        <w:pStyle w:val="SMGI6"/>
        <w:ind w:firstLine="480"/>
      </w:pPr>
      <w:r>
        <w:rPr>
          <w:rFonts w:hint="eastAsia"/>
        </w:rPr>
        <w:t>中双线河流</w:t>
      </w:r>
      <w:r w:rsidRPr="004973C6">
        <w:t>的关系，若</w:t>
      </w:r>
      <w:r>
        <w:rPr>
          <w:rFonts w:hint="eastAsia"/>
        </w:rPr>
        <w:t>双线河流</w:t>
      </w:r>
      <w:r w:rsidRPr="004973C6">
        <w:t>包含</w:t>
      </w:r>
      <w:r>
        <w:rPr>
          <w:rFonts w:hint="eastAsia"/>
        </w:rPr>
        <w:t>水系</w:t>
      </w:r>
      <w:r w:rsidRPr="004973C6">
        <w:t>结构</w:t>
      </w:r>
      <w:r>
        <w:rPr>
          <w:rFonts w:hint="eastAsia"/>
        </w:rPr>
        <w:t>线</w:t>
      </w:r>
      <w:r w:rsidRPr="004973C6">
        <w:t>，则两者关系正确，反之则将检查结果以</w:t>
      </w:r>
      <w:r w:rsidRPr="004973C6">
        <w:t>shapefile</w:t>
      </w:r>
      <w:r w:rsidRPr="004973C6">
        <w:t>文件形式记录。</w:t>
      </w:r>
    </w:p>
    <w:p w:rsidR="00333185" w:rsidRDefault="00333185" w:rsidP="004F6686">
      <w:pPr>
        <w:pStyle w:val="SMGI6"/>
        <w:ind w:firstLine="482"/>
      </w:pPr>
      <w:r w:rsidRPr="00024C83">
        <w:rPr>
          <w:b/>
        </w:rPr>
        <w:t>操作方法</w:t>
      </w:r>
      <w:r w:rsidRPr="00024C83">
        <w:rPr>
          <w:rFonts w:hint="eastAsia"/>
          <w:b/>
        </w:rPr>
        <w:t>：</w:t>
      </w:r>
      <w:r w:rsidRPr="00024C83">
        <w:rPr>
          <w:rFonts w:ascii="宋体" w:hAnsi="宋体" w:hint="eastAsia"/>
          <w:szCs w:val="24"/>
        </w:rPr>
        <w:t>点击</w:t>
      </w:r>
      <w:r w:rsidRPr="004973C6">
        <w:t>【水系结构线检查】</w:t>
      </w:r>
      <w:r>
        <w:rPr>
          <w:rFonts w:hint="eastAsia"/>
        </w:rPr>
        <w:t>，首先判断是否忽略小于容差的部分。然后从水渠图层和河流图层中选择任意一个目标水系线层（当运行时，</w:t>
      </w:r>
      <w:r>
        <w:rPr>
          <w:rFonts w:hint="eastAsia"/>
          <w:szCs w:val="21"/>
        </w:rPr>
        <w:t>面状水域图层自动获取其中</w:t>
      </w:r>
      <w:r>
        <w:rPr>
          <w:rFonts w:hint="eastAsia"/>
          <w:szCs w:val="21"/>
        </w:rPr>
        <w:t>TYPE</w:t>
      </w:r>
      <w:r>
        <w:rPr>
          <w:rFonts w:hint="eastAsia"/>
          <w:szCs w:val="21"/>
        </w:rPr>
        <w:t>为双线河流的双线河流元素。</w:t>
      </w:r>
      <w:r>
        <w:rPr>
          <w:rFonts w:hint="eastAsia"/>
        </w:rPr>
        <w:t>若选择水渠图层，则获取其中</w:t>
      </w:r>
      <w:r>
        <w:rPr>
          <w:rFonts w:hint="eastAsia"/>
          <w:szCs w:val="21"/>
        </w:rPr>
        <w:t>GB</w:t>
      </w:r>
      <w:r>
        <w:rPr>
          <w:rFonts w:hint="eastAsia"/>
          <w:szCs w:val="21"/>
        </w:rPr>
        <w:t>为</w:t>
      </w:r>
      <w:bookmarkStart w:id="56" w:name="OLE_LINK3"/>
      <w:r>
        <w:rPr>
          <w:szCs w:val="21"/>
        </w:rPr>
        <w:t>220000</w:t>
      </w:r>
      <w:bookmarkEnd w:id="56"/>
      <w:r>
        <w:rPr>
          <w:rFonts w:hint="eastAsia"/>
          <w:szCs w:val="21"/>
        </w:rPr>
        <w:t>的渠要素。若选择河流图层，则获取其中</w:t>
      </w:r>
      <w:r>
        <w:rPr>
          <w:rFonts w:hint="eastAsia"/>
          <w:szCs w:val="21"/>
        </w:rPr>
        <w:t>GB</w:t>
      </w:r>
      <w:r>
        <w:rPr>
          <w:rFonts w:hint="eastAsia"/>
          <w:szCs w:val="21"/>
        </w:rPr>
        <w:t>为</w:t>
      </w:r>
      <w:r>
        <w:rPr>
          <w:rFonts w:hint="eastAsia"/>
          <w:szCs w:val="21"/>
        </w:rPr>
        <w:t>2</w:t>
      </w:r>
      <w:r>
        <w:rPr>
          <w:szCs w:val="21"/>
        </w:rPr>
        <w:t>10000</w:t>
      </w:r>
      <w:r>
        <w:rPr>
          <w:rFonts w:hint="eastAsia"/>
          <w:szCs w:val="21"/>
        </w:rPr>
        <w:t>的单线河流要素）</w:t>
      </w:r>
    </w:p>
    <w:p w:rsidR="00333185" w:rsidRDefault="004B0830" w:rsidP="004F6686">
      <w:pPr>
        <w:pStyle w:val="SMGIb"/>
        <w:rPr>
          <w:rFonts w:ascii="Times New Roman" w:hAnsi="Times New Roman"/>
        </w:rPr>
      </w:pPr>
      <w:r>
        <w:rPr>
          <w:noProof/>
        </w:rPr>
        <w:pict>
          <v:shape id="图片 298" o:spid="_x0000_i1220" type="#_x0000_t75" style="width:214.75pt;height:94.55pt;visibility:visible;mso-wrap-style:square">
            <v:imagedata r:id="rId214" o:title=""/>
          </v:shape>
        </w:pict>
      </w:r>
    </w:p>
    <w:p w:rsidR="00333185" w:rsidRDefault="00333185" w:rsidP="004F6686">
      <w:pPr>
        <w:pStyle w:val="SMGI"/>
      </w:pPr>
      <w:r w:rsidRPr="00F6506B">
        <w:t>水系</w:t>
      </w:r>
      <w:r w:rsidRPr="00F6506B">
        <w:rPr>
          <w:rFonts w:hint="eastAsia"/>
        </w:rPr>
        <w:t>结构线检查</w:t>
      </w:r>
      <w:r w:rsidRPr="00F6506B">
        <w:t>设置对话框</w:t>
      </w:r>
    </w:p>
    <w:p w:rsidR="00333185" w:rsidRPr="00523E3E" w:rsidRDefault="004B0830" w:rsidP="004F6686">
      <w:pPr>
        <w:pStyle w:val="SMGI5"/>
      </w:pPr>
      <w:r>
        <w:lastRenderedPageBreak/>
        <w:pict>
          <v:shape id="图片 358" o:spid="_x0000_i1221" type="#_x0000_t75" style="width:111.45pt;height:41.3pt;visibility:visible;mso-wrap-style:square">
            <v:imagedata r:id="rId215" o:title=""/>
          </v:shape>
        </w:pict>
      </w:r>
    </w:p>
    <w:p w:rsidR="00333185" w:rsidRPr="007A427E" w:rsidRDefault="00333185" w:rsidP="007A427E">
      <w:pPr>
        <w:pStyle w:val="SMGI6"/>
        <w:ind w:firstLine="480"/>
      </w:pPr>
      <w:r w:rsidRPr="007A427E">
        <w:t>【</w:t>
      </w:r>
      <w:r w:rsidRPr="007A427E">
        <w:rPr>
          <w:rFonts w:hint="eastAsia"/>
        </w:rPr>
        <w:t>水系结构线面名称一致性</w:t>
      </w:r>
      <w:r w:rsidRPr="007A427E">
        <w:t>】是检查</w:t>
      </w:r>
      <w:r w:rsidRPr="007A427E">
        <w:rPr>
          <w:rFonts w:hint="eastAsia"/>
        </w:rPr>
        <w:t>水系结构线的</w:t>
      </w:r>
      <w:r w:rsidRPr="007A427E">
        <w:t>名称</w:t>
      </w:r>
      <w:r w:rsidRPr="007A427E">
        <w:rPr>
          <w:rFonts w:hint="eastAsia"/>
        </w:rPr>
        <w:t>是否</w:t>
      </w:r>
      <w:r w:rsidRPr="007A427E">
        <w:t>与</w:t>
      </w:r>
      <w:r w:rsidRPr="007A427E">
        <w:rPr>
          <w:rFonts w:hint="eastAsia"/>
        </w:rPr>
        <w:t>其</w:t>
      </w:r>
      <w:r w:rsidRPr="007A427E">
        <w:t>对应河流面</w:t>
      </w:r>
      <w:r w:rsidRPr="007A427E">
        <w:rPr>
          <w:rFonts w:hint="eastAsia"/>
        </w:rPr>
        <w:t>要素</w:t>
      </w:r>
      <w:r w:rsidRPr="007A427E">
        <w:t>的名称是否一致。</w:t>
      </w:r>
    </w:p>
    <w:p w:rsidR="00333185" w:rsidRPr="007A427E" w:rsidRDefault="00333185" w:rsidP="007A427E">
      <w:pPr>
        <w:pStyle w:val="SMGI6"/>
        <w:ind w:firstLine="480"/>
      </w:pPr>
      <w:r w:rsidRPr="007A427E">
        <w:t>操作方法</w:t>
      </w:r>
      <w:r w:rsidRPr="007A427E">
        <w:rPr>
          <w:rFonts w:hint="eastAsia"/>
        </w:rPr>
        <w:t>：点击</w:t>
      </w:r>
      <w:r w:rsidRPr="007A427E">
        <w:t>【</w:t>
      </w:r>
      <w:r w:rsidRPr="007A427E">
        <w:rPr>
          <w:rFonts w:hint="eastAsia"/>
        </w:rPr>
        <w:t>水系结构线面名称一致性</w:t>
      </w:r>
      <w:r w:rsidRPr="007A427E">
        <w:t>】</w:t>
      </w:r>
      <w:r w:rsidRPr="007A427E">
        <w:rPr>
          <w:rFonts w:hint="eastAsia"/>
        </w:rPr>
        <w:t>，首先输入限差值。然后选择所需检查水系线图层与名称字段（当运行时，面状水域图层自动获取其中</w:t>
      </w:r>
      <w:r w:rsidRPr="007A427E">
        <w:rPr>
          <w:rFonts w:hint="eastAsia"/>
        </w:rPr>
        <w:t>TYPE</w:t>
      </w:r>
      <w:r w:rsidRPr="007A427E">
        <w:rPr>
          <w:rFonts w:hint="eastAsia"/>
        </w:rPr>
        <w:t>为双线河流的双线河流元素。若选择水渠图层，则获取其中</w:t>
      </w:r>
      <w:r w:rsidRPr="007A427E">
        <w:rPr>
          <w:rFonts w:hint="eastAsia"/>
        </w:rPr>
        <w:t>GB</w:t>
      </w:r>
      <w:r w:rsidRPr="007A427E">
        <w:rPr>
          <w:rFonts w:hint="eastAsia"/>
        </w:rPr>
        <w:t>为</w:t>
      </w:r>
      <w:r w:rsidRPr="007A427E">
        <w:t>220000</w:t>
      </w:r>
      <w:r w:rsidRPr="007A427E">
        <w:rPr>
          <w:rFonts w:hint="eastAsia"/>
        </w:rPr>
        <w:t>的渠要素。若选择河流图层，则获取其中</w:t>
      </w:r>
      <w:r w:rsidRPr="007A427E">
        <w:rPr>
          <w:rFonts w:hint="eastAsia"/>
        </w:rPr>
        <w:t>GB</w:t>
      </w:r>
      <w:r w:rsidRPr="007A427E">
        <w:rPr>
          <w:rFonts w:hint="eastAsia"/>
        </w:rPr>
        <w:t>为</w:t>
      </w:r>
      <w:r w:rsidRPr="007A427E">
        <w:rPr>
          <w:rFonts w:hint="eastAsia"/>
        </w:rPr>
        <w:t>2</w:t>
      </w:r>
      <w:r w:rsidRPr="007A427E">
        <w:t>10000</w:t>
      </w:r>
      <w:r w:rsidRPr="007A427E">
        <w:rPr>
          <w:rFonts w:hint="eastAsia"/>
        </w:rPr>
        <w:t>的单线河流要素），如下图所示：</w:t>
      </w:r>
    </w:p>
    <w:p w:rsidR="00333185" w:rsidRDefault="004B0830" w:rsidP="004F6686">
      <w:pPr>
        <w:pStyle w:val="SMGIb"/>
      </w:pPr>
      <w:r>
        <w:rPr>
          <w:noProof/>
        </w:rPr>
        <w:pict>
          <v:shape id="_x0000_i1222" type="#_x0000_t75" alt="图形用户界面, 应用程序&#10;&#10;描述已自动生成" style="width:278.6pt;height:185.3pt;visibility:visible;mso-wrap-style:square">
            <v:imagedata r:id="rId216" o:title="图形用户界面, 应用程序&#10;&#10;描述已自动生成"/>
          </v:shape>
        </w:pict>
      </w:r>
    </w:p>
    <w:p w:rsidR="00333185" w:rsidRDefault="00333185" w:rsidP="004F6686">
      <w:pPr>
        <w:pStyle w:val="SMGI"/>
      </w:pPr>
      <w:r w:rsidRPr="00471D5E">
        <w:rPr>
          <w:rFonts w:hint="eastAsia"/>
        </w:rPr>
        <w:t>水系结构线</w:t>
      </w:r>
      <w:r>
        <w:rPr>
          <w:rFonts w:hint="eastAsia"/>
        </w:rPr>
        <w:t>面</w:t>
      </w:r>
      <w:r w:rsidRPr="00471D5E">
        <w:rPr>
          <w:rFonts w:hint="eastAsia"/>
        </w:rPr>
        <w:t>名称一致性</w:t>
      </w:r>
      <w:r w:rsidRPr="00F6506B">
        <w:rPr>
          <w:rFonts w:hint="eastAsia"/>
        </w:rPr>
        <w:t>检查</w:t>
      </w:r>
      <w:r w:rsidRPr="00F6506B">
        <w:t>对话框</w:t>
      </w:r>
    </w:p>
    <w:p w:rsidR="00333185" w:rsidRPr="00523E3E" w:rsidRDefault="004B0830" w:rsidP="004F6686">
      <w:pPr>
        <w:pStyle w:val="SMGI5"/>
      </w:pPr>
      <w:r>
        <w:pict>
          <v:shape id="_x0000_i1223" type="#_x0000_t75" style="width:103.95pt;height:18.8pt;visibility:visible;mso-wrap-style:square">
            <v:imagedata r:id="rId217" o:title=""/>
          </v:shape>
        </w:pict>
      </w:r>
    </w:p>
    <w:p w:rsidR="00333185" w:rsidRPr="004F6686" w:rsidRDefault="00333185" w:rsidP="004F6686">
      <w:pPr>
        <w:pStyle w:val="SMGI6"/>
        <w:ind w:firstLine="480"/>
      </w:pPr>
      <w:r w:rsidRPr="004F6686">
        <w:t>【</w:t>
      </w:r>
      <w:r w:rsidRPr="004F6686">
        <w:rPr>
          <w:rFonts w:hint="eastAsia"/>
        </w:rPr>
        <w:t>水库名称一致性</w:t>
      </w:r>
      <w:r w:rsidR="004F6686" w:rsidRPr="004F6686">
        <w:rPr>
          <w:rFonts w:hint="eastAsia"/>
        </w:rPr>
        <w:t>检查</w:t>
      </w:r>
      <w:r w:rsidRPr="004F6686">
        <w:t>】是检查</w:t>
      </w:r>
      <w:r w:rsidRPr="004F6686">
        <w:rPr>
          <w:rFonts w:hint="eastAsia"/>
        </w:rPr>
        <w:t>点状水库的</w:t>
      </w:r>
      <w:r w:rsidRPr="004F6686">
        <w:t>名称</w:t>
      </w:r>
      <w:r w:rsidRPr="004F6686">
        <w:rPr>
          <w:rFonts w:hint="eastAsia"/>
        </w:rPr>
        <w:t>是否</w:t>
      </w:r>
      <w:r w:rsidRPr="004F6686">
        <w:t>与</w:t>
      </w:r>
      <w:r w:rsidRPr="004F6686">
        <w:rPr>
          <w:rFonts w:hint="eastAsia"/>
        </w:rPr>
        <w:t>其</w:t>
      </w:r>
      <w:r w:rsidRPr="004F6686">
        <w:t>对应</w:t>
      </w:r>
      <w:r w:rsidRPr="004F6686">
        <w:rPr>
          <w:rFonts w:hint="eastAsia"/>
        </w:rPr>
        <w:t>面状水库</w:t>
      </w:r>
      <w:r w:rsidRPr="004F6686">
        <w:t>的名称是否一致。</w:t>
      </w:r>
    </w:p>
    <w:p w:rsidR="00333185" w:rsidRPr="004F6686" w:rsidRDefault="00333185" w:rsidP="004F6686">
      <w:pPr>
        <w:pStyle w:val="SMGI6"/>
        <w:ind w:firstLine="482"/>
      </w:pPr>
      <w:r w:rsidRPr="004F6686">
        <w:rPr>
          <w:b/>
        </w:rPr>
        <w:t>操作方法</w:t>
      </w:r>
      <w:r w:rsidRPr="004F6686">
        <w:rPr>
          <w:rFonts w:hint="eastAsia"/>
          <w:b/>
        </w:rPr>
        <w:t>：</w:t>
      </w:r>
      <w:r w:rsidRPr="004F6686">
        <w:rPr>
          <w:rFonts w:hint="eastAsia"/>
        </w:rPr>
        <w:t>点击</w:t>
      </w:r>
      <w:r w:rsidRPr="004F6686">
        <w:t>【</w:t>
      </w:r>
      <w:r w:rsidRPr="004F6686">
        <w:rPr>
          <w:rFonts w:hint="eastAsia"/>
        </w:rPr>
        <w:t>水库名称一致性</w:t>
      </w:r>
      <w:r w:rsidR="004F6686" w:rsidRPr="004F6686">
        <w:rPr>
          <w:rFonts w:hint="eastAsia"/>
        </w:rPr>
        <w:t>检查</w:t>
      </w:r>
      <w:r w:rsidRPr="004F6686">
        <w:t>】</w:t>
      </w:r>
      <w:r w:rsidRPr="004F6686">
        <w:rPr>
          <w:rFonts w:hint="eastAsia"/>
        </w:rPr>
        <w:t>，选择所需检查字段（当运行时，面状水域图层自动获取其中</w:t>
      </w:r>
      <w:r w:rsidRPr="004F6686">
        <w:rPr>
          <w:rFonts w:hint="eastAsia"/>
        </w:rPr>
        <w:t>TYPE</w:t>
      </w:r>
      <w:r w:rsidRPr="004F6686">
        <w:rPr>
          <w:rFonts w:hint="eastAsia"/>
        </w:rPr>
        <w:t>为水库的面状水库要素），如下图所示：</w:t>
      </w:r>
    </w:p>
    <w:p w:rsidR="00333185" w:rsidRDefault="004B0830" w:rsidP="004F6686">
      <w:pPr>
        <w:pStyle w:val="SMGIb"/>
      </w:pPr>
      <w:r>
        <w:rPr>
          <w:noProof/>
        </w:rPr>
        <w:pict>
          <v:shape id="图片 1746868088" o:spid="_x0000_i1224" type="#_x0000_t75" style="width:278pt;height:116.45pt;visibility:visible;mso-wrap-style:square">
            <v:imagedata r:id="rId218" o:title=""/>
          </v:shape>
        </w:pict>
      </w:r>
    </w:p>
    <w:p w:rsidR="00333185" w:rsidRPr="00220494" w:rsidRDefault="00333185" w:rsidP="004F6686">
      <w:pPr>
        <w:pStyle w:val="SMGI"/>
      </w:pPr>
      <w:r>
        <w:rPr>
          <w:rFonts w:hint="eastAsia"/>
        </w:rPr>
        <w:lastRenderedPageBreak/>
        <w:t>水库</w:t>
      </w:r>
      <w:r w:rsidRPr="00471D5E">
        <w:rPr>
          <w:rFonts w:hint="eastAsia"/>
        </w:rPr>
        <w:t>名称一致性</w:t>
      </w:r>
      <w:r w:rsidRPr="00F6506B">
        <w:rPr>
          <w:rFonts w:hint="eastAsia"/>
        </w:rPr>
        <w:t>检查</w:t>
      </w:r>
      <w:r w:rsidRPr="00F6506B">
        <w:t>对话框</w:t>
      </w:r>
    </w:p>
    <w:p w:rsidR="00333185" w:rsidRDefault="004B0830" w:rsidP="004F6686">
      <w:pPr>
        <w:pStyle w:val="SMGI5"/>
      </w:pPr>
      <w:r>
        <w:pict>
          <v:shape id="图片 2143966093" o:spid="_x0000_i1225" type="#_x0000_t75" style="width:82.65pt;height:43.85pt;visibility:visible;mso-wrap-style:square">
            <v:imagedata r:id="rId219" o:title=""/>
          </v:shape>
        </w:pict>
      </w:r>
    </w:p>
    <w:p w:rsidR="00333185" w:rsidRDefault="00333185" w:rsidP="004F6686">
      <w:pPr>
        <w:pStyle w:val="SMGI6"/>
        <w:ind w:firstLine="480"/>
      </w:pPr>
      <w:r w:rsidRPr="00725CBF">
        <w:rPr>
          <w:rFonts w:hint="eastAsia"/>
        </w:rPr>
        <w:t>【</w:t>
      </w:r>
      <w:r>
        <w:rPr>
          <w:rFonts w:hint="eastAsia"/>
        </w:rPr>
        <w:t>线线</w:t>
      </w:r>
      <w:r w:rsidRPr="00725CBF">
        <w:t>套</w:t>
      </w:r>
      <w:r w:rsidRPr="00725CBF">
        <w:rPr>
          <w:rFonts w:hint="eastAsia"/>
        </w:rPr>
        <w:t>合</w:t>
      </w:r>
      <w:r>
        <w:rPr>
          <w:rFonts w:hint="eastAsia"/>
        </w:rPr>
        <w:t>拓扑</w:t>
      </w:r>
      <w:r w:rsidRPr="00725CBF">
        <w:t>检查】</w:t>
      </w:r>
      <w:r>
        <w:rPr>
          <w:rFonts w:hint="eastAsia"/>
        </w:rPr>
        <w:t>检查目标线之间的套合情况</w:t>
      </w:r>
      <w:r w:rsidRPr="00725CBF">
        <w:t>。检查结果以</w:t>
      </w:r>
      <w:r w:rsidRPr="00725CBF">
        <w:t>shapefile</w:t>
      </w:r>
      <w:r w:rsidRPr="00725CBF">
        <w:t>文件形式记录</w:t>
      </w:r>
      <w:r w:rsidRPr="00725CBF">
        <w:rPr>
          <w:rFonts w:hint="eastAsia"/>
        </w:rPr>
        <w:t>。</w:t>
      </w:r>
    </w:p>
    <w:p w:rsidR="00333185" w:rsidRPr="00725CBF" w:rsidRDefault="00333185" w:rsidP="004F6686">
      <w:pPr>
        <w:pStyle w:val="SMGI6"/>
        <w:ind w:firstLine="482"/>
      </w:pPr>
      <w:r w:rsidRPr="00024C83">
        <w:rPr>
          <w:b/>
        </w:rPr>
        <w:t>操作方法</w:t>
      </w:r>
      <w:r w:rsidRPr="00024C83">
        <w:rPr>
          <w:rFonts w:hint="eastAsia"/>
          <w:b/>
        </w:rPr>
        <w:t>：</w:t>
      </w:r>
      <w:r w:rsidRPr="00024C83">
        <w:rPr>
          <w:rFonts w:ascii="宋体" w:hAnsi="宋体" w:hint="eastAsia"/>
          <w:szCs w:val="24"/>
        </w:rPr>
        <w:t>点击</w:t>
      </w:r>
      <w:r w:rsidRPr="00725CBF">
        <w:rPr>
          <w:rFonts w:hint="eastAsia"/>
        </w:rPr>
        <w:t>【</w:t>
      </w:r>
      <w:r>
        <w:rPr>
          <w:rFonts w:hint="eastAsia"/>
        </w:rPr>
        <w:t>线线</w:t>
      </w:r>
      <w:r w:rsidRPr="00725CBF">
        <w:t>套</w:t>
      </w:r>
      <w:r w:rsidRPr="00725CBF">
        <w:rPr>
          <w:rFonts w:hint="eastAsia"/>
        </w:rPr>
        <w:t>合</w:t>
      </w:r>
      <w:r>
        <w:rPr>
          <w:rFonts w:hint="eastAsia"/>
        </w:rPr>
        <w:t>拓扑</w:t>
      </w:r>
      <w:r w:rsidRPr="00725CBF">
        <w:t>检查】</w:t>
      </w:r>
      <w:r>
        <w:rPr>
          <w:rFonts w:hint="eastAsia"/>
        </w:rPr>
        <w:t>，自动读取</w:t>
      </w:r>
      <w:r w:rsidRPr="004D7A4C">
        <w:rPr>
          <w:rFonts w:hint="eastAsia"/>
        </w:rPr>
        <w:t>质检内容配置</w:t>
      </w:r>
      <w:r>
        <w:rPr>
          <w:rFonts w:hint="eastAsia"/>
        </w:rPr>
        <w:t>表，判断</w:t>
      </w:r>
      <w:r w:rsidRPr="00FC356F">
        <w:rPr>
          <w:rFonts w:hint="eastAsia"/>
        </w:rPr>
        <w:t>线状设施图层</w:t>
      </w:r>
      <w:r>
        <w:rPr>
          <w:rFonts w:hint="eastAsia"/>
        </w:rPr>
        <w:t>与相关图层的套合关系。当条件</w:t>
      </w:r>
      <w:r w:rsidRPr="006164B1">
        <w:t>设置为空</w:t>
      </w:r>
      <w:r w:rsidRPr="006164B1">
        <w:rPr>
          <w:rFonts w:hint="eastAsia"/>
        </w:rPr>
        <w:t>时</w:t>
      </w:r>
      <w:r w:rsidRPr="006164B1">
        <w:t>默认</w:t>
      </w:r>
      <w:r w:rsidRPr="006164B1">
        <w:rPr>
          <w:rFonts w:hint="eastAsia"/>
        </w:rPr>
        <w:t>全选</w:t>
      </w:r>
      <w:r>
        <w:rPr>
          <w:rFonts w:hint="eastAsia"/>
        </w:rPr>
        <w:t>。结果如下图所示。</w:t>
      </w:r>
    </w:p>
    <w:p w:rsidR="00333185" w:rsidRPr="00725CBF" w:rsidRDefault="004B0830" w:rsidP="004F6686">
      <w:pPr>
        <w:pStyle w:val="SMGIb"/>
        <w:rPr>
          <w:rFonts w:ascii="Times New Roman" w:hAnsi="Times New Roman"/>
        </w:rPr>
      </w:pPr>
      <w:r>
        <w:rPr>
          <w:noProof/>
        </w:rPr>
        <w:pict>
          <v:shape id="图片 347" o:spid="_x0000_i1226" type="#_x0000_t75" style="width:267.95pt;height:166.55pt;visibility:visible;mso-wrap-style:square">
            <v:imagedata r:id="rId220" o:title=""/>
          </v:shape>
        </w:pict>
      </w:r>
    </w:p>
    <w:p w:rsidR="00333185" w:rsidRDefault="00333185" w:rsidP="004F6686">
      <w:pPr>
        <w:pStyle w:val="SMGI"/>
      </w:pPr>
      <w:r>
        <w:rPr>
          <w:rFonts w:hint="eastAsia"/>
        </w:rPr>
        <w:t>线线</w:t>
      </w:r>
      <w:r w:rsidRPr="00725CBF">
        <w:t>套</w:t>
      </w:r>
      <w:r w:rsidRPr="00725CBF">
        <w:rPr>
          <w:rFonts w:hint="eastAsia"/>
        </w:rPr>
        <w:t>合</w:t>
      </w:r>
      <w:r>
        <w:rPr>
          <w:rFonts w:hint="eastAsia"/>
        </w:rPr>
        <w:t>拓扑</w:t>
      </w:r>
      <w:r w:rsidRPr="00725CBF">
        <w:t>检查</w:t>
      </w:r>
    </w:p>
    <w:p w:rsidR="00333185" w:rsidRDefault="00333185" w:rsidP="004F6686">
      <w:pPr>
        <w:pStyle w:val="SMGI6"/>
        <w:ind w:firstLine="480"/>
      </w:pPr>
      <w:r w:rsidRPr="00725CBF">
        <w:rPr>
          <w:rFonts w:hint="eastAsia"/>
        </w:rPr>
        <w:t>【</w:t>
      </w:r>
      <w:r>
        <w:rPr>
          <w:rFonts w:hint="eastAsia"/>
        </w:rPr>
        <w:t>点线套合拓扑</w:t>
      </w:r>
      <w:r w:rsidRPr="00725CBF">
        <w:t>检查】</w:t>
      </w:r>
      <w:r>
        <w:rPr>
          <w:rFonts w:hint="eastAsia"/>
        </w:rPr>
        <w:t>检查目标线之间的套合情况</w:t>
      </w:r>
      <w:r w:rsidRPr="00725CBF">
        <w:t>。检查结果以</w:t>
      </w:r>
      <w:r w:rsidRPr="00725CBF">
        <w:t>shapefile</w:t>
      </w:r>
      <w:r w:rsidRPr="00725CBF">
        <w:t>文件形式记录</w:t>
      </w:r>
      <w:r w:rsidRPr="00725CBF">
        <w:rPr>
          <w:rFonts w:hint="eastAsia"/>
        </w:rPr>
        <w:t>。</w:t>
      </w:r>
    </w:p>
    <w:p w:rsidR="00333185" w:rsidRPr="00725CBF" w:rsidRDefault="00333185" w:rsidP="004F6686">
      <w:pPr>
        <w:pStyle w:val="SMGI6"/>
        <w:ind w:firstLine="482"/>
      </w:pPr>
      <w:r w:rsidRPr="00024C83">
        <w:rPr>
          <w:b/>
        </w:rPr>
        <w:t>操作方法</w:t>
      </w:r>
      <w:r w:rsidRPr="00024C83">
        <w:rPr>
          <w:rFonts w:hint="eastAsia"/>
          <w:b/>
        </w:rPr>
        <w:t>：</w:t>
      </w:r>
      <w:r w:rsidRPr="00024C83">
        <w:rPr>
          <w:rFonts w:ascii="宋体" w:hAnsi="宋体" w:hint="eastAsia"/>
          <w:szCs w:val="24"/>
        </w:rPr>
        <w:t>点击</w:t>
      </w:r>
      <w:r w:rsidRPr="00725CBF">
        <w:rPr>
          <w:rFonts w:hint="eastAsia"/>
        </w:rPr>
        <w:t>【</w:t>
      </w:r>
      <w:r>
        <w:rPr>
          <w:rFonts w:hint="eastAsia"/>
        </w:rPr>
        <w:t>点线套合拓扑</w:t>
      </w:r>
      <w:r w:rsidRPr="00725CBF">
        <w:t>检查】</w:t>
      </w:r>
      <w:r>
        <w:rPr>
          <w:rFonts w:hint="eastAsia"/>
        </w:rPr>
        <w:t>，自动读取</w:t>
      </w:r>
      <w:r w:rsidRPr="004D7A4C">
        <w:rPr>
          <w:rFonts w:hint="eastAsia"/>
        </w:rPr>
        <w:t>质检内容配置</w:t>
      </w:r>
      <w:r>
        <w:rPr>
          <w:rFonts w:hint="eastAsia"/>
        </w:rPr>
        <w:t>表，判断点</w:t>
      </w:r>
      <w:r w:rsidRPr="00FC356F">
        <w:rPr>
          <w:rFonts w:hint="eastAsia"/>
        </w:rPr>
        <w:t>图层</w:t>
      </w:r>
      <w:r>
        <w:rPr>
          <w:rFonts w:hint="eastAsia"/>
        </w:rPr>
        <w:t>与关联图层的套合关系。当条件</w:t>
      </w:r>
      <w:r w:rsidRPr="006164B1">
        <w:t>设置为空</w:t>
      </w:r>
      <w:r w:rsidRPr="006164B1">
        <w:rPr>
          <w:rFonts w:hint="eastAsia"/>
        </w:rPr>
        <w:t>时</w:t>
      </w:r>
      <w:r w:rsidRPr="006164B1">
        <w:t>默认</w:t>
      </w:r>
      <w:r w:rsidRPr="006164B1">
        <w:rPr>
          <w:rFonts w:hint="eastAsia"/>
        </w:rPr>
        <w:t>全选</w:t>
      </w:r>
      <w:r>
        <w:rPr>
          <w:rFonts w:hint="eastAsia"/>
        </w:rPr>
        <w:t>。结果如下图所示。</w:t>
      </w:r>
    </w:p>
    <w:p w:rsidR="00333185" w:rsidRPr="00725CBF" w:rsidRDefault="004B0830" w:rsidP="004F6686">
      <w:pPr>
        <w:pStyle w:val="SMGIb"/>
        <w:rPr>
          <w:rFonts w:ascii="Times New Roman" w:hAnsi="Times New Roman"/>
        </w:rPr>
      </w:pPr>
      <w:r>
        <w:rPr>
          <w:noProof/>
        </w:rPr>
        <w:pict>
          <v:shape id="图片 1120382585" o:spid="_x0000_i1227" type="#_x0000_t75" style="width:267.95pt;height:166.55pt;visibility:visible;mso-wrap-style:square">
            <v:imagedata r:id="rId220" o:title=""/>
          </v:shape>
        </w:pict>
      </w:r>
    </w:p>
    <w:p w:rsidR="00333185" w:rsidRPr="00F054EB" w:rsidRDefault="00333185" w:rsidP="004F6686">
      <w:pPr>
        <w:pStyle w:val="SMGI"/>
        <w:rPr>
          <w:rFonts w:ascii="黑体" w:hAnsi="黑体"/>
        </w:rPr>
      </w:pPr>
      <w:r>
        <w:rPr>
          <w:rFonts w:hint="eastAsia"/>
        </w:rPr>
        <w:lastRenderedPageBreak/>
        <w:t>点线套合拓扑</w:t>
      </w:r>
      <w:r w:rsidRPr="00725CBF">
        <w:t>检查</w:t>
      </w:r>
    </w:p>
    <w:p w:rsidR="00333185" w:rsidRDefault="004B0830" w:rsidP="004F6686">
      <w:pPr>
        <w:pStyle w:val="SMGI5"/>
      </w:pPr>
      <w:r>
        <w:pict>
          <v:shape id="图片 235" o:spid="_x0000_i1228" type="#_x0000_t75" style="width:58.25pt;height:47.6pt;visibility:visible;mso-wrap-style:square">
            <v:imagedata r:id="rId221" o:title=""/>
          </v:shape>
        </w:pict>
      </w:r>
    </w:p>
    <w:p w:rsidR="00333185" w:rsidRPr="00D46E50" w:rsidRDefault="00333185" w:rsidP="004F6686">
      <w:pPr>
        <w:pStyle w:val="SMGI6"/>
        <w:ind w:firstLine="480"/>
      </w:pPr>
      <w:r w:rsidRPr="00D46E50">
        <w:rPr>
          <w:rFonts w:hint="eastAsia"/>
        </w:rPr>
        <w:t>【</w:t>
      </w:r>
      <w:r w:rsidRPr="00D46E50">
        <w:t>孤立河流检查】</w:t>
      </w:r>
      <w:r w:rsidRPr="00D46E50">
        <w:rPr>
          <w:rFonts w:hint="eastAsia"/>
        </w:rPr>
        <w:t>在</w:t>
      </w:r>
      <w:r w:rsidRPr="00D46E50">
        <w:t>自然河流中，检索长度（树中最长</w:t>
      </w:r>
      <w:r w:rsidRPr="00D46E50">
        <w:rPr>
          <w:rFonts w:hint="eastAsia"/>
        </w:rPr>
        <w:t>路径</w:t>
      </w:r>
      <w:r w:rsidRPr="00D46E50">
        <w:t>长度）小于指定阈值的孤立河流</w:t>
      </w:r>
      <w:r w:rsidRPr="00D46E50">
        <w:rPr>
          <w:rFonts w:hint="eastAsia"/>
        </w:rPr>
        <w:t>。</w:t>
      </w:r>
    </w:p>
    <w:p w:rsidR="00333185" w:rsidRPr="00D46E50" w:rsidRDefault="004B0830" w:rsidP="004F6686">
      <w:pPr>
        <w:pStyle w:val="SMGIb"/>
        <w:rPr>
          <w:rFonts w:ascii="Times New Roman" w:hAnsi="Times New Roman"/>
        </w:rPr>
      </w:pPr>
      <w:r>
        <w:rPr>
          <w:noProof/>
        </w:rPr>
        <w:pict>
          <v:shape id="图片 311" o:spid="_x0000_i1229" type="#_x0000_t75" style="width:249.2pt;height:159.05pt;visibility:visible;mso-wrap-style:square">
            <v:imagedata r:id="rId222" o:title=""/>
          </v:shape>
        </w:pict>
      </w:r>
    </w:p>
    <w:p w:rsidR="00333185" w:rsidRPr="00F6506B" w:rsidRDefault="00333185" w:rsidP="004F6686">
      <w:pPr>
        <w:pStyle w:val="SMGI"/>
      </w:pPr>
      <w:r w:rsidRPr="00F6506B">
        <w:rPr>
          <w:rFonts w:hint="eastAsia"/>
        </w:rPr>
        <w:t>孤立</w:t>
      </w:r>
      <w:r w:rsidRPr="00F6506B">
        <w:t>河流检查设置框</w:t>
      </w:r>
    </w:p>
    <w:p w:rsidR="00333185" w:rsidRDefault="004B0830" w:rsidP="004F6686">
      <w:pPr>
        <w:pStyle w:val="SMGI5"/>
      </w:pPr>
      <w:r>
        <w:pict>
          <v:shape id="图片 1421097700" o:spid="_x0000_i1230" type="#_x0000_t75" style="width:89.55pt;height:15.65pt;visibility:visible;mso-wrap-style:square">
            <v:imagedata r:id="rId223" o:title=""/>
          </v:shape>
        </w:pict>
      </w:r>
    </w:p>
    <w:p w:rsidR="00333185" w:rsidRDefault="00333185" w:rsidP="00333185">
      <w:pPr>
        <w:ind w:firstLine="420"/>
        <w:rPr>
          <w:rFonts w:ascii="Times New Roman" w:hAnsi="Times New Roman"/>
        </w:rPr>
      </w:pPr>
      <w:r>
        <w:rPr>
          <w:rFonts w:ascii="Times New Roman" w:hAnsi="Times New Roman" w:hint="eastAsia"/>
        </w:rPr>
        <w:t>【</w:t>
      </w:r>
      <w:r>
        <w:rPr>
          <w:rFonts w:ascii="Times New Roman" w:hAnsi="Times New Roman" w:hint="eastAsia"/>
        </w:rPr>
        <w:t>GUID</w:t>
      </w:r>
      <w:r>
        <w:rPr>
          <w:rFonts w:ascii="Times New Roman" w:hAnsi="Times New Roman" w:hint="eastAsia"/>
        </w:rPr>
        <w:t>唯一性</w:t>
      </w:r>
      <w:r>
        <w:rPr>
          <w:rFonts w:ascii="Times New Roman" w:hAnsi="Times New Roman"/>
        </w:rPr>
        <w:t>检查】</w:t>
      </w:r>
      <w:r>
        <w:rPr>
          <w:rFonts w:ascii="Times New Roman" w:hAnsi="Times New Roman" w:hint="eastAsia"/>
        </w:rPr>
        <w:t>检查数据库中所有编辑要素的</w:t>
      </w:r>
      <w:r>
        <w:rPr>
          <w:rFonts w:ascii="Times New Roman" w:hAnsi="Times New Roman" w:hint="eastAsia"/>
        </w:rPr>
        <w:t>G</w:t>
      </w:r>
      <w:r>
        <w:rPr>
          <w:rFonts w:ascii="Times New Roman" w:hAnsi="Times New Roman"/>
        </w:rPr>
        <w:t>UID</w:t>
      </w:r>
      <w:r>
        <w:rPr>
          <w:rFonts w:ascii="Times New Roman" w:hAnsi="Times New Roman"/>
        </w:rPr>
        <w:t>是否唯一</w:t>
      </w:r>
      <w:r>
        <w:rPr>
          <w:rFonts w:ascii="Times New Roman" w:hAnsi="Times New Roman" w:hint="eastAsia"/>
        </w:rPr>
        <w:t>。</w:t>
      </w:r>
    </w:p>
    <w:p w:rsidR="00333185" w:rsidRDefault="004B0830" w:rsidP="0097447E">
      <w:pPr>
        <w:pStyle w:val="SMGI5"/>
      </w:pPr>
      <w:r>
        <w:pict>
          <v:shape id="图片 357" o:spid="_x0000_i1231" type="#_x0000_t75" style="width:60.75pt;height:42.55pt;visibility:visible;mso-wrap-style:square">
            <v:imagedata r:id="rId224" o:title=""/>
          </v:shape>
        </w:pict>
      </w:r>
    </w:p>
    <w:p w:rsidR="00333185" w:rsidRDefault="00333185" w:rsidP="0097447E">
      <w:pPr>
        <w:pStyle w:val="SMGI6"/>
        <w:ind w:firstLine="480"/>
      </w:pPr>
      <w:r w:rsidRPr="00725CBF">
        <w:t>【要素分层检查】基于图层检查</w:t>
      </w:r>
      <w:r>
        <w:rPr>
          <w:rFonts w:hint="eastAsia"/>
        </w:rPr>
        <w:t>的</w:t>
      </w:r>
      <w:r w:rsidRPr="00725CBF">
        <w:t>规则配置表，检查目标数据库各个图层是否存在</w:t>
      </w:r>
      <w:r>
        <w:rPr>
          <w:rFonts w:hint="eastAsia"/>
        </w:rPr>
        <w:t>非法属性值</w:t>
      </w:r>
      <w:r w:rsidRPr="00725CBF">
        <w:t>要素。</w:t>
      </w:r>
    </w:p>
    <w:p w:rsidR="00333185" w:rsidRDefault="00333185" w:rsidP="0097447E">
      <w:pPr>
        <w:pStyle w:val="SMGI6"/>
        <w:ind w:firstLine="482"/>
      </w:pPr>
      <w:r w:rsidRPr="00024C83">
        <w:rPr>
          <w:b/>
        </w:rPr>
        <w:t>操作方法</w:t>
      </w:r>
      <w:r w:rsidRPr="00024C83">
        <w:rPr>
          <w:rFonts w:hint="eastAsia"/>
          <w:b/>
        </w:rPr>
        <w:t>：</w:t>
      </w:r>
      <w:r w:rsidRPr="00060907">
        <w:rPr>
          <w:rFonts w:hint="eastAsia"/>
          <w:bCs/>
        </w:rPr>
        <w:t>设置</w:t>
      </w:r>
      <w:r>
        <w:rPr>
          <w:rFonts w:ascii="宋体" w:hAnsi="宋体" w:hint="eastAsia"/>
          <w:szCs w:val="24"/>
        </w:rPr>
        <w:t>参考比例尺，</w:t>
      </w:r>
      <w:r w:rsidRPr="00024C83">
        <w:rPr>
          <w:rFonts w:ascii="宋体" w:hAnsi="宋体" w:hint="eastAsia"/>
          <w:szCs w:val="24"/>
        </w:rPr>
        <w:t>点击</w:t>
      </w:r>
      <w:r w:rsidRPr="00725CBF">
        <w:t>【要素分层检查】</w:t>
      </w:r>
      <w:r>
        <w:rPr>
          <w:rFonts w:hint="eastAsia"/>
        </w:rPr>
        <w:t>，自动读取</w:t>
      </w:r>
      <w:r w:rsidRPr="004D7A4C">
        <w:rPr>
          <w:rFonts w:hint="eastAsia"/>
        </w:rPr>
        <w:t>质检内容配置</w:t>
      </w:r>
      <w:r>
        <w:rPr>
          <w:rFonts w:hint="eastAsia"/>
        </w:rPr>
        <w:t>表中与参考比例尺匹配的规则配置表，例如若参考比例尺为</w:t>
      </w:r>
      <w:r>
        <w:rPr>
          <w:rFonts w:hint="eastAsia"/>
        </w:rPr>
        <w:t>1</w:t>
      </w:r>
      <w:r>
        <w:t>:50000</w:t>
      </w:r>
      <w:r>
        <w:rPr>
          <w:rFonts w:hint="eastAsia"/>
        </w:rPr>
        <w:t>，则读取表“要素分层检查</w:t>
      </w:r>
      <w:r>
        <w:rPr>
          <w:rFonts w:hint="eastAsia"/>
        </w:rPr>
        <w:t>_</w:t>
      </w:r>
      <w:r>
        <w:t>5W</w:t>
      </w:r>
      <w:r>
        <w:rPr>
          <w:rFonts w:hint="eastAsia"/>
        </w:rPr>
        <w:t>”。依次对规则配置表中需要检查的图层中的单个字段值进行检查。（不可检查不存在的字段内容，如街区的</w:t>
      </w:r>
      <w:r>
        <w:rPr>
          <w:rFonts w:hint="eastAsia"/>
        </w:rPr>
        <w:t>DJ</w:t>
      </w:r>
      <w:r>
        <w:rPr>
          <w:rFonts w:hint="eastAsia"/>
        </w:rPr>
        <w:t>字段）</w:t>
      </w:r>
    </w:p>
    <w:p w:rsidR="00333185" w:rsidRPr="004973C6" w:rsidRDefault="004B0830" w:rsidP="0097447E">
      <w:pPr>
        <w:pStyle w:val="SMGI5"/>
      </w:pPr>
      <w:r>
        <w:pict>
          <v:shape id="图片 21" o:spid="_x0000_i1232" type="#_x0000_t75" style="width:67.6pt;height:43.2pt;visibility:visible;mso-wrap-style:square">
            <v:imagedata r:id="rId225" o:title=""/>
          </v:shape>
        </w:pict>
      </w:r>
    </w:p>
    <w:p w:rsidR="00333185" w:rsidRDefault="00333185" w:rsidP="0097447E">
      <w:pPr>
        <w:pStyle w:val="SMGI6"/>
        <w:ind w:firstLine="480"/>
      </w:pPr>
      <w:r w:rsidRPr="004973C6">
        <w:t>【数据结构检查】</w:t>
      </w:r>
      <w:r>
        <w:rPr>
          <w:rFonts w:hint="eastAsia"/>
        </w:rPr>
        <w:t>工具</w:t>
      </w:r>
      <w:r>
        <w:t>基于多尺度地图库生产数据模板检查指定的库数据结构是否一致</w:t>
      </w:r>
      <w:r w:rsidRPr="004973C6">
        <w:t>。</w:t>
      </w:r>
    </w:p>
    <w:p w:rsidR="00333185" w:rsidRDefault="00333185" w:rsidP="0097447E">
      <w:pPr>
        <w:pStyle w:val="SMGI6"/>
        <w:ind w:firstLine="482"/>
      </w:pPr>
      <w:r w:rsidRPr="001E439D">
        <w:rPr>
          <w:rFonts w:hint="eastAsia"/>
          <w:b/>
        </w:rPr>
        <w:t>操作方法</w:t>
      </w:r>
      <w:r w:rsidRPr="001E439D">
        <w:rPr>
          <w:b/>
        </w:rPr>
        <w:t>：</w:t>
      </w:r>
      <w:r w:rsidRPr="001E439D">
        <w:rPr>
          <w:rFonts w:hint="eastAsia"/>
        </w:rPr>
        <w:t>点击</w:t>
      </w:r>
      <w:r w:rsidRPr="001E439D">
        <w:t>【</w:t>
      </w:r>
      <w:r w:rsidRPr="001E439D">
        <w:rPr>
          <w:rFonts w:hint="eastAsia"/>
        </w:rPr>
        <w:t>数据库</w:t>
      </w:r>
      <w:r w:rsidRPr="001E439D">
        <w:t>结构检查】</w:t>
      </w:r>
      <w:r>
        <w:rPr>
          <w:rFonts w:hint="eastAsia"/>
        </w:rPr>
        <w:t>，分别</w:t>
      </w:r>
      <w:r>
        <w:t>设置目标数据库</w:t>
      </w:r>
      <w:r>
        <w:rPr>
          <w:rFonts w:hint="eastAsia"/>
        </w:rPr>
        <w:t>与模板数据库</w:t>
      </w:r>
      <w:r>
        <w:rPr>
          <w:rFonts w:hint="eastAsia"/>
        </w:rPr>
        <w:lastRenderedPageBreak/>
        <w:t>所在路径，点击</w:t>
      </w:r>
      <w:r>
        <w:t>确定，即可进行数据库结构</w:t>
      </w:r>
      <w:r>
        <w:rPr>
          <w:rFonts w:hint="eastAsia"/>
        </w:rPr>
        <w:t>一致性对比</w:t>
      </w:r>
      <w:r>
        <w:t>检查</w:t>
      </w:r>
      <w:r>
        <w:rPr>
          <w:rFonts w:hint="eastAsia"/>
        </w:rPr>
        <w:t>。</w:t>
      </w:r>
    </w:p>
    <w:p w:rsidR="00333185" w:rsidRDefault="004B0830" w:rsidP="000B6318">
      <w:pPr>
        <w:pStyle w:val="afffffffffa"/>
        <w:numPr>
          <w:ilvl w:val="0"/>
          <w:numId w:val="19"/>
        </w:numPr>
        <w:ind w:firstLineChars="0"/>
        <w:rPr>
          <w:rFonts w:ascii="Times New Roman" w:hAnsi="Times New Roman"/>
        </w:rPr>
      </w:pPr>
      <w:r>
        <w:rPr>
          <w:rFonts w:ascii="微软雅黑" w:eastAsia="微软雅黑" w:cs="微软雅黑"/>
          <w:noProof/>
          <w:color w:val="004080"/>
          <w:kern w:val="0"/>
          <w:szCs w:val="24"/>
        </w:rPr>
        <w:pict>
          <v:shape id="图片 681129115" o:spid="_x0000_i1233" type="#_x0000_t75" style="width:69.5pt;height:15.65pt;visibility:visible;mso-wrap-style:square">
            <v:imagedata r:id="rId226" o:title=""/>
          </v:shape>
        </w:pict>
      </w:r>
    </w:p>
    <w:p w:rsidR="00333185" w:rsidRDefault="00333185" w:rsidP="0097447E">
      <w:pPr>
        <w:pStyle w:val="SMGI6"/>
        <w:ind w:firstLine="480"/>
      </w:pPr>
      <w:r w:rsidRPr="007F2FE3">
        <w:rPr>
          <w:rFonts w:hint="eastAsia"/>
        </w:rPr>
        <w:t>【</w:t>
      </w:r>
      <w:r>
        <w:rPr>
          <w:rFonts w:hint="eastAsia"/>
        </w:rPr>
        <w:t>同名</w:t>
      </w:r>
      <w:r>
        <w:t>点</w:t>
      </w:r>
      <w:r w:rsidRPr="007F2FE3">
        <w:t>检查</w:t>
      </w:r>
      <w:r w:rsidRPr="007F2FE3">
        <w:rPr>
          <w:rFonts w:hint="eastAsia"/>
        </w:rPr>
        <w:t>】检查</w:t>
      </w:r>
      <w:r>
        <w:rPr>
          <w:rFonts w:hint="eastAsia"/>
        </w:rPr>
        <w:t>一定距离阈值范围内的同名点，</w:t>
      </w:r>
      <w:r w:rsidRPr="00725CBF">
        <w:t>结果以</w:t>
      </w:r>
      <w:r w:rsidRPr="00725CBF">
        <w:t>shapefile</w:t>
      </w:r>
      <w:r w:rsidRPr="00725CBF">
        <w:t>文件形式记录</w:t>
      </w:r>
      <w:r w:rsidRPr="00725CBF">
        <w:rPr>
          <w:rFonts w:hint="eastAsia"/>
        </w:rPr>
        <w:t>。</w:t>
      </w:r>
    </w:p>
    <w:p w:rsidR="00333185" w:rsidRPr="00574763" w:rsidRDefault="00333185" w:rsidP="0097447E">
      <w:pPr>
        <w:pStyle w:val="SMGI6"/>
        <w:ind w:firstLine="482"/>
      </w:pPr>
      <w:r w:rsidRPr="00024C83">
        <w:rPr>
          <w:b/>
        </w:rPr>
        <w:t>操作方法</w:t>
      </w:r>
      <w:r w:rsidRPr="00024C83">
        <w:rPr>
          <w:rFonts w:hint="eastAsia"/>
          <w:b/>
        </w:rPr>
        <w:t>：</w:t>
      </w:r>
      <w:r w:rsidRPr="00024C83">
        <w:rPr>
          <w:rFonts w:ascii="宋体" w:hAnsi="宋体" w:hint="eastAsia"/>
          <w:szCs w:val="24"/>
        </w:rPr>
        <w:t>点击</w:t>
      </w:r>
      <w:r w:rsidRPr="007F2FE3">
        <w:rPr>
          <w:rFonts w:hint="eastAsia"/>
        </w:rPr>
        <w:t>【</w:t>
      </w:r>
      <w:r>
        <w:rPr>
          <w:rFonts w:hint="eastAsia"/>
        </w:rPr>
        <w:t>同名</w:t>
      </w:r>
      <w:r>
        <w:t>点</w:t>
      </w:r>
      <w:r w:rsidRPr="007F2FE3">
        <w:t>检查</w:t>
      </w:r>
      <w:r w:rsidRPr="007F2FE3">
        <w:rPr>
          <w:rFonts w:hint="eastAsia"/>
        </w:rPr>
        <w:t>】</w:t>
      </w:r>
      <w:r>
        <w:rPr>
          <w:rFonts w:hint="eastAsia"/>
        </w:rPr>
        <w:t>，选择目标图层，并在该图层下选择至少一个目标字段进行检查，如下图所示。若选择了多个字段，当且仅当这些字段值均相同时，才会判断为同名点。</w:t>
      </w:r>
    </w:p>
    <w:p w:rsidR="00333185" w:rsidRPr="00725CBF" w:rsidRDefault="004B0830" w:rsidP="0097447E">
      <w:pPr>
        <w:pStyle w:val="SMGIb"/>
        <w:rPr>
          <w:rFonts w:ascii="Times New Roman" w:hAnsi="Times New Roman"/>
        </w:rPr>
      </w:pPr>
      <w:r>
        <w:rPr>
          <w:noProof/>
        </w:rPr>
        <w:pict>
          <v:shape id="图片 328" o:spid="_x0000_i1234" type="#_x0000_t75" style="width:229.75pt;height:210.35pt;visibility:visible;mso-wrap-style:square">
            <v:imagedata r:id="rId227" o:title=""/>
          </v:shape>
        </w:pict>
      </w:r>
    </w:p>
    <w:p w:rsidR="00333185" w:rsidRPr="006971BD" w:rsidRDefault="00333185" w:rsidP="0097447E">
      <w:pPr>
        <w:pStyle w:val="SMGI"/>
      </w:pPr>
      <w:r w:rsidRPr="006971BD">
        <w:rPr>
          <w:rFonts w:hint="eastAsia"/>
        </w:rPr>
        <w:t>同名</w:t>
      </w:r>
      <w:r w:rsidRPr="006971BD">
        <w:t>点检查设置框</w:t>
      </w:r>
    </w:p>
    <w:p w:rsidR="00333185" w:rsidRDefault="00333185" w:rsidP="0097447E">
      <w:pPr>
        <w:pStyle w:val="SMGI6"/>
        <w:ind w:firstLine="480"/>
      </w:pPr>
      <w:r>
        <w:rPr>
          <w:rFonts w:hint="eastAsia"/>
        </w:rPr>
        <w:t>【参数</w:t>
      </w:r>
      <w:r>
        <w:t>设置</w:t>
      </w:r>
      <w:r>
        <w:rPr>
          <w:rFonts w:hint="eastAsia"/>
        </w:rPr>
        <w:t>】</w:t>
      </w:r>
    </w:p>
    <w:p w:rsidR="00333185" w:rsidRDefault="00333185" w:rsidP="0097447E">
      <w:pPr>
        <w:pStyle w:val="SMGI6"/>
        <w:ind w:firstLine="480"/>
      </w:pPr>
      <w:r>
        <w:rPr>
          <w:rFonts w:hint="eastAsia"/>
        </w:rPr>
        <w:t>图层名：设置目标</w:t>
      </w:r>
      <w:r>
        <w:t>图层</w:t>
      </w:r>
      <w:r>
        <w:rPr>
          <w:rFonts w:hint="eastAsia"/>
        </w:rPr>
        <w:t>。</w:t>
      </w:r>
    </w:p>
    <w:p w:rsidR="00333185" w:rsidRDefault="00333185" w:rsidP="0097447E">
      <w:pPr>
        <w:pStyle w:val="SMGI6"/>
        <w:ind w:firstLine="480"/>
      </w:pPr>
      <w:r>
        <w:t>字段</w:t>
      </w:r>
      <w:r>
        <w:rPr>
          <w:rFonts w:hint="eastAsia"/>
        </w:rPr>
        <w:t>：设置判别重名</w:t>
      </w:r>
      <w:r>
        <w:t>点标准</w:t>
      </w:r>
      <w:r>
        <w:rPr>
          <w:rFonts w:hint="eastAsia"/>
        </w:rPr>
        <w:t>的</w:t>
      </w:r>
      <w:r>
        <w:t>属性字段</w:t>
      </w:r>
      <w:r>
        <w:rPr>
          <w:rFonts w:hint="eastAsia"/>
        </w:rPr>
        <w:t>。</w:t>
      </w:r>
    </w:p>
    <w:p w:rsidR="00333185" w:rsidRDefault="00333185" w:rsidP="0097447E">
      <w:pPr>
        <w:pStyle w:val="SMGI6"/>
        <w:ind w:firstLine="480"/>
      </w:pPr>
      <w:r>
        <w:rPr>
          <w:rFonts w:hint="eastAsia"/>
        </w:rPr>
        <w:t>距离阈值</w:t>
      </w:r>
      <w:r>
        <w:t>：</w:t>
      </w:r>
      <w:r>
        <w:rPr>
          <w:rFonts w:hint="eastAsia"/>
        </w:rPr>
        <w:t>检查</w:t>
      </w:r>
      <w:r>
        <w:t>距离</w:t>
      </w:r>
      <w:r>
        <w:rPr>
          <w:rFonts w:hint="eastAsia"/>
        </w:rPr>
        <w:t>阈值范围</w:t>
      </w:r>
      <w:r>
        <w:t>内的</w:t>
      </w:r>
      <w:r>
        <w:rPr>
          <w:rFonts w:hint="eastAsia"/>
        </w:rPr>
        <w:t>同名</w:t>
      </w:r>
      <w:r>
        <w:t>点</w:t>
      </w:r>
      <w:r>
        <w:rPr>
          <w:rFonts w:hint="eastAsia"/>
        </w:rPr>
        <w:t>。</w:t>
      </w:r>
    </w:p>
    <w:p w:rsidR="00333185" w:rsidRPr="002B0A4A" w:rsidRDefault="00333185" w:rsidP="0097447E">
      <w:pPr>
        <w:pStyle w:val="SMGI6"/>
        <w:ind w:firstLine="480"/>
      </w:pPr>
      <w:r>
        <w:rPr>
          <w:rFonts w:hint="eastAsia"/>
        </w:rPr>
        <w:t>输出路径</w:t>
      </w:r>
      <w:r>
        <w:t>：</w:t>
      </w:r>
      <w:r>
        <w:rPr>
          <w:rFonts w:hint="eastAsia"/>
        </w:rPr>
        <w:t>设置</w:t>
      </w:r>
      <w:r>
        <w:t>输出文件</w:t>
      </w:r>
      <w:r>
        <w:rPr>
          <w:rFonts w:hint="eastAsia"/>
        </w:rPr>
        <w:t>位置。</w:t>
      </w:r>
    </w:p>
    <w:p w:rsidR="00333185" w:rsidRPr="00523E3E" w:rsidRDefault="004B0830" w:rsidP="0097447E">
      <w:pPr>
        <w:pStyle w:val="SMGI5"/>
      </w:pPr>
      <w:r>
        <w:pict>
          <v:shape id="图片 1501651415" o:spid="_x0000_i1235" type="#_x0000_t75" alt="图片包含 文本&#10;&#10;描述已自动生成" style="width:97.65pt;height:41.95pt;visibility:visible;mso-wrap-style:square">
            <v:imagedata r:id="rId228" o:title="图片包含 文本&#10;&#10;描述已自动生成"/>
          </v:shape>
        </w:pict>
      </w:r>
    </w:p>
    <w:p w:rsidR="00333185" w:rsidRDefault="00333185" w:rsidP="0097447E">
      <w:pPr>
        <w:pStyle w:val="SMGI6"/>
        <w:ind w:firstLine="480"/>
      </w:pPr>
      <w:r w:rsidRPr="004973C6">
        <w:tab/>
      </w:r>
      <w:r w:rsidRPr="004973C6">
        <w:t>【</w:t>
      </w:r>
      <w:r>
        <w:t>道路连通性检查</w:t>
      </w:r>
      <w:r w:rsidRPr="004973C6">
        <w:t>】检查该</w:t>
      </w:r>
      <w:r>
        <w:rPr>
          <w:rFonts w:hint="eastAsia"/>
        </w:rPr>
        <w:t>目标</w:t>
      </w:r>
      <w:r w:rsidRPr="004973C6">
        <w:t>道路的连通性。若符合条件的道路起点或终点与其它道路的端点相连，则视为该段道路不连通，将该段道路加入检查结果</w:t>
      </w:r>
      <w:r>
        <w:rPr>
          <w:rFonts w:hint="eastAsia"/>
        </w:rPr>
        <w:t>。</w:t>
      </w:r>
    </w:p>
    <w:p w:rsidR="00333185" w:rsidRPr="004973C6" w:rsidRDefault="00333185" w:rsidP="0097447E">
      <w:pPr>
        <w:pStyle w:val="SMGI6"/>
        <w:ind w:firstLine="482"/>
      </w:pPr>
      <w:r w:rsidRPr="00024C83">
        <w:rPr>
          <w:b/>
        </w:rPr>
        <w:t>操作方法</w:t>
      </w:r>
      <w:r w:rsidRPr="00024C83">
        <w:rPr>
          <w:rFonts w:hint="eastAsia"/>
          <w:b/>
        </w:rPr>
        <w:t>：</w:t>
      </w:r>
      <w:r w:rsidRPr="00024C83">
        <w:rPr>
          <w:rFonts w:ascii="宋体" w:hAnsi="宋体" w:hint="eastAsia"/>
          <w:szCs w:val="24"/>
        </w:rPr>
        <w:t>点击</w:t>
      </w:r>
      <w:r w:rsidRPr="004973C6">
        <w:t>【</w:t>
      </w:r>
      <w:r>
        <w:t>道路连通性检查</w:t>
      </w:r>
      <w:r w:rsidRPr="004973C6">
        <w:t>】</w:t>
      </w:r>
      <w:r>
        <w:rPr>
          <w:rFonts w:hint="eastAsia"/>
        </w:rPr>
        <w:t>，选择目标道路图层进行检查。</w:t>
      </w:r>
    </w:p>
    <w:p w:rsidR="00333185" w:rsidRPr="004973C6" w:rsidRDefault="004B0830" w:rsidP="0097447E">
      <w:pPr>
        <w:pStyle w:val="SMGIb"/>
        <w:rPr>
          <w:rFonts w:ascii="Times New Roman" w:hAnsi="Times New Roman"/>
        </w:rPr>
      </w:pPr>
      <w:r>
        <w:rPr>
          <w:noProof/>
        </w:rPr>
        <w:lastRenderedPageBreak/>
        <w:pict>
          <v:shape id="图片 304" o:spid="_x0000_i1236" type="#_x0000_t75" alt="图形用户界面, 应用程序&#10;&#10;描述已自动生成" style="width:314.9pt;height:116.45pt;visibility:visible;mso-wrap-style:square">
            <v:imagedata r:id="rId229" o:title="图形用户界面, 应用程序&#10;&#10;描述已自动生成"/>
          </v:shape>
        </w:pict>
      </w:r>
    </w:p>
    <w:p w:rsidR="00333185" w:rsidRDefault="00333185" w:rsidP="0097447E">
      <w:pPr>
        <w:pStyle w:val="SMGI"/>
      </w:pPr>
      <w:r w:rsidRPr="00F6506B">
        <w:t>道路连通性设置对话框</w:t>
      </w:r>
    </w:p>
    <w:p w:rsidR="00333185" w:rsidRPr="00523E3E" w:rsidRDefault="004B0830" w:rsidP="0097447E">
      <w:pPr>
        <w:pStyle w:val="SMGI5"/>
      </w:pPr>
      <w:r>
        <w:pict>
          <v:shape id="图片 40" o:spid="_x0000_i1237" type="#_x0000_t75" alt="图表&#10;&#10;描述已自动生成" style="width:103.3pt;height:41.95pt;visibility:visible;mso-wrap-style:square">
            <v:imagedata r:id="rId230" o:title="图表&#10;&#10;描述已自动生成"/>
          </v:shape>
        </w:pict>
      </w:r>
    </w:p>
    <w:p w:rsidR="00333185" w:rsidRDefault="00333185" w:rsidP="0097447E">
      <w:pPr>
        <w:pStyle w:val="SMGI6"/>
        <w:ind w:firstLine="480"/>
      </w:pPr>
      <w:r w:rsidRPr="004973C6">
        <w:t>【水系连通性检查】是检查水系图层的的连通性。若符合条件的水系起点或终点与其它水系的端点相连，且不存在与之匹配的水系则视为该段水系不连通，将该段水系加入检查结果</w:t>
      </w:r>
      <w:r>
        <w:rPr>
          <w:rFonts w:hint="eastAsia"/>
        </w:rPr>
        <w:t>。</w:t>
      </w:r>
    </w:p>
    <w:p w:rsidR="00333185" w:rsidRPr="00EA11F6" w:rsidRDefault="00333185" w:rsidP="0097447E">
      <w:pPr>
        <w:pStyle w:val="SMGI6"/>
        <w:ind w:firstLine="482"/>
      </w:pPr>
      <w:r w:rsidRPr="00024C83">
        <w:rPr>
          <w:b/>
        </w:rPr>
        <w:t>操作方法</w:t>
      </w:r>
      <w:r w:rsidRPr="00024C83">
        <w:rPr>
          <w:rFonts w:hint="eastAsia"/>
          <w:b/>
        </w:rPr>
        <w:t>：</w:t>
      </w:r>
      <w:r w:rsidRPr="00024C83">
        <w:rPr>
          <w:rFonts w:ascii="宋体" w:hAnsi="宋体" w:hint="eastAsia"/>
          <w:szCs w:val="24"/>
        </w:rPr>
        <w:t>点击</w:t>
      </w:r>
      <w:r w:rsidRPr="004973C6">
        <w:t>【水系连通性检查】</w:t>
      </w:r>
      <w:r>
        <w:rPr>
          <w:rFonts w:hint="eastAsia"/>
        </w:rPr>
        <w:t>，选择目标水系图层进行检查。</w:t>
      </w:r>
    </w:p>
    <w:p w:rsidR="00333185" w:rsidRPr="004973C6" w:rsidRDefault="004B0830" w:rsidP="0097447E">
      <w:pPr>
        <w:pStyle w:val="SMGIb"/>
        <w:rPr>
          <w:rFonts w:ascii="Times New Roman" w:hAnsi="Times New Roman"/>
        </w:rPr>
      </w:pPr>
      <w:r>
        <w:rPr>
          <w:noProof/>
        </w:rPr>
        <w:pict>
          <v:shape id="图片 305" o:spid="_x0000_i1238" type="#_x0000_t75" style="width:342.45pt;height:113.3pt;visibility:visible;mso-wrap-style:square">
            <v:imagedata r:id="rId231" o:title=""/>
          </v:shape>
        </w:pict>
      </w:r>
    </w:p>
    <w:p w:rsidR="00333185" w:rsidRPr="002B0A4A" w:rsidRDefault="00333185" w:rsidP="0097447E">
      <w:pPr>
        <w:pStyle w:val="SMGI"/>
      </w:pPr>
      <w:r w:rsidRPr="00F6506B">
        <w:t>水系连通性设置对话框</w:t>
      </w:r>
    </w:p>
    <w:p w:rsidR="00333185" w:rsidRDefault="00F856AB" w:rsidP="00F856AB">
      <w:pPr>
        <w:pStyle w:val="SMGI5"/>
      </w:pPr>
      <w:r>
        <w:pict>
          <v:shape id="_x0000_i1284" type="#_x0000_t75" style="width:56.95pt;height:15.65pt">
            <v:imagedata r:id="rId232" o:title=""/>
          </v:shape>
        </w:pict>
      </w:r>
    </w:p>
    <w:p w:rsidR="00F856AB" w:rsidRDefault="00F856AB" w:rsidP="00F856AB">
      <w:pPr>
        <w:pStyle w:val="SMGI6"/>
        <w:ind w:firstLine="480"/>
      </w:pPr>
      <w:r w:rsidRPr="004973C6">
        <w:t>【</w:t>
      </w:r>
      <w:r>
        <w:rPr>
          <w:rFonts w:hint="eastAsia"/>
        </w:rPr>
        <w:t>逐条查看</w:t>
      </w:r>
      <w:r>
        <w:t>】</w:t>
      </w:r>
      <w:r>
        <w:rPr>
          <w:rFonts w:hint="eastAsia"/>
        </w:rPr>
        <w:t>工具提供要素逐条查看功能</w:t>
      </w:r>
      <w:r>
        <w:rPr>
          <w:rFonts w:hint="eastAsia"/>
        </w:rPr>
        <w:t>。</w:t>
      </w:r>
      <w:r>
        <w:rPr>
          <w:rFonts w:hint="eastAsia"/>
        </w:rPr>
        <w:t>用户可选择一个图层，逐条查看每一条要素。在选定一个图层的基础上，可以指定一个字段作为排序字段，按顺序进行逐条查看。查看过程中，可以设定显示比例尺</w:t>
      </w:r>
      <w:r w:rsidR="003445D1">
        <w:rPr>
          <w:rFonts w:hint="eastAsia"/>
        </w:rPr>
        <w:t>。</w:t>
      </w:r>
    </w:p>
    <w:p w:rsidR="003445D1" w:rsidRDefault="003445D1" w:rsidP="003445D1">
      <w:pPr>
        <w:pStyle w:val="SMGI5"/>
      </w:pPr>
      <w:r>
        <w:pict>
          <v:shape id="_x0000_i1292" type="#_x0000_t75" style="width:65.1pt;height:18.8pt">
            <v:imagedata r:id="rId233" o:title=""/>
          </v:shape>
        </w:pict>
      </w:r>
    </w:p>
    <w:p w:rsidR="00F856AB" w:rsidRDefault="003445D1" w:rsidP="003445D1">
      <w:pPr>
        <w:pStyle w:val="SMGI6"/>
        <w:ind w:firstLine="480"/>
      </w:pPr>
      <w:r w:rsidRPr="004973C6">
        <w:t>【</w:t>
      </w:r>
      <w:r>
        <w:rPr>
          <w:rFonts w:hint="eastAsia"/>
        </w:rPr>
        <w:t>点线重叠检查</w:t>
      </w:r>
      <w:r>
        <w:t>】</w:t>
      </w:r>
      <w:r>
        <w:rPr>
          <w:rFonts w:hint="eastAsia"/>
        </w:rPr>
        <w:t>工具</w:t>
      </w:r>
      <w:r>
        <w:rPr>
          <w:rFonts w:hint="eastAsia"/>
        </w:rPr>
        <w:t>提供点线过近查看功能</w:t>
      </w:r>
      <w:r>
        <w:rPr>
          <w:rFonts w:hint="eastAsia"/>
        </w:rPr>
        <w:t>。用户可选择一个</w:t>
      </w:r>
      <w:r>
        <w:rPr>
          <w:rFonts w:hint="eastAsia"/>
        </w:rPr>
        <w:t>线</w:t>
      </w:r>
      <w:r>
        <w:rPr>
          <w:rFonts w:hint="eastAsia"/>
        </w:rPr>
        <w:t>图层，</w:t>
      </w:r>
      <w:r>
        <w:rPr>
          <w:rFonts w:hint="eastAsia"/>
        </w:rPr>
        <w:t>查看距离过近的点。</w:t>
      </w:r>
    </w:p>
    <w:p w:rsidR="002C1899" w:rsidRDefault="002C1899" w:rsidP="002C1899">
      <w:pPr>
        <w:pStyle w:val="SMGI5"/>
      </w:pPr>
      <w:r>
        <w:rPr>
          <w:rFonts w:hint="eastAsia"/>
        </w:rPr>
        <w:pict>
          <v:shape id="_x0000_i1303" type="#_x0000_t75" style="width:56.35pt;height:19.4pt">
            <v:imagedata r:id="rId234" o:title=""/>
          </v:shape>
        </w:pict>
      </w:r>
    </w:p>
    <w:p w:rsidR="002C1899" w:rsidRPr="002C1899" w:rsidRDefault="002C1899" w:rsidP="002C1899">
      <w:pPr>
        <w:pStyle w:val="SMGI6"/>
        <w:ind w:firstLine="480"/>
        <w:rPr>
          <w:rFonts w:hint="eastAsia"/>
        </w:rPr>
      </w:pPr>
      <w:r w:rsidRPr="004973C6">
        <w:t>【</w:t>
      </w:r>
      <w:r>
        <w:rPr>
          <w:rFonts w:hint="eastAsia"/>
        </w:rPr>
        <w:t>共线</w:t>
      </w:r>
      <w:r>
        <w:rPr>
          <w:rFonts w:hint="eastAsia"/>
        </w:rPr>
        <w:t>检查</w:t>
      </w:r>
      <w:r>
        <w:t>】</w:t>
      </w:r>
      <w:r>
        <w:rPr>
          <w:rFonts w:hint="eastAsia"/>
        </w:rPr>
        <w:t>工具</w:t>
      </w:r>
      <w:r>
        <w:rPr>
          <w:rFonts w:hint="eastAsia"/>
        </w:rPr>
        <w:t>根据配置文件，完成线线套合检查</w:t>
      </w:r>
      <w:r>
        <w:rPr>
          <w:rFonts w:hint="eastAsia"/>
        </w:rPr>
        <w:t>。</w:t>
      </w:r>
      <w:r>
        <w:rPr>
          <w:rFonts w:hint="eastAsia"/>
        </w:rPr>
        <w:t>配置文件路径</w:t>
      </w:r>
      <w:r w:rsidR="00740262">
        <w:rPr>
          <w:rFonts w:hint="eastAsia"/>
        </w:rPr>
        <w:t>：</w:t>
      </w:r>
      <w:r>
        <w:rPr>
          <w:rFonts w:hint="eastAsia"/>
        </w:rPr>
        <w:t>.</w:t>
      </w:r>
      <w:r>
        <w:t>.\</w:t>
      </w:r>
      <w:r w:rsidRPr="001F21CC">
        <w:rPr>
          <w:rFonts w:hint="eastAsia"/>
        </w:rPr>
        <w:t xml:space="preserve"> </w:t>
      </w:r>
      <w:r w:rsidRPr="001F21CC">
        <w:rPr>
          <w:rFonts w:hint="eastAsia"/>
        </w:rPr>
        <w:lastRenderedPageBreak/>
        <w:t>Template\</w:t>
      </w:r>
      <w:r w:rsidRPr="001F21CC">
        <w:rPr>
          <w:rFonts w:hint="eastAsia"/>
        </w:rPr>
        <w:t>含权限控制的地理信息协同作业</w:t>
      </w:r>
      <w:r w:rsidRPr="002C1899">
        <w:rPr>
          <w:rFonts w:hint="eastAsia"/>
        </w:rPr>
        <w:t>\</w:t>
      </w:r>
      <w:r w:rsidRPr="002C1899">
        <w:rPr>
          <w:rFonts w:hint="eastAsia"/>
        </w:rPr>
        <w:t>质检</w:t>
      </w:r>
      <w:r w:rsidRPr="002C1899">
        <w:rPr>
          <w:rFonts w:hint="eastAsia"/>
        </w:rPr>
        <w:t>\</w:t>
      </w:r>
      <w:r w:rsidRPr="002C1899">
        <w:rPr>
          <w:rFonts w:hint="eastAsia"/>
        </w:rPr>
        <w:t>质检内容配置</w:t>
      </w:r>
      <w:r w:rsidRPr="002C1899">
        <w:rPr>
          <w:rFonts w:hint="eastAsia"/>
        </w:rPr>
        <w:t>.mdb</w:t>
      </w:r>
      <w:r>
        <w:rPr>
          <w:rFonts w:hint="eastAsia"/>
        </w:rPr>
        <w:t>）</w:t>
      </w:r>
    </w:p>
    <w:p w:rsidR="002C1899" w:rsidRDefault="00B21EA4" w:rsidP="002C1899">
      <w:pPr>
        <w:pStyle w:val="SMGI5"/>
      </w:pPr>
      <w:r w:rsidRPr="00B21EA4">
        <w:rPr>
          <w:rFonts w:hint="eastAsia"/>
        </w:rPr>
        <w:t>字段唯一值</w:t>
      </w:r>
    </w:p>
    <w:p w:rsidR="00EE6356" w:rsidRPr="00EE6356" w:rsidRDefault="00EE6356" w:rsidP="00EE6356">
      <w:pPr>
        <w:pStyle w:val="SMGI6"/>
        <w:ind w:firstLine="480"/>
        <w:rPr>
          <w:rFonts w:hint="eastAsia"/>
        </w:rPr>
      </w:pPr>
      <w:r>
        <w:rPr>
          <w:rFonts w:hint="eastAsia"/>
        </w:rPr>
        <w:t>【</w:t>
      </w:r>
      <w:r w:rsidRPr="00EE6356">
        <w:rPr>
          <w:rFonts w:hint="eastAsia"/>
        </w:rPr>
        <w:t>字段唯一值</w:t>
      </w:r>
      <w:r>
        <w:rPr>
          <w:rFonts w:hint="eastAsia"/>
        </w:rPr>
        <w:t>】工具，输出指定图层、指定字段的唯一值。</w:t>
      </w:r>
    </w:p>
    <w:p w:rsidR="002C1899" w:rsidRDefault="00B21EA4" w:rsidP="002C1899">
      <w:pPr>
        <w:pStyle w:val="SMGI5"/>
      </w:pPr>
      <w:r w:rsidRPr="00B21EA4">
        <w:rPr>
          <w:rFonts w:hint="eastAsia"/>
        </w:rPr>
        <w:t>属性逻辑关系检查</w:t>
      </w:r>
    </w:p>
    <w:p w:rsidR="00740262" w:rsidRDefault="00EE6356" w:rsidP="00740262">
      <w:pPr>
        <w:pStyle w:val="SMGI6"/>
        <w:ind w:firstLine="480"/>
      </w:pPr>
      <w:r>
        <w:rPr>
          <w:rFonts w:hint="eastAsia"/>
        </w:rPr>
        <w:t>【</w:t>
      </w:r>
      <w:r w:rsidRPr="00EE6356">
        <w:rPr>
          <w:rFonts w:hint="eastAsia"/>
        </w:rPr>
        <w:t>属性逻辑关系检查</w:t>
      </w:r>
      <w:r>
        <w:rPr>
          <w:rFonts w:hint="eastAsia"/>
        </w:rPr>
        <w:t>】</w:t>
      </w:r>
      <w:r w:rsidR="00740262">
        <w:rPr>
          <w:rFonts w:hint="eastAsia"/>
        </w:rPr>
        <w:t>工具，根据配置表</w:t>
      </w:r>
      <w:r w:rsidR="00740262" w:rsidRPr="00740262">
        <w:rPr>
          <w:rFonts w:hint="eastAsia"/>
        </w:rPr>
        <w:t>检查属性表结构中各个图层的</w:t>
      </w:r>
      <w:r w:rsidR="00740262" w:rsidRPr="00740262">
        <w:rPr>
          <w:rFonts w:hint="eastAsia"/>
        </w:rPr>
        <w:t>TYPE</w:t>
      </w:r>
      <w:r w:rsidR="00740262" w:rsidRPr="00740262">
        <w:rPr>
          <w:rFonts w:hint="eastAsia"/>
        </w:rPr>
        <w:t>与</w:t>
      </w:r>
      <w:r w:rsidR="00740262" w:rsidRPr="00740262">
        <w:rPr>
          <w:rFonts w:hint="eastAsia"/>
        </w:rPr>
        <w:t>GB</w:t>
      </w:r>
      <w:r w:rsidR="00740262" w:rsidRPr="00740262">
        <w:rPr>
          <w:rFonts w:hint="eastAsia"/>
        </w:rPr>
        <w:t>、</w:t>
      </w:r>
      <w:r w:rsidR="00740262" w:rsidRPr="00740262">
        <w:rPr>
          <w:rFonts w:hint="eastAsia"/>
        </w:rPr>
        <w:t>CODE</w:t>
      </w:r>
      <w:r w:rsidR="00740262" w:rsidRPr="00740262">
        <w:rPr>
          <w:rFonts w:hint="eastAsia"/>
        </w:rPr>
        <w:t>、</w:t>
      </w:r>
      <w:r w:rsidR="00740262" w:rsidRPr="00740262">
        <w:rPr>
          <w:rFonts w:hint="eastAsia"/>
        </w:rPr>
        <w:t>DJ</w:t>
      </w:r>
      <w:r w:rsidR="00740262" w:rsidRPr="00740262">
        <w:rPr>
          <w:rFonts w:hint="eastAsia"/>
        </w:rPr>
        <w:t>等字段的对应关系逻辑是否错误</w:t>
      </w:r>
      <w:r w:rsidR="00740262">
        <w:rPr>
          <w:rFonts w:hint="eastAsia"/>
        </w:rPr>
        <w:t>。</w:t>
      </w:r>
      <w:r w:rsidR="00740262">
        <w:rPr>
          <w:rFonts w:hint="eastAsia"/>
        </w:rPr>
        <w:t>配置</w:t>
      </w:r>
      <w:r w:rsidR="00740262">
        <w:rPr>
          <w:rFonts w:hint="eastAsia"/>
        </w:rPr>
        <w:t>表</w:t>
      </w:r>
      <w:r w:rsidR="00740262">
        <w:rPr>
          <w:rFonts w:hint="eastAsia"/>
        </w:rPr>
        <w:t>路径</w:t>
      </w:r>
      <w:r w:rsidR="00740262">
        <w:rPr>
          <w:rFonts w:hint="eastAsia"/>
        </w:rPr>
        <w:t>：</w:t>
      </w:r>
      <w:r w:rsidR="00740262">
        <w:rPr>
          <w:rFonts w:hint="eastAsia"/>
        </w:rPr>
        <w:t>.</w:t>
      </w:r>
      <w:r w:rsidR="00740262">
        <w:t>.\</w:t>
      </w:r>
      <w:r w:rsidR="00740262" w:rsidRPr="001F21CC">
        <w:rPr>
          <w:rFonts w:hint="eastAsia"/>
        </w:rPr>
        <w:t xml:space="preserve"> Template\</w:t>
      </w:r>
      <w:r w:rsidR="00740262" w:rsidRPr="001F21CC">
        <w:rPr>
          <w:rFonts w:hint="eastAsia"/>
        </w:rPr>
        <w:t>含权限控制的地理信息协同作业</w:t>
      </w:r>
      <w:r w:rsidR="00740262" w:rsidRPr="002C1899">
        <w:rPr>
          <w:rFonts w:hint="eastAsia"/>
        </w:rPr>
        <w:t>\</w:t>
      </w:r>
      <w:r w:rsidR="00740262" w:rsidRPr="002C1899">
        <w:rPr>
          <w:rFonts w:hint="eastAsia"/>
        </w:rPr>
        <w:t>质检</w:t>
      </w:r>
      <w:r w:rsidR="00740262" w:rsidRPr="002C1899">
        <w:rPr>
          <w:rFonts w:hint="eastAsia"/>
        </w:rPr>
        <w:t>\</w:t>
      </w:r>
      <w:r w:rsidR="00740262" w:rsidRPr="002C1899">
        <w:rPr>
          <w:rFonts w:hint="eastAsia"/>
        </w:rPr>
        <w:t>质检内容配置</w:t>
      </w:r>
      <w:r w:rsidR="00740262" w:rsidRPr="002C1899">
        <w:rPr>
          <w:rFonts w:hint="eastAsia"/>
        </w:rPr>
        <w:t>.mdb</w:t>
      </w:r>
      <w:r w:rsidR="00740262">
        <w:rPr>
          <w:rFonts w:hint="eastAsia"/>
        </w:rPr>
        <w:t>）</w:t>
      </w:r>
    </w:p>
    <w:p w:rsidR="002C1899" w:rsidRDefault="00B21EA4" w:rsidP="00740262">
      <w:pPr>
        <w:pStyle w:val="SMGI5"/>
      </w:pPr>
      <w:r w:rsidRPr="00B21EA4">
        <w:rPr>
          <w:rFonts w:hint="eastAsia"/>
        </w:rPr>
        <w:t>属性对应关系检查</w:t>
      </w:r>
    </w:p>
    <w:p w:rsidR="00EE6356" w:rsidRPr="00EE6356" w:rsidRDefault="00EE6356" w:rsidP="00EE6356">
      <w:pPr>
        <w:pStyle w:val="SMGI6"/>
        <w:ind w:firstLine="480"/>
        <w:rPr>
          <w:rFonts w:hint="eastAsia"/>
        </w:rPr>
      </w:pPr>
      <w:r>
        <w:rPr>
          <w:rFonts w:hint="eastAsia"/>
        </w:rPr>
        <w:t>【</w:t>
      </w:r>
      <w:r w:rsidRPr="00EE6356">
        <w:rPr>
          <w:rFonts w:hint="eastAsia"/>
        </w:rPr>
        <w:t>属性逻辑关系检查</w:t>
      </w:r>
      <w:r>
        <w:rPr>
          <w:rFonts w:hint="eastAsia"/>
        </w:rPr>
        <w:t>】</w:t>
      </w:r>
      <w:r w:rsidR="008F4038">
        <w:rPr>
          <w:rFonts w:hint="eastAsia"/>
        </w:rPr>
        <w:t>工具，根据配置表</w:t>
      </w:r>
      <w:r w:rsidR="008F4038">
        <w:rPr>
          <w:rFonts w:hint="eastAsia"/>
        </w:rPr>
        <w:t>，</w:t>
      </w:r>
      <w:r w:rsidR="00740262" w:rsidRPr="00740262">
        <w:rPr>
          <w:rFonts w:hint="eastAsia"/>
        </w:rPr>
        <w:t>通过假定要素的</w:t>
      </w:r>
      <w:r w:rsidR="00740262" w:rsidRPr="00740262">
        <w:rPr>
          <w:rFonts w:hint="eastAsia"/>
        </w:rPr>
        <w:t>DJ</w:t>
      </w:r>
      <w:r w:rsidR="00740262" w:rsidRPr="00740262">
        <w:rPr>
          <w:rFonts w:hint="eastAsia"/>
        </w:rPr>
        <w:t>字段正确，检查属性表结构中各个图层的</w:t>
      </w:r>
      <w:r w:rsidR="00740262" w:rsidRPr="00740262">
        <w:rPr>
          <w:rFonts w:hint="eastAsia"/>
        </w:rPr>
        <w:t>DJ</w:t>
      </w:r>
      <w:r w:rsidR="00740262" w:rsidRPr="00740262">
        <w:rPr>
          <w:rFonts w:hint="eastAsia"/>
        </w:rPr>
        <w:t>与</w:t>
      </w:r>
      <w:r w:rsidR="00740262" w:rsidRPr="00740262">
        <w:rPr>
          <w:rFonts w:hint="eastAsia"/>
        </w:rPr>
        <w:t>GB</w:t>
      </w:r>
      <w:r w:rsidR="00740262" w:rsidRPr="00740262">
        <w:rPr>
          <w:rFonts w:hint="eastAsia"/>
        </w:rPr>
        <w:t>、</w:t>
      </w:r>
      <w:r w:rsidR="00740262" w:rsidRPr="00740262">
        <w:rPr>
          <w:rFonts w:hint="eastAsia"/>
        </w:rPr>
        <w:t>CODE</w:t>
      </w:r>
      <w:r w:rsidR="00740262" w:rsidRPr="00740262">
        <w:rPr>
          <w:rFonts w:hint="eastAsia"/>
        </w:rPr>
        <w:t>、</w:t>
      </w:r>
      <w:r w:rsidR="00740262" w:rsidRPr="00740262">
        <w:rPr>
          <w:rFonts w:hint="eastAsia"/>
        </w:rPr>
        <w:t>TYPE</w:t>
      </w:r>
      <w:r w:rsidR="00740262" w:rsidRPr="00740262">
        <w:rPr>
          <w:rFonts w:hint="eastAsia"/>
        </w:rPr>
        <w:t>等字段的对应关系逻辑是否错误</w:t>
      </w:r>
      <w:r w:rsidR="008F4038">
        <w:rPr>
          <w:rFonts w:hint="eastAsia"/>
        </w:rPr>
        <w:t>。</w:t>
      </w:r>
      <w:r w:rsidR="008F4038">
        <w:rPr>
          <w:rFonts w:hint="eastAsia"/>
        </w:rPr>
        <w:t>配置表路径：</w:t>
      </w:r>
      <w:r w:rsidR="008F4038">
        <w:rPr>
          <w:rFonts w:hint="eastAsia"/>
        </w:rPr>
        <w:t>.</w:t>
      </w:r>
      <w:r w:rsidR="008F4038">
        <w:t>.\</w:t>
      </w:r>
      <w:r w:rsidR="008F4038" w:rsidRPr="001F21CC">
        <w:rPr>
          <w:rFonts w:hint="eastAsia"/>
        </w:rPr>
        <w:t xml:space="preserve"> Template\</w:t>
      </w:r>
      <w:r w:rsidR="008F4038" w:rsidRPr="001F21CC">
        <w:rPr>
          <w:rFonts w:hint="eastAsia"/>
        </w:rPr>
        <w:t>含权限控制的地理信息协同作业</w:t>
      </w:r>
      <w:r w:rsidR="008F4038" w:rsidRPr="002C1899">
        <w:rPr>
          <w:rFonts w:hint="eastAsia"/>
        </w:rPr>
        <w:t>\</w:t>
      </w:r>
      <w:r w:rsidR="008F4038" w:rsidRPr="002C1899">
        <w:rPr>
          <w:rFonts w:hint="eastAsia"/>
        </w:rPr>
        <w:t>质检</w:t>
      </w:r>
      <w:r w:rsidR="008F4038" w:rsidRPr="002C1899">
        <w:rPr>
          <w:rFonts w:hint="eastAsia"/>
        </w:rPr>
        <w:t>\</w:t>
      </w:r>
      <w:r w:rsidR="008F4038" w:rsidRPr="008F4038">
        <w:rPr>
          <w:rFonts w:hint="eastAsia"/>
        </w:rPr>
        <w:t>属性逻辑关系硬编码检查</w:t>
      </w:r>
      <w:r w:rsidR="008F4038" w:rsidRPr="002C1899">
        <w:rPr>
          <w:rFonts w:hint="eastAsia"/>
        </w:rPr>
        <w:t>.mdb</w:t>
      </w:r>
      <w:r w:rsidR="008F4038">
        <w:rPr>
          <w:rFonts w:hint="eastAsia"/>
        </w:rPr>
        <w:t>）</w:t>
      </w:r>
    </w:p>
    <w:p w:rsidR="003445D1" w:rsidRDefault="00740262" w:rsidP="002C1899">
      <w:pPr>
        <w:pStyle w:val="SMGI5"/>
      </w:pPr>
      <w:r>
        <w:rPr>
          <w:rFonts w:hint="eastAsia"/>
        </w:rPr>
        <w:pict>
          <v:shape id="_x0000_i1304" type="#_x0000_t75" style="width:128.95pt;height:19.4pt">
            <v:imagedata r:id="rId235" o:title=""/>
          </v:shape>
        </w:pict>
      </w:r>
    </w:p>
    <w:p w:rsidR="00EE6356" w:rsidRPr="00EE6356" w:rsidRDefault="00EE6356" w:rsidP="00EE6356">
      <w:pPr>
        <w:pStyle w:val="SMGI6"/>
        <w:ind w:firstLine="480"/>
        <w:rPr>
          <w:rFonts w:hint="eastAsia"/>
        </w:rPr>
      </w:pPr>
      <w:r>
        <w:rPr>
          <w:rFonts w:hint="eastAsia"/>
        </w:rPr>
        <w:t>【道路与水系符号冲突检查】</w:t>
      </w:r>
      <w:r w:rsidR="002D7407">
        <w:rPr>
          <w:rFonts w:hint="eastAsia"/>
        </w:rPr>
        <w:t>工具，通过指定道路和水系图层、参考比例尺和最小间隔，检查道路与水系符号是否存在冲突。</w:t>
      </w:r>
    </w:p>
    <w:sectPr w:rsidR="00EE6356" w:rsidRPr="00EE6356" w:rsidSect="001B370B">
      <w:headerReference w:type="default" r:id="rId236"/>
      <w:footerReference w:type="default" r:id="rId237"/>
      <w:pgSz w:w="11906" w:h="16838"/>
      <w:pgMar w:top="1440" w:right="1797" w:bottom="1440" w:left="1797" w:header="737" w:footer="85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F80" w:rsidRDefault="00483F80">
      <w:r>
        <w:separator/>
      </w:r>
    </w:p>
  </w:endnote>
  <w:endnote w:type="continuationSeparator" w:id="0">
    <w:p w:rsidR="00483F80" w:rsidRDefault="00483F80">
      <w:r>
        <w:continuationSeparator/>
      </w:r>
    </w:p>
  </w:endnote>
  <w:endnote w:type="continuationNotice" w:id="1">
    <w:p w:rsidR="00483F80" w:rsidRDefault="00483F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楷体_GB2312">
    <w:charset w:val="86"/>
    <w:family w:val="modern"/>
    <w:pitch w:val="default"/>
    <w:sig w:usb0="00000000" w:usb1="00000000" w:usb2="00000010" w:usb3="00000000" w:csb0="00040000" w:csb1="00000000"/>
  </w:font>
  <w:font w:name="仿宋_GB2312">
    <w:altName w:val="仿宋"/>
    <w:charset w:val="86"/>
    <w:family w:val="modern"/>
    <w:pitch w:val="fixed"/>
    <w:sig w:usb0="00000001" w:usb1="080E0000" w:usb2="00000010" w:usb3="00000000" w:csb0="00040000" w:csb1="00000000"/>
  </w:font>
  <w:font w:name="方正书宋简体">
    <w:altName w:val="宋体"/>
    <w:charset w:val="86"/>
    <w:family w:val="auto"/>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粗宋简体">
    <w:altName w:val="微软雅黑"/>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方正隶书_GBK">
    <w:altName w:val="微软雅黑"/>
    <w:charset w:val="86"/>
    <w:family w:val="script"/>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30" w:rsidRPr="00C67A2A" w:rsidRDefault="004B0830" w:rsidP="001B370B">
    <w:pPr>
      <w:jc w:val="center"/>
    </w:pPr>
  </w:p>
  <w:p w:rsidR="004B0830" w:rsidRDefault="004B083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30" w:rsidRDefault="004B0830">
    <w:pPr>
      <w:pStyle w:val="af3"/>
      <w:jc w:val="center"/>
    </w:pPr>
    <w:r>
      <w:fldChar w:fldCharType="begin"/>
    </w:r>
    <w:r>
      <w:instrText>PAGE   \* MERGEFORMAT</w:instrText>
    </w:r>
    <w:r>
      <w:fldChar w:fldCharType="separate"/>
    </w:r>
    <w:r w:rsidR="006B3A93" w:rsidRPr="006B3A93">
      <w:rPr>
        <w:noProof/>
        <w:lang w:val="zh-CN"/>
      </w:rPr>
      <w:t>3</w:t>
    </w:r>
    <w:r>
      <w:fldChar w:fldCharType="end"/>
    </w:r>
  </w:p>
  <w:p w:rsidR="004B0830" w:rsidRDefault="004B083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F80" w:rsidRDefault="00483F80">
      <w:r>
        <w:separator/>
      </w:r>
    </w:p>
  </w:footnote>
  <w:footnote w:type="continuationSeparator" w:id="0">
    <w:p w:rsidR="00483F80" w:rsidRDefault="00483F80">
      <w:r>
        <w:continuationSeparator/>
      </w:r>
    </w:p>
  </w:footnote>
  <w:footnote w:type="continuationNotice" w:id="1">
    <w:p w:rsidR="00483F80" w:rsidRDefault="00483F8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30" w:rsidRPr="00F83F32" w:rsidRDefault="004B0830" w:rsidP="006A5C2B">
    <w:pPr>
      <w:pStyle w:val="ac"/>
      <w:spacing w:line="240" w:lineRule="auto"/>
      <w:jc w:val="left"/>
      <w:rPr>
        <w:rFonts w:hint="default"/>
        <w:b/>
        <w:i/>
        <w:sz w:val="48"/>
        <w:szCs w:val="48"/>
      </w:rPr>
    </w:pPr>
    <w:r w:rsidRPr="00940B7C">
      <w:rPr>
        <w:b/>
        <w:i/>
        <w:sz w:val="48"/>
        <w:szCs w:val="48"/>
      </w:rPr>
      <w:t>Ecarto</w:t>
    </w:r>
    <w:r>
      <w:rPr>
        <w:b/>
        <w:i/>
        <w:sz w:val="48"/>
        <w:szCs w:val="48"/>
      </w:rPr>
      <w:t>：</w:t>
    </w:r>
    <w:r w:rsidRPr="0046291A">
      <w:rPr>
        <w:rFonts w:ascii="方正隶书_GBK" w:eastAsia="方正隶书_GBK"/>
        <w:b/>
        <w:sz w:val="28"/>
        <w:szCs w:val="48"/>
      </w:rPr>
      <w:t>不断追求卓越</w:t>
    </w:r>
  </w:p>
  <w:p w:rsidR="004B0830" w:rsidRPr="006A5C2B" w:rsidRDefault="004B0830" w:rsidP="006A5C2B">
    <w:pPr>
      <w:pStyle w:val="ac"/>
      <w:rPr>
        <w:rFonts w:hint="default"/>
      </w:rPr>
    </w:pPr>
  </w:p>
  <w:p w:rsidR="004B0830" w:rsidRDefault="004B0830" w:rsidP="00470AB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30" w:rsidRPr="006A5C2B" w:rsidRDefault="004B0830" w:rsidP="006A5C2B">
    <w:pPr>
      <w:pStyle w:val="ac"/>
      <w:rPr>
        <w:rFonts w:hint="default"/>
      </w:rPr>
    </w:pPr>
  </w:p>
  <w:p w:rsidR="004B0830" w:rsidRDefault="004B0830" w:rsidP="00470AB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30" w:rsidRPr="006A5C2B" w:rsidRDefault="004B0830" w:rsidP="006A5C2B">
    <w:pPr>
      <w:pStyle w:val="ac"/>
      <w:rPr>
        <w:rFonts w:hint="default"/>
      </w:rPr>
    </w:pPr>
  </w:p>
  <w:p w:rsidR="004B0830" w:rsidRDefault="004B0830" w:rsidP="00470AB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30" w:rsidRPr="006A5C2B" w:rsidRDefault="004B0830" w:rsidP="006A5C2B">
    <w:pPr>
      <w:pStyle w:val="ac"/>
      <w:rPr>
        <w:rFonts w:hint="default"/>
      </w:rPr>
    </w:pPr>
  </w:p>
  <w:p w:rsidR="004B0830" w:rsidRDefault="004B0830" w:rsidP="00470ABA">
    <w:r w:rsidRPr="005E05C9">
      <w:rPr>
        <w:rFonts w:ascii="方正姚体" w:eastAsia="方正姚体" w:hint="eastAsia"/>
        <w:color w:val="767171"/>
        <w:szCs w:val="24"/>
      </w:rPr>
      <w:t>地图数据库协同更新管理一体化平台</w:t>
    </w:r>
    <w:r w:rsidRPr="00CF7CBA">
      <w:rPr>
        <w:rFonts w:ascii="方正姚体" w:eastAsia="方正姚体" w:hint="eastAsia"/>
        <w:color w:val="767171"/>
        <w:szCs w:val="24"/>
      </w:rPr>
      <w:t>系统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96ED592"/>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000009"/>
    <w:multiLevelType w:val="singleLevel"/>
    <w:tmpl w:val="00000009"/>
    <w:lvl w:ilvl="0">
      <w:start w:val="1"/>
      <w:numFmt w:val="lowerLetter"/>
      <w:pStyle w:val="5"/>
      <w:suff w:val="nothing"/>
      <w:lvlText w:val="（%1）"/>
      <w:lvlJc w:val="left"/>
    </w:lvl>
  </w:abstractNum>
  <w:abstractNum w:abstractNumId="2" w15:restartNumberingAfterBreak="0">
    <w:nsid w:val="00000025"/>
    <w:multiLevelType w:val="multilevel"/>
    <w:tmpl w:val="D58600B6"/>
    <w:lvl w:ilvl="0">
      <w:start w:val="7"/>
      <w:numFmt w:val="decimal"/>
      <w:suff w:val="space"/>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em w:val="none"/>
      </w:rPr>
    </w:lvl>
    <w:lvl w:ilvl="1">
      <w:start w:val="7"/>
      <w:numFmt w:val="decimal"/>
      <w:lvlText w:val="%2"/>
      <w:lvlJc w:val="left"/>
      <w:pPr>
        <w:ind w:left="1985" w:hanging="1418"/>
      </w:pPr>
      <w:rPr>
        <w:rFonts w:hint="eastAsia"/>
      </w:rPr>
    </w:lvl>
    <w:lvl w:ilvl="2">
      <w:start w:val="1"/>
      <w:numFmt w:val="decimal"/>
      <w:pStyle w:val="3"/>
      <w:suff w:val="nothing"/>
      <w:lvlText w:val="%1.%2.%3."/>
      <w:lvlJc w:val="left"/>
      <w:pPr>
        <w:ind w:left="-425" w:hanging="2268"/>
      </w:pPr>
      <w:rPr>
        <w:rFonts w:ascii="Arial" w:eastAsia="宋体" w:hAnsi="Arial" w:cs="Times New Roman" w:hint="default"/>
        <w:b w:val="0"/>
        <w:bCs w:val="0"/>
        <w:i w:val="0"/>
        <w:iCs w:val="0"/>
        <w:caps w:val="0"/>
        <w:smallCaps w:val="0"/>
        <w:strike w:val="0"/>
        <w:dstrike w:val="0"/>
        <w:outline w:val="0"/>
        <w:shadow w:val="0"/>
        <w:emboss w:val="0"/>
        <w:imprint w:val="0"/>
        <w:color w:val="auto"/>
        <w:spacing w:val="0"/>
        <w:w w:val="100"/>
        <w:kern w:val="0"/>
        <w:position w:val="0"/>
        <w:sz w:val="30"/>
        <w:u w:val="none"/>
        <w:shd w:val="clear" w:color="auto" w:fill="auto"/>
        <w:vertAlign w:val="baseline"/>
        <w:em w:val="none"/>
      </w:rPr>
    </w:lvl>
    <w:lvl w:ilvl="3">
      <w:start w:val="1"/>
      <w:numFmt w:val="decimal"/>
      <w:pStyle w:val="4"/>
      <w:suff w:val="nothing"/>
      <w:lvlText w:val="%1.%2.%3.%4."/>
      <w:lvlJc w:val="left"/>
      <w:pPr>
        <w:ind w:left="1277" w:hanging="3402"/>
      </w:pPr>
      <w:rPr>
        <w:rFonts w:ascii="Arial" w:eastAsia="宋体" w:hAnsi="Arial" w:hint="default"/>
        <w:b w:val="0"/>
        <w:bCs w:val="0"/>
        <w:i w:val="0"/>
        <w:iCs w:val="0"/>
        <w:caps w:val="0"/>
        <w:smallCaps w:val="0"/>
        <w:strike w:val="0"/>
        <w:dstrike w:val="0"/>
        <w:outline w:val="0"/>
        <w:shadow w:val="0"/>
        <w:emboss w:val="0"/>
        <w:imprint w:val="0"/>
        <w:color w:val="auto"/>
        <w:spacing w:val="0"/>
        <w:w w:val="100"/>
        <w:kern w:val="2"/>
        <w:position w:val="0"/>
        <w:sz w:val="28"/>
        <w:u w:val="none"/>
        <w:shd w:val="clear" w:color="auto" w:fill="auto"/>
        <w:vertAlign w:val="baseline"/>
        <w:em w:val="none"/>
      </w:rPr>
    </w:lvl>
    <w:lvl w:ilvl="4">
      <w:numFmt w:val="none"/>
      <w:pStyle w:val="50"/>
      <w:lvlText w:val=""/>
      <w:lvlJc w:val="left"/>
      <w:pPr>
        <w:tabs>
          <w:tab w:val="num" w:pos="360"/>
        </w:tabs>
      </w:pPr>
    </w:lvl>
    <w:lvl w:ilvl="5">
      <w:numFmt w:val="none"/>
      <w:pStyle w:val="6"/>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3" w15:restartNumberingAfterBreak="0">
    <w:nsid w:val="07672D1F"/>
    <w:multiLevelType w:val="multilevel"/>
    <w:tmpl w:val="84EA6994"/>
    <w:styleLink w:val="10"/>
    <w:lvl w:ilvl="0">
      <w:numFmt w:val="none"/>
      <w:lvlText w:val=""/>
      <w:lvlJc w:val="left"/>
      <w:pPr>
        <w:tabs>
          <w:tab w:val="num" w:pos="36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C10290"/>
    <w:multiLevelType w:val="hybridMultilevel"/>
    <w:tmpl w:val="7AEE5D82"/>
    <w:lvl w:ilvl="0" w:tplc="19183188">
      <w:numFmt w:val="decimal"/>
      <w:pStyle w:val="TimesNewRoman05051"/>
      <w:lvlText w:val=""/>
      <w:lvlJc w:val="left"/>
    </w:lvl>
    <w:lvl w:ilvl="1" w:tplc="927E6CE6">
      <w:numFmt w:val="decimal"/>
      <w:lvlText w:val=""/>
      <w:lvlJc w:val="left"/>
    </w:lvl>
    <w:lvl w:ilvl="2" w:tplc="20A47E3A">
      <w:numFmt w:val="decimal"/>
      <w:lvlText w:val=""/>
      <w:lvlJc w:val="left"/>
    </w:lvl>
    <w:lvl w:ilvl="3" w:tplc="1466DA04">
      <w:numFmt w:val="decimal"/>
      <w:lvlText w:val=""/>
      <w:lvlJc w:val="left"/>
    </w:lvl>
    <w:lvl w:ilvl="4" w:tplc="4FFE2FEC">
      <w:numFmt w:val="decimal"/>
      <w:lvlText w:val=""/>
      <w:lvlJc w:val="left"/>
    </w:lvl>
    <w:lvl w:ilvl="5" w:tplc="D82A6138">
      <w:numFmt w:val="decimal"/>
      <w:lvlText w:val=""/>
      <w:lvlJc w:val="left"/>
    </w:lvl>
    <w:lvl w:ilvl="6" w:tplc="0E74D422">
      <w:numFmt w:val="decimal"/>
      <w:lvlText w:val=""/>
      <w:lvlJc w:val="left"/>
    </w:lvl>
    <w:lvl w:ilvl="7" w:tplc="A1444E40">
      <w:numFmt w:val="decimal"/>
      <w:lvlText w:val=""/>
      <w:lvlJc w:val="left"/>
    </w:lvl>
    <w:lvl w:ilvl="8" w:tplc="79D8F196">
      <w:numFmt w:val="decimal"/>
      <w:lvlText w:val=""/>
      <w:lvlJc w:val="left"/>
    </w:lvl>
  </w:abstractNum>
  <w:abstractNum w:abstractNumId="5" w15:restartNumberingAfterBreak="0">
    <w:nsid w:val="08CD40B2"/>
    <w:multiLevelType w:val="multilevel"/>
    <w:tmpl w:val="7BFE4422"/>
    <w:styleLink w:val="SMGI-1"/>
    <w:lvl w:ilvl="0">
      <w:start w:val="1"/>
      <w:numFmt w:val="decimal"/>
      <w:lvlText w:val="%1."/>
      <w:lvlJc w:val="left"/>
      <w:pPr>
        <w:ind w:left="425" w:hanging="425"/>
      </w:pPr>
      <w:rPr>
        <w:rFonts w:eastAsia="黑体" w:hint="eastAsia"/>
        <w:sz w:val="32"/>
      </w:rPr>
    </w:lvl>
    <w:lvl w:ilvl="1">
      <w:start w:val="1"/>
      <w:numFmt w:val="decimal"/>
      <w:lvlText w:val="%1.%2."/>
      <w:lvlJc w:val="left"/>
      <w:pPr>
        <w:ind w:left="567" w:hanging="567"/>
      </w:pPr>
      <w:rPr>
        <w:rFonts w:ascii="Times New Roman" w:hAnsi="Times New Roman" w:hint="default"/>
      </w:rPr>
    </w:lvl>
    <w:lvl w:ilvl="2">
      <w:start w:val="1"/>
      <w:numFmt w:val="decimal"/>
      <w:lvlText w:val="%1.%2.%3."/>
      <w:lvlJc w:val="left"/>
      <w:pPr>
        <w:ind w:left="709" w:hanging="709"/>
      </w:pPr>
      <w:rPr>
        <w:rFonts w:ascii="Times New Roman" w:hAnsi="Times New Roman" w:hint="default"/>
      </w:rPr>
    </w:lvl>
    <w:lvl w:ilvl="3">
      <w:start w:val="1"/>
      <w:numFmt w:val="decimal"/>
      <w:lvlText w:val="%1.%2.%3.%4."/>
      <w:lvlJc w:val="left"/>
      <w:pPr>
        <w:ind w:left="851" w:hanging="851"/>
      </w:pPr>
      <w:rPr>
        <w:rFonts w:ascii="Times New Roman" w:hAnsi="Times New Roman" w:hint="default"/>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38F099D"/>
    <w:multiLevelType w:val="multilevel"/>
    <w:tmpl w:val="D24AFE0C"/>
    <w:lvl w:ilvl="0">
      <w:start w:val="1"/>
      <w:numFmt w:val="decimal"/>
      <w:pStyle w:val="SMGI1"/>
      <w:lvlText w:val="第%1章 "/>
      <w:lvlJc w:val="center"/>
      <w:pPr>
        <w:ind w:left="420" w:hanging="420"/>
      </w:pPr>
      <w:rPr>
        <w:rFonts w:hint="eastAsia"/>
      </w:rPr>
    </w:lvl>
    <w:lvl w:ilvl="1">
      <w:start w:val="1"/>
      <w:numFmt w:val="decimal"/>
      <w:pStyle w:val="SMGI2"/>
      <w:lvlText w:val="%2 "/>
      <w:lvlJc w:val="left"/>
      <w:pPr>
        <w:ind w:left="840" w:hanging="840"/>
      </w:pPr>
      <w:rPr>
        <w:rFonts w:hint="eastAsia"/>
      </w:rPr>
    </w:lvl>
    <w:lvl w:ilvl="2">
      <w:start w:val="1"/>
      <w:numFmt w:val="decimal"/>
      <w:pStyle w:val="SMGI3"/>
      <w:lvlText w:val="%2.%3 "/>
      <w:lvlJc w:val="left"/>
      <w:pPr>
        <w:ind w:left="1260" w:hanging="1260"/>
      </w:pPr>
      <w:rPr>
        <w:rFonts w:hint="eastAsia"/>
      </w:rPr>
    </w:lvl>
    <w:lvl w:ilvl="3">
      <w:start w:val="1"/>
      <w:numFmt w:val="decimal"/>
      <w:pStyle w:val="SMGI4"/>
      <w:lvlText w:val="%2.%3.%4 "/>
      <w:lvlJc w:val="left"/>
      <w:pPr>
        <w:ind w:left="1680" w:hanging="1680"/>
      </w:pPr>
      <w:rPr>
        <w:rFonts w:hint="eastAsia"/>
      </w:rPr>
    </w:lvl>
    <w:lvl w:ilvl="4">
      <w:start w:val="1"/>
      <w:numFmt w:val="decimal"/>
      <w:lvlRestart w:val="1"/>
      <w:pStyle w:val="SMGI"/>
      <w:isLgl/>
      <w:suff w:val="space"/>
      <w:lvlText w:val="图%1-%5"/>
      <w:lvlJc w:val="left"/>
      <w:pPr>
        <w:ind w:left="0" w:firstLine="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14DC779E"/>
    <w:multiLevelType w:val="multilevel"/>
    <w:tmpl w:val="DF3CA79C"/>
    <w:lvl w:ilvl="0">
      <w:start w:val="1"/>
      <w:numFmt w:val="decimal"/>
      <w:pStyle w:val="SMGI0"/>
      <w:lvlText w:val="（%1）"/>
      <w:lvlJc w:val="left"/>
      <w:pPr>
        <w:ind w:left="0" w:firstLine="400"/>
      </w:pPr>
      <w:rPr>
        <w:rFonts w:hint="eastAsia"/>
      </w:rPr>
    </w:lvl>
    <w:lvl w:ilvl="1">
      <w:start w:val="1"/>
      <w:numFmt w:val="lowerLetter"/>
      <w:lvlText w:val="%2)"/>
      <w:lvlJc w:val="left"/>
      <w:pPr>
        <w:ind w:left="1400" w:hanging="420"/>
      </w:pPr>
      <w:rPr>
        <w:rFonts w:hint="eastAsia"/>
      </w:rPr>
    </w:lvl>
    <w:lvl w:ilvl="2">
      <w:start w:val="1"/>
      <w:numFmt w:val="lowerRoman"/>
      <w:lvlText w:val="%3."/>
      <w:lvlJc w:val="right"/>
      <w:pPr>
        <w:ind w:left="1820" w:hanging="420"/>
      </w:pPr>
      <w:rPr>
        <w:rFonts w:hint="eastAsia"/>
      </w:rPr>
    </w:lvl>
    <w:lvl w:ilvl="3">
      <w:start w:val="1"/>
      <w:numFmt w:val="decimal"/>
      <w:lvlText w:val="%4."/>
      <w:lvlJc w:val="left"/>
      <w:pPr>
        <w:ind w:left="2240" w:hanging="420"/>
      </w:pPr>
      <w:rPr>
        <w:rFonts w:hint="eastAsia"/>
      </w:rPr>
    </w:lvl>
    <w:lvl w:ilvl="4">
      <w:start w:val="1"/>
      <w:numFmt w:val="lowerLetter"/>
      <w:lvlText w:val="%5)"/>
      <w:lvlJc w:val="left"/>
      <w:pPr>
        <w:ind w:left="2660" w:hanging="420"/>
      </w:pPr>
      <w:rPr>
        <w:rFonts w:hint="eastAsia"/>
      </w:rPr>
    </w:lvl>
    <w:lvl w:ilvl="5">
      <w:start w:val="1"/>
      <w:numFmt w:val="lowerRoman"/>
      <w:lvlText w:val="%6."/>
      <w:lvlJc w:val="right"/>
      <w:pPr>
        <w:ind w:left="3080" w:hanging="420"/>
      </w:pPr>
      <w:rPr>
        <w:rFonts w:hint="eastAsia"/>
      </w:rPr>
    </w:lvl>
    <w:lvl w:ilvl="6">
      <w:start w:val="1"/>
      <w:numFmt w:val="decimal"/>
      <w:lvlText w:val="%7."/>
      <w:lvlJc w:val="left"/>
      <w:pPr>
        <w:ind w:left="3500" w:hanging="420"/>
      </w:pPr>
      <w:rPr>
        <w:rFonts w:hint="eastAsia"/>
      </w:rPr>
    </w:lvl>
    <w:lvl w:ilvl="7">
      <w:start w:val="1"/>
      <w:numFmt w:val="lowerLetter"/>
      <w:lvlText w:val="%8)"/>
      <w:lvlJc w:val="left"/>
      <w:pPr>
        <w:ind w:left="3920" w:hanging="420"/>
      </w:pPr>
      <w:rPr>
        <w:rFonts w:hint="eastAsia"/>
      </w:rPr>
    </w:lvl>
    <w:lvl w:ilvl="8">
      <w:start w:val="1"/>
      <w:numFmt w:val="lowerRoman"/>
      <w:lvlText w:val="%9."/>
      <w:lvlJc w:val="right"/>
      <w:pPr>
        <w:ind w:left="4340" w:hanging="420"/>
      </w:pPr>
      <w:rPr>
        <w:rFonts w:hint="eastAsia"/>
      </w:rPr>
    </w:lvl>
  </w:abstractNum>
  <w:abstractNum w:abstractNumId="8" w15:restartNumberingAfterBreak="0">
    <w:nsid w:val="2E424E35"/>
    <w:multiLevelType w:val="hybridMultilevel"/>
    <w:tmpl w:val="C592F93C"/>
    <w:lvl w:ilvl="0" w:tplc="2C786CBA">
      <w:start w:val="1"/>
      <w:numFmt w:val="decimal"/>
      <w:lvlText w:val="（%1）"/>
      <w:lvlJc w:val="left"/>
      <w:pPr>
        <w:ind w:left="902" w:hanging="420"/>
      </w:pPr>
      <w:rPr>
        <w:rFonts w:hint="eastAsia"/>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2E4667C9"/>
    <w:multiLevelType w:val="hybridMultilevel"/>
    <w:tmpl w:val="CABE93A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570168"/>
    <w:multiLevelType w:val="hybridMultilevel"/>
    <w:tmpl w:val="55946912"/>
    <w:lvl w:ilvl="0" w:tplc="7BF4DB3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5022CEB"/>
    <w:multiLevelType w:val="hybridMultilevel"/>
    <w:tmpl w:val="EF32F788"/>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A696062"/>
    <w:multiLevelType w:val="hybridMultilevel"/>
    <w:tmpl w:val="F11EA8C8"/>
    <w:lvl w:ilvl="0" w:tplc="890CF300">
      <w:numFmt w:val="decimal"/>
      <w:pStyle w:val="30"/>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3" w15:restartNumberingAfterBreak="0">
    <w:nsid w:val="4BBD6421"/>
    <w:multiLevelType w:val="hybridMultilevel"/>
    <w:tmpl w:val="C21648B4"/>
    <w:lvl w:ilvl="0" w:tplc="99D633F0">
      <w:start w:val="1"/>
      <w:numFmt w:val="bullet"/>
      <w:pStyle w:val="SMGI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46260FA"/>
    <w:multiLevelType w:val="multilevel"/>
    <w:tmpl w:val="E51266F4"/>
    <w:lvl w:ilvl="0">
      <w:numFmt w:val="decimal"/>
      <w:pStyle w:val="a0"/>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CEA2025"/>
    <w:multiLevelType w:val="multilevel"/>
    <w:tmpl w:val="6CEA2025"/>
    <w:lvl w:ilvl="0">
      <w:numFmt w:val="decimal"/>
      <w:lvlText w:val=""/>
      <w:lvlJc w:val="left"/>
    </w:lvl>
    <w:lvl w:ilvl="1">
      <w:numFmt w:val="decimal"/>
      <w:pStyle w:val="a1"/>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24D52AB"/>
    <w:multiLevelType w:val="hybridMultilevel"/>
    <w:tmpl w:val="6094AC6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B6E7CBB"/>
    <w:multiLevelType w:val="multilevel"/>
    <w:tmpl w:val="4512150A"/>
    <w:styleLink w:val="a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4"/>
  </w:num>
  <w:num w:numId="3">
    <w:abstractNumId w:val="12"/>
  </w:num>
  <w:num w:numId="4">
    <w:abstractNumId w:val="1"/>
  </w:num>
  <w:num w:numId="5">
    <w:abstractNumId w:val="4"/>
  </w:num>
  <w:num w:numId="6">
    <w:abstractNumId w:val="0"/>
  </w:num>
  <w:num w:numId="7">
    <w:abstractNumId w:val="17"/>
  </w:num>
  <w:num w:numId="8">
    <w:abstractNumId w:val="15"/>
  </w:num>
  <w:num w:numId="9">
    <w:abstractNumId w:val="3"/>
  </w:num>
  <w:num w:numId="10">
    <w:abstractNumId w:val="7"/>
  </w:num>
  <w:num w:numId="11">
    <w:abstractNumId w:val="5"/>
  </w:num>
  <w:num w:numId="12">
    <w:abstractNumId w:val="13"/>
  </w:num>
  <w:num w:numId="13">
    <w:abstractNumId w:val="6"/>
    <w:lvlOverride w:ilvl="0">
      <w:lvl w:ilvl="0">
        <w:start w:val="1"/>
        <w:numFmt w:val="chineseCountingThousand"/>
        <w:pStyle w:val="SMGI1"/>
        <w:lvlText w:val="第%1章 "/>
        <w:lvlJc w:val="center"/>
        <w:pPr>
          <w:ind w:left="420" w:hanging="420"/>
        </w:pPr>
        <w:rPr>
          <w:rFonts w:hint="eastAsia"/>
        </w:rPr>
      </w:lvl>
    </w:lvlOverride>
    <w:lvlOverride w:ilvl="1">
      <w:lvl w:ilvl="1">
        <w:start w:val="1"/>
        <w:numFmt w:val="decimal"/>
        <w:pStyle w:val="SMGI2"/>
        <w:lvlText w:val="%2 "/>
        <w:lvlJc w:val="left"/>
        <w:pPr>
          <w:ind w:left="840" w:hanging="840"/>
        </w:pPr>
        <w:rPr>
          <w:rFonts w:hint="eastAsia"/>
        </w:rPr>
      </w:lvl>
    </w:lvlOverride>
    <w:lvlOverride w:ilvl="2">
      <w:lvl w:ilvl="2">
        <w:start w:val="1"/>
        <w:numFmt w:val="decimal"/>
        <w:pStyle w:val="SMGI3"/>
        <w:lvlText w:val="%2.%3 "/>
        <w:lvlJc w:val="left"/>
        <w:pPr>
          <w:ind w:left="1260" w:hanging="1260"/>
        </w:pPr>
        <w:rPr>
          <w:rFonts w:hint="eastAsia"/>
        </w:rPr>
      </w:lvl>
    </w:lvlOverride>
    <w:lvlOverride w:ilvl="3">
      <w:lvl w:ilvl="3">
        <w:start w:val="1"/>
        <w:numFmt w:val="decimal"/>
        <w:pStyle w:val="SMGI4"/>
        <w:lvlText w:val="%2.%3.%4 "/>
        <w:lvlJc w:val="left"/>
        <w:pPr>
          <w:ind w:left="1680" w:hanging="1680"/>
        </w:pPr>
        <w:rPr>
          <w:rFonts w:hint="eastAsia"/>
        </w:rPr>
      </w:lvl>
    </w:lvlOverride>
    <w:lvlOverride w:ilvl="4">
      <w:lvl w:ilvl="4">
        <w:start w:val="1"/>
        <w:numFmt w:val="decimal"/>
        <w:lvlRestart w:val="1"/>
        <w:pStyle w:val="SMGI"/>
        <w:suff w:val="space"/>
        <w:lvlText w:val="图%2-%5"/>
        <w:lvlJc w:val="left"/>
        <w:pPr>
          <w:ind w:left="0" w:firstLine="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4">
    <w:abstractNumId w:val="6"/>
  </w:num>
  <w:num w:numId="15">
    <w:abstractNumId w:val="8"/>
  </w:num>
  <w:num w:numId="16">
    <w:abstractNumId w:val="10"/>
  </w:num>
  <w:num w:numId="17">
    <w:abstractNumId w:val="9"/>
  </w:num>
  <w:num w:numId="18">
    <w:abstractNumId w:val="11"/>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characterSpacingControl w:val="doNotCompress"/>
  <w:hdrShapeDefaults>
    <o:shapedefaults v:ext="edit" spidmax="2049"/>
  </w:hdrShapeDefaults>
  <w:footnotePr>
    <w:footnote w:id="-1"/>
    <w:footnote w:id="0"/>
    <w:footnote w:id="1"/>
  </w:footnotePr>
  <w:endnotePr>
    <w:endnote w:id="-1"/>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E05C9"/>
    <w:rsid w:val="0000042E"/>
    <w:rsid w:val="000004DF"/>
    <w:rsid w:val="0000215D"/>
    <w:rsid w:val="00002EF5"/>
    <w:rsid w:val="00002F7D"/>
    <w:rsid w:val="0000393E"/>
    <w:rsid w:val="00004E6F"/>
    <w:rsid w:val="00005A41"/>
    <w:rsid w:val="00005D79"/>
    <w:rsid w:val="00006667"/>
    <w:rsid w:val="000110E7"/>
    <w:rsid w:val="00011739"/>
    <w:rsid w:val="00012E1B"/>
    <w:rsid w:val="00016289"/>
    <w:rsid w:val="0001648A"/>
    <w:rsid w:val="00016CE9"/>
    <w:rsid w:val="00017355"/>
    <w:rsid w:val="0002000B"/>
    <w:rsid w:val="00020169"/>
    <w:rsid w:val="000220EF"/>
    <w:rsid w:val="000221CB"/>
    <w:rsid w:val="00024C34"/>
    <w:rsid w:val="00025741"/>
    <w:rsid w:val="00025796"/>
    <w:rsid w:val="00026621"/>
    <w:rsid w:val="00026744"/>
    <w:rsid w:val="00026DC8"/>
    <w:rsid w:val="000272C5"/>
    <w:rsid w:val="0003053C"/>
    <w:rsid w:val="00030D52"/>
    <w:rsid w:val="00030E63"/>
    <w:rsid w:val="00030EB9"/>
    <w:rsid w:val="00031133"/>
    <w:rsid w:val="000324A9"/>
    <w:rsid w:val="000328CD"/>
    <w:rsid w:val="00032D8E"/>
    <w:rsid w:val="000343FE"/>
    <w:rsid w:val="00035A70"/>
    <w:rsid w:val="00035FEF"/>
    <w:rsid w:val="000368FC"/>
    <w:rsid w:val="0003691D"/>
    <w:rsid w:val="0003717F"/>
    <w:rsid w:val="0003787D"/>
    <w:rsid w:val="00037A2C"/>
    <w:rsid w:val="00037E2B"/>
    <w:rsid w:val="000410D7"/>
    <w:rsid w:val="000417A4"/>
    <w:rsid w:val="00041977"/>
    <w:rsid w:val="00043523"/>
    <w:rsid w:val="00044DCD"/>
    <w:rsid w:val="000460CB"/>
    <w:rsid w:val="00046DEF"/>
    <w:rsid w:val="000505DE"/>
    <w:rsid w:val="000509AC"/>
    <w:rsid w:val="00050B27"/>
    <w:rsid w:val="0005224A"/>
    <w:rsid w:val="0005250A"/>
    <w:rsid w:val="00052A0C"/>
    <w:rsid w:val="00053846"/>
    <w:rsid w:val="00053D27"/>
    <w:rsid w:val="00054952"/>
    <w:rsid w:val="00054F04"/>
    <w:rsid w:val="00054FEF"/>
    <w:rsid w:val="0005538C"/>
    <w:rsid w:val="000554B5"/>
    <w:rsid w:val="00055AEB"/>
    <w:rsid w:val="0005650E"/>
    <w:rsid w:val="00056F60"/>
    <w:rsid w:val="00056F98"/>
    <w:rsid w:val="00057A57"/>
    <w:rsid w:val="00060421"/>
    <w:rsid w:val="00060541"/>
    <w:rsid w:val="0006143A"/>
    <w:rsid w:val="00061508"/>
    <w:rsid w:val="00061EA8"/>
    <w:rsid w:val="00062659"/>
    <w:rsid w:val="0006361B"/>
    <w:rsid w:val="0006433A"/>
    <w:rsid w:val="00064410"/>
    <w:rsid w:val="00064B9D"/>
    <w:rsid w:val="000660BF"/>
    <w:rsid w:val="00066DC2"/>
    <w:rsid w:val="00067425"/>
    <w:rsid w:val="000737C7"/>
    <w:rsid w:val="0007381B"/>
    <w:rsid w:val="00073EA7"/>
    <w:rsid w:val="00074483"/>
    <w:rsid w:val="00074990"/>
    <w:rsid w:val="00074C6A"/>
    <w:rsid w:val="00075104"/>
    <w:rsid w:val="00075232"/>
    <w:rsid w:val="000754C1"/>
    <w:rsid w:val="000755FD"/>
    <w:rsid w:val="00075D80"/>
    <w:rsid w:val="00076091"/>
    <w:rsid w:val="000773C3"/>
    <w:rsid w:val="000807AB"/>
    <w:rsid w:val="00084121"/>
    <w:rsid w:val="000846E5"/>
    <w:rsid w:val="00085FD8"/>
    <w:rsid w:val="000872D0"/>
    <w:rsid w:val="00087C0F"/>
    <w:rsid w:val="0009085B"/>
    <w:rsid w:val="00093815"/>
    <w:rsid w:val="000947A8"/>
    <w:rsid w:val="000954F7"/>
    <w:rsid w:val="00096E7C"/>
    <w:rsid w:val="00097611"/>
    <w:rsid w:val="000A0CD6"/>
    <w:rsid w:val="000A18CD"/>
    <w:rsid w:val="000A1946"/>
    <w:rsid w:val="000A2143"/>
    <w:rsid w:val="000A2156"/>
    <w:rsid w:val="000A2183"/>
    <w:rsid w:val="000A2683"/>
    <w:rsid w:val="000A2AE6"/>
    <w:rsid w:val="000A3277"/>
    <w:rsid w:val="000A4092"/>
    <w:rsid w:val="000A47CD"/>
    <w:rsid w:val="000A5926"/>
    <w:rsid w:val="000A5C86"/>
    <w:rsid w:val="000A6A86"/>
    <w:rsid w:val="000B06DD"/>
    <w:rsid w:val="000B1100"/>
    <w:rsid w:val="000B18FD"/>
    <w:rsid w:val="000B242F"/>
    <w:rsid w:val="000B2C86"/>
    <w:rsid w:val="000B3526"/>
    <w:rsid w:val="000B39D5"/>
    <w:rsid w:val="000B3BFA"/>
    <w:rsid w:val="000B6318"/>
    <w:rsid w:val="000B6CF9"/>
    <w:rsid w:val="000B710D"/>
    <w:rsid w:val="000B737B"/>
    <w:rsid w:val="000B7F42"/>
    <w:rsid w:val="000C32A5"/>
    <w:rsid w:val="000C438B"/>
    <w:rsid w:val="000C54DE"/>
    <w:rsid w:val="000C739A"/>
    <w:rsid w:val="000C76BD"/>
    <w:rsid w:val="000D0284"/>
    <w:rsid w:val="000D0F92"/>
    <w:rsid w:val="000D2882"/>
    <w:rsid w:val="000D321C"/>
    <w:rsid w:val="000D38F3"/>
    <w:rsid w:val="000D3FB4"/>
    <w:rsid w:val="000D4CA9"/>
    <w:rsid w:val="000D54AF"/>
    <w:rsid w:val="000D6CE5"/>
    <w:rsid w:val="000E048D"/>
    <w:rsid w:val="000E1A9B"/>
    <w:rsid w:val="000E2771"/>
    <w:rsid w:val="000E2BBD"/>
    <w:rsid w:val="000E3B04"/>
    <w:rsid w:val="000E3CA5"/>
    <w:rsid w:val="000E56C3"/>
    <w:rsid w:val="000E5939"/>
    <w:rsid w:val="000E6053"/>
    <w:rsid w:val="000E69B2"/>
    <w:rsid w:val="000E730E"/>
    <w:rsid w:val="000E7703"/>
    <w:rsid w:val="000E7F72"/>
    <w:rsid w:val="000F0D80"/>
    <w:rsid w:val="000F1E8C"/>
    <w:rsid w:val="000F2B8E"/>
    <w:rsid w:val="000F3772"/>
    <w:rsid w:val="000F3F5E"/>
    <w:rsid w:val="000F4049"/>
    <w:rsid w:val="000F4566"/>
    <w:rsid w:val="000F5827"/>
    <w:rsid w:val="000F5C1C"/>
    <w:rsid w:val="000F74F4"/>
    <w:rsid w:val="000F7CA8"/>
    <w:rsid w:val="0010032D"/>
    <w:rsid w:val="00101748"/>
    <w:rsid w:val="00101936"/>
    <w:rsid w:val="00103363"/>
    <w:rsid w:val="00103B68"/>
    <w:rsid w:val="00103BB8"/>
    <w:rsid w:val="00103E13"/>
    <w:rsid w:val="00104AC9"/>
    <w:rsid w:val="00105AA9"/>
    <w:rsid w:val="00105DF6"/>
    <w:rsid w:val="00112877"/>
    <w:rsid w:val="00112A07"/>
    <w:rsid w:val="00112B2B"/>
    <w:rsid w:val="0011415A"/>
    <w:rsid w:val="00114A40"/>
    <w:rsid w:val="00114D14"/>
    <w:rsid w:val="00114D98"/>
    <w:rsid w:val="001157B6"/>
    <w:rsid w:val="001160A3"/>
    <w:rsid w:val="00116EB2"/>
    <w:rsid w:val="00117899"/>
    <w:rsid w:val="00120113"/>
    <w:rsid w:val="001229DD"/>
    <w:rsid w:val="00123421"/>
    <w:rsid w:val="00124C7A"/>
    <w:rsid w:val="00124DE7"/>
    <w:rsid w:val="00124F65"/>
    <w:rsid w:val="00125225"/>
    <w:rsid w:val="00126BEF"/>
    <w:rsid w:val="00126EA2"/>
    <w:rsid w:val="00127F59"/>
    <w:rsid w:val="00131B8F"/>
    <w:rsid w:val="00132840"/>
    <w:rsid w:val="00132FD6"/>
    <w:rsid w:val="001346E7"/>
    <w:rsid w:val="00134775"/>
    <w:rsid w:val="00134D67"/>
    <w:rsid w:val="001359C4"/>
    <w:rsid w:val="001369D7"/>
    <w:rsid w:val="001374F6"/>
    <w:rsid w:val="00137FBE"/>
    <w:rsid w:val="00140D0F"/>
    <w:rsid w:val="00141BD0"/>
    <w:rsid w:val="001448A8"/>
    <w:rsid w:val="00144E23"/>
    <w:rsid w:val="00145B27"/>
    <w:rsid w:val="001474CD"/>
    <w:rsid w:val="00147981"/>
    <w:rsid w:val="0015062C"/>
    <w:rsid w:val="001535C5"/>
    <w:rsid w:val="00155739"/>
    <w:rsid w:val="00155D30"/>
    <w:rsid w:val="00157A44"/>
    <w:rsid w:val="00157C62"/>
    <w:rsid w:val="00161350"/>
    <w:rsid w:val="00161CC1"/>
    <w:rsid w:val="0016201D"/>
    <w:rsid w:val="001621C9"/>
    <w:rsid w:val="00162455"/>
    <w:rsid w:val="00162D8F"/>
    <w:rsid w:val="00162E24"/>
    <w:rsid w:val="001640E8"/>
    <w:rsid w:val="0016440F"/>
    <w:rsid w:val="00164741"/>
    <w:rsid w:val="00164912"/>
    <w:rsid w:val="0016517D"/>
    <w:rsid w:val="001671C8"/>
    <w:rsid w:val="0016792D"/>
    <w:rsid w:val="00167A43"/>
    <w:rsid w:val="0017082D"/>
    <w:rsid w:val="001712A7"/>
    <w:rsid w:val="001724A4"/>
    <w:rsid w:val="00172A27"/>
    <w:rsid w:val="00172B64"/>
    <w:rsid w:val="00172C04"/>
    <w:rsid w:val="00172E23"/>
    <w:rsid w:val="00172E81"/>
    <w:rsid w:val="001743B4"/>
    <w:rsid w:val="00175439"/>
    <w:rsid w:val="0017676E"/>
    <w:rsid w:val="001811AA"/>
    <w:rsid w:val="00181235"/>
    <w:rsid w:val="0018329B"/>
    <w:rsid w:val="001842FC"/>
    <w:rsid w:val="00186A7B"/>
    <w:rsid w:val="00190D6B"/>
    <w:rsid w:val="0019274C"/>
    <w:rsid w:val="00192BC2"/>
    <w:rsid w:val="00192D92"/>
    <w:rsid w:val="00192E59"/>
    <w:rsid w:val="001938C4"/>
    <w:rsid w:val="00193EDC"/>
    <w:rsid w:val="001943AD"/>
    <w:rsid w:val="00194DC4"/>
    <w:rsid w:val="00194EF5"/>
    <w:rsid w:val="001973E2"/>
    <w:rsid w:val="00197C05"/>
    <w:rsid w:val="00197CDE"/>
    <w:rsid w:val="001A0130"/>
    <w:rsid w:val="001A20CF"/>
    <w:rsid w:val="001A2C89"/>
    <w:rsid w:val="001A4003"/>
    <w:rsid w:val="001A4473"/>
    <w:rsid w:val="001A593B"/>
    <w:rsid w:val="001A5C49"/>
    <w:rsid w:val="001A728E"/>
    <w:rsid w:val="001A7DBD"/>
    <w:rsid w:val="001B370B"/>
    <w:rsid w:val="001B425B"/>
    <w:rsid w:val="001B5782"/>
    <w:rsid w:val="001B5892"/>
    <w:rsid w:val="001B604D"/>
    <w:rsid w:val="001C2851"/>
    <w:rsid w:val="001C51A0"/>
    <w:rsid w:val="001C5434"/>
    <w:rsid w:val="001C5CBC"/>
    <w:rsid w:val="001C5CE2"/>
    <w:rsid w:val="001C70C0"/>
    <w:rsid w:val="001C752A"/>
    <w:rsid w:val="001D1992"/>
    <w:rsid w:val="001D29BC"/>
    <w:rsid w:val="001D2F45"/>
    <w:rsid w:val="001D3FA2"/>
    <w:rsid w:val="001D61D8"/>
    <w:rsid w:val="001D6692"/>
    <w:rsid w:val="001D7844"/>
    <w:rsid w:val="001E17AA"/>
    <w:rsid w:val="001E32A4"/>
    <w:rsid w:val="001E454D"/>
    <w:rsid w:val="001E516B"/>
    <w:rsid w:val="001E6790"/>
    <w:rsid w:val="001E7250"/>
    <w:rsid w:val="001F0F7C"/>
    <w:rsid w:val="001F164F"/>
    <w:rsid w:val="001F1EE9"/>
    <w:rsid w:val="001F21CC"/>
    <w:rsid w:val="001F4145"/>
    <w:rsid w:val="001F6B4F"/>
    <w:rsid w:val="001F6C8E"/>
    <w:rsid w:val="00200A2B"/>
    <w:rsid w:val="0020151F"/>
    <w:rsid w:val="00202414"/>
    <w:rsid w:val="002031DF"/>
    <w:rsid w:val="002035F1"/>
    <w:rsid w:val="002045FA"/>
    <w:rsid w:val="0020552A"/>
    <w:rsid w:val="00205FB1"/>
    <w:rsid w:val="002060B4"/>
    <w:rsid w:val="00207C73"/>
    <w:rsid w:val="00210079"/>
    <w:rsid w:val="00210607"/>
    <w:rsid w:val="002107E2"/>
    <w:rsid w:val="00211A57"/>
    <w:rsid w:val="00212FCF"/>
    <w:rsid w:val="0021392E"/>
    <w:rsid w:val="00214DFB"/>
    <w:rsid w:val="00214FEE"/>
    <w:rsid w:val="00217B36"/>
    <w:rsid w:val="00220C62"/>
    <w:rsid w:val="00221749"/>
    <w:rsid w:val="002219E9"/>
    <w:rsid w:val="00221EF8"/>
    <w:rsid w:val="00222250"/>
    <w:rsid w:val="00222340"/>
    <w:rsid w:val="002223E0"/>
    <w:rsid w:val="00223621"/>
    <w:rsid w:val="002237E9"/>
    <w:rsid w:val="002252F5"/>
    <w:rsid w:val="0022538F"/>
    <w:rsid w:val="002278E1"/>
    <w:rsid w:val="00230E0E"/>
    <w:rsid w:val="00232417"/>
    <w:rsid w:val="00232707"/>
    <w:rsid w:val="0023295C"/>
    <w:rsid w:val="00232AD1"/>
    <w:rsid w:val="0023373C"/>
    <w:rsid w:val="00234755"/>
    <w:rsid w:val="002348FB"/>
    <w:rsid w:val="00234BB5"/>
    <w:rsid w:val="00235458"/>
    <w:rsid w:val="00235AE7"/>
    <w:rsid w:val="002414C4"/>
    <w:rsid w:val="00243389"/>
    <w:rsid w:val="00243635"/>
    <w:rsid w:val="002437CC"/>
    <w:rsid w:val="00243DA4"/>
    <w:rsid w:val="002442B4"/>
    <w:rsid w:val="00244424"/>
    <w:rsid w:val="002444EE"/>
    <w:rsid w:val="00244899"/>
    <w:rsid w:val="002458C5"/>
    <w:rsid w:val="002460D8"/>
    <w:rsid w:val="002461E1"/>
    <w:rsid w:val="00247E41"/>
    <w:rsid w:val="002502C6"/>
    <w:rsid w:val="002509DA"/>
    <w:rsid w:val="0025127F"/>
    <w:rsid w:val="002516C3"/>
    <w:rsid w:val="0025227D"/>
    <w:rsid w:val="00252925"/>
    <w:rsid w:val="002529F7"/>
    <w:rsid w:val="00255F39"/>
    <w:rsid w:val="00256E28"/>
    <w:rsid w:val="0026086F"/>
    <w:rsid w:val="00261EB8"/>
    <w:rsid w:val="002632E3"/>
    <w:rsid w:val="0026376D"/>
    <w:rsid w:val="00263953"/>
    <w:rsid w:val="00264160"/>
    <w:rsid w:val="00264639"/>
    <w:rsid w:val="00266987"/>
    <w:rsid w:val="00266FC7"/>
    <w:rsid w:val="00267268"/>
    <w:rsid w:val="0026793D"/>
    <w:rsid w:val="002679ED"/>
    <w:rsid w:val="00267A98"/>
    <w:rsid w:val="00270964"/>
    <w:rsid w:val="002711CD"/>
    <w:rsid w:val="00273E80"/>
    <w:rsid w:val="00275290"/>
    <w:rsid w:val="00275D61"/>
    <w:rsid w:val="00276B83"/>
    <w:rsid w:val="00277043"/>
    <w:rsid w:val="00277341"/>
    <w:rsid w:val="00277ED0"/>
    <w:rsid w:val="0028095B"/>
    <w:rsid w:val="00280F1B"/>
    <w:rsid w:val="002821FA"/>
    <w:rsid w:val="0028391A"/>
    <w:rsid w:val="0028606B"/>
    <w:rsid w:val="00286E7A"/>
    <w:rsid w:val="0028719B"/>
    <w:rsid w:val="00290819"/>
    <w:rsid w:val="00292354"/>
    <w:rsid w:val="002926E0"/>
    <w:rsid w:val="00292D44"/>
    <w:rsid w:val="00292F16"/>
    <w:rsid w:val="00293799"/>
    <w:rsid w:val="00295074"/>
    <w:rsid w:val="00295B09"/>
    <w:rsid w:val="00297B34"/>
    <w:rsid w:val="002A2180"/>
    <w:rsid w:val="002A2598"/>
    <w:rsid w:val="002A2DF2"/>
    <w:rsid w:val="002A3A75"/>
    <w:rsid w:val="002A55EC"/>
    <w:rsid w:val="002A58C5"/>
    <w:rsid w:val="002A60E9"/>
    <w:rsid w:val="002A6B79"/>
    <w:rsid w:val="002A6E27"/>
    <w:rsid w:val="002A764A"/>
    <w:rsid w:val="002A78D1"/>
    <w:rsid w:val="002B0999"/>
    <w:rsid w:val="002B18B1"/>
    <w:rsid w:val="002B1F1A"/>
    <w:rsid w:val="002B3B2D"/>
    <w:rsid w:val="002B4ADA"/>
    <w:rsid w:val="002B5184"/>
    <w:rsid w:val="002B55C4"/>
    <w:rsid w:val="002B5A97"/>
    <w:rsid w:val="002B6637"/>
    <w:rsid w:val="002B74A4"/>
    <w:rsid w:val="002C1899"/>
    <w:rsid w:val="002C18B2"/>
    <w:rsid w:val="002C2FC8"/>
    <w:rsid w:val="002C342F"/>
    <w:rsid w:val="002C36E2"/>
    <w:rsid w:val="002C4E90"/>
    <w:rsid w:val="002C5F36"/>
    <w:rsid w:val="002C62F3"/>
    <w:rsid w:val="002C7383"/>
    <w:rsid w:val="002D1D9A"/>
    <w:rsid w:val="002D3A2A"/>
    <w:rsid w:val="002D47D8"/>
    <w:rsid w:val="002D4B66"/>
    <w:rsid w:val="002D5360"/>
    <w:rsid w:val="002D53BE"/>
    <w:rsid w:val="002D53E8"/>
    <w:rsid w:val="002D649F"/>
    <w:rsid w:val="002D6A78"/>
    <w:rsid w:val="002D7407"/>
    <w:rsid w:val="002D79FB"/>
    <w:rsid w:val="002D7BA9"/>
    <w:rsid w:val="002E008C"/>
    <w:rsid w:val="002E2C4E"/>
    <w:rsid w:val="002E34E5"/>
    <w:rsid w:val="002E37D6"/>
    <w:rsid w:val="002E37F7"/>
    <w:rsid w:val="002E4414"/>
    <w:rsid w:val="002E4C32"/>
    <w:rsid w:val="002E4DAC"/>
    <w:rsid w:val="002E4E75"/>
    <w:rsid w:val="002E518E"/>
    <w:rsid w:val="002E73D5"/>
    <w:rsid w:val="002E7CFB"/>
    <w:rsid w:val="002E7EA0"/>
    <w:rsid w:val="002E7F7E"/>
    <w:rsid w:val="002F22AB"/>
    <w:rsid w:val="002F479A"/>
    <w:rsid w:val="002F553F"/>
    <w:rsid w:val="002F56F4"/>
    <w:rsid w:val="002F572C"/>
    <w:rsid w:val="002F58C1"/>
    <w:rsid w:val="002F71AC"/>
    <w:rsid w:val="002F7F5C"/>
    <w:rsid w:val="00300A48"/>
    <w:rsid w:val="00300B22"/>
    <w:rsid w:val="003010D0"/>
    <w:rsid w:val="003025C2"/>
    <w:rsid w:val="00303147"/>
    <w:rsid w:val="0030488D"/>
    <w:rsid w:val="00305005"/>
    <w:rsid w:val="003057AF"/>
    <w:rsid w:val="00305EE6"/>
    <w:rsid w:val="0030690E"/>
    <w:rsid w:val="00306EE7"/>
    <w:rsid w:val="003077BC"/>
    <w:rsid w:val="003105C9"/>
    <w:rsid w:val="00311341"/>
    <w:rsid w:val="00311C79"/>
    <w:rsid w:val="0031237D"/>
    <w:rsid w:val="00312BEC"/>
    <w:rsid w:val="00312D74"/>
    <w:rsid w:val="00313C85"/>
    <w:rsid w:val="00314536"/>
    <w:rsid w:val="00315B5F"/>
    <w:rsid w:val="00315DE8"/>
    <w:rsid w:val="00316328"/>
    <w:rsid w:val="00317E7F"/>
    <w:rsid w:val="00322549"/>
    <w:rsid w:val="003228A9"/>
    <w:rsid w:val="00322CAE"/>
    <w:rsid w:val="00324206"/>
    <w:rsid w:val="00324C3B"/>
    <w:rsid w:val="0032542C"/>
    <w:rsid w:val="00325D1C"/>
    <w:rsid w:val="003263B8"/>
    <w:rsid w:val="0033182F"/>
    <w:rsid w:val="00331E7B"/>
    <w:rsid w:val="00332979"/>
    <w:rsid w:val="00333185"/>
    <w:rsid w:val="00333680"/>
    <w:rsid w:val="00333A48"/>
    <w:rsid w:val="00334595"/>
    <w:rsid w:val="003345AF"/>
    <w:rsid w:val="00334C81"/>
    <w:rsid w:val="00334F5A"/>
    <w:rsid w:val="003353F4"/>
    <w:rsid w:val="0033605A"/>
    <w:rsid w:val="00336960"/>
    <w:rsid w:val="00336ED2"/>
    <w:rsid w:val="003409F0"/>
    <w:rsid w:val="003426BC"/>
    <w:rsid w:val="00342BA6"/>
    <w:rsid w:val="003438DF"/>
    <w:rsid w:val="00344284"/>
    <w:rsid w:val="0034450F"/>
    <w:rsid w:val="003445D1"/>
    <w:rsid w:val="00344A1B"/>
    <w:rsid w:val="00344F57"/>
    <w:rsid w:val="00345E01"/>
    <w:rsid w:val="00346059"/>
    <w:rsid w:val="003460DB"/>
    <w:rsid w:val="0034730C"/>
    <w:rsid w:val="00350AC2"/>
    <w:rsid w:val="003525A5"/>
    <w:rsid w:val="003554A1"/>
    <w:rsid w:val="003558DA"/>
    <w:rsid w:val="00355D14"/>
    <w:rsid w:val="003562B6"/>
    <w:rsid w:val="00356833"/>
    <w:rsid w:val="00356AA3"/>
    <w:rsid w:val="00357579"/>
    <w:rsid w:val="00357993"/>
    <w:rsid w:val="003608B6"/>
    <w:rsid w:val="00361A1C"/>
    <w:rsid w:val="00361D91"/>
    <w:rsid w:val="00363B17"/>
    <w:rsid w:val="00364B74"/>
    <w:rsid w:val="00366756"/>
    <w:rsid w:val="00370A96"/>
    <w:rsid w:val="00370C0F"/>
    <w:rsid w:val="00372603"/>
    <w:rsid w:val="00372C85"/>
    <w:rsid w:val="00372E20"/>
    <w:rsid w:val="003749C2"/>
    <w:rsid w:val="00375B86"/>
    <w:rsid w:val="00380265"/>
    <w:rsid w:val="0038174A"/>
    <w:rsid w:val="00382048"/>
    <w:rsid w:val="0038557D"/>
    <w:rsid w:val="003865D2"/>
    <w:rsid w:val="00386924"/>
    <w:rsid w:val="00386C0F"/>
    <w:rsid w:val="00386E09"/>
    <w:rsid w:val="00387C89"/>
    <w:rsid w:val="00390E1A"/>
    <w:rsid w:val="00390EC4"/>
    <w:rsid w:val="00391099"/>
    <w:rsid w:val="00394229"/>
    <w:rsid w:val="00397D90"/>
    <w:rsid w:val="003A0074"/>
    <w:rsid w:val="003A14C4"/>
    <w:rsid w:val="003A174E"/>
    <w:rsid w:val="003A1D2B"/>
    <w:rsid w:val="003A2CF6"/>
    <w:rsid w:val="003A3561"/>
    <w:rsid w:val="003A3FC3"/>
    <w:rsid w:val="003A44A1"/>
    <w:rsid w:val="003A47BC"/>
    <w:rsid w:val="003A589A"/>
    <w:rsid w:val="003A5F12"/>
    <w:rsid w:val="003A69BF"/>
    <w:rsid w:val="003B1594"/>
    <w:rsid w:val="003B1B37"/>
    <w:rsid w:val="003B2DE6"/>
    <w:rsid w:val="003B3A51"/>
    <w:rsid w:val="003B44BA"/>
    <w:rsid w:val="003B46EE"/>
    <w:rsid w:val="003B4D23"/>
    <w:rsid w:val="003B53FE"/>
    <w:rsid w:val="003B5448"/>
    <w:rsid w:val="003B7AD6"/>
    <w:rsid w:val="003C1715"/>
    <w:rsid w:val="003C4E3F"/>
    <w:rsid w:val="003D09ED"/>
    <w:rsid w:val="003D304B"/>
    <w:rsid w:val="003D351A"/>
    <w:rsid w:val="003D3E3D"/>
    <w:rsid w:val="003D6439"/>
    <w:rsid w:val="003D70C0"/>
    <w:rsid w:val="003D77C1"/>
    <w:rsid w:val="003D78C7"/>
    <w:rsid w:val="003E0114"/>
    <w:rsid w:val="003E0633"/>
    <w:rsid w:val="003E2152"/>
    <w:rsid w:val="003E32B5"/>
    <w:rsid w:val="003E3CD8"/>
    <w:rsid w:val="003E5B36"/>
    <w:rsid w:val="003E5BC7"/>
    <w:rsid w:val="003E6664"/>
    <w:rsid w:val="003E67B5"/>
    <w:rsid w:val="003E67D3"/>
    <w:rsid w:val="003E68BB"/>
    <w:rsid w:val="003E6EAE"/>
    <w:rsid w:val="003E78B0"/>
    <w:rsid w:val="003F2122"/>
    <w:rsid w:val="003F28EE"/>
    <w:rsid w:val="003F3431"/>
    <w:rsid w:val="003F3B30"/>
    <w:rsid w:val="003F5842"/>
    <w:rsid w:val="003F77CA"/>
    <w:rsid w:val="00400469"/>
    <w:rsid w:val="00400A3D"/>
    <w:rsid w:val="00401427"/>
    <w:rsid w:val="004022F9"/>
    <w:rsid w:val="00402EC9"/>
    <w:rsid w:val="00403576"/>
    <w:rsid w:val="004036DB"/>
    <w:rsid w:val="00403FEA"/>
    <w:rsid w:val="00404855"/>
    <w:rsid w:val="00404EA6"/>
    <w:rsid w:val="00406632"/>
    <w:rsid w:val="00407815"/>
    <w:rsid w:val="00407D74"/>
    <w:rsid w:val="00412D69"/>
    <w:rsid w:val="00413BA6"/>
    <w:rsid w:val="00414401"/>
    <w:rsid w:val="0041607B"/>
    <w:rsid w:val="004172EC"/>
    <w:rsid w:val="00417BD9"/>
    <w:rsid w:val="004202EE"/>
    <w:rsid w:val="00420851"/>
    <w:rsid w:val="004216B5"/>
    <w:rsid w:val="004220FF"/>
    <w:rsid w:val="00422411"/>
    <w:rsid w:val="004239E1"/>
    <w:rsid w:val="00423A19"/>
    <w:rsid w:val="0042510B"/>
    <w:rsid w:val="004252A6"/>
    <w:rsid w:val="00426F6F"/>
    <w:rsid w:val="004275C6"/>
    <w:rsid w:val="00427EA7"/>
    <w:rsid w:val="004301A8"/>
    <w:rsid w:val="0043159F"/>
    <w:rsid w:val="00433FE3"/>
    <w:rsid w:val="0043405E"/>
    <w:rsid w:val="00434A75"/>
    <w:rsid w:val="00437DE2"/>
    <w:rsid w:val="004410EB"/>
    <w:rsid w:val="0044117F"/>
    <w:rsid w:val="00441424"/>
    <w:rsid w:val="00442592"/>
    <w:rsid w:val="00444913"/>
    <w:rsid w:val="00444D9D"/>
    <w:rsid w:val="004454DE"/>
    <w:rsid w:val="00445B57"/>
    <w:rsid w:val="00453F3B"/>
    <w:rsid w:val="00455FF9"/>
    <w:rsid w:val="00456498"/>
    <w:rsid w:val="00457216"/>
    <w:rsid w:val="0045738B"/>
    <w:rsid w:val="00457454"/>
    <w:rsid w:val="00457485"/>
    <w:rsid w:val="00457BA5"/>
    <w:rsid w:val="00460404"/>
    <w:rsid w:val="00460E7E"/>
    <w:rsid w:val="00461725"/>
    <w:rsid w:val="00462322"/>
    <w:rsid w:val="0046253C"/>
    <w:rsid w:val="00462C04"/>
    <w:rsid w:val="00463586"/>
    <w:rsid w:val="00466F6F"/>
    <w:rsid w:val="004708F4"/>
    <w:rsid w:val="00470ABA"/>
    <w:rsid w:val="00471F12"/>
    <w:rsid w:val="004764AE"/>
    <w:rsid w:val="004777EF"/>
    <w:rsid w:val="004802FF"/>
    <w:rsid w:val="004807F3"/>
    <w:rsid w:val="00481B47"/>
    <w:rsid w:val="00481D05"/>
    <w:rsid w:val="0048307D"/>
    <w:rsid w:val="00483F80"/>
    <w:rsid w:val="004848E9"/>
    <w:rsid w:val="00485696"/>
    <w:rsid w:val="004870C9"/>
    <w:rsid w:val="00490B62"/>
    <w:rsid w:val="00491398"/>
    <w:rsid w:val="00492F55"/>
    <w:rsid w:val="00497112"/>
    <w:rsid w:val="004972CA"/>
    <w:rsid w:val="0049758A"/>
    <w:rsid w:val="00497DD7"/>
    <w:rsid w:val="004A1603"/>
    <w:rsid w:val="004A3D44"/>
    <w:rsid w:val="004A4034"/>
    <w:rsid w:val="004A457E"/>
    <w:rsid w:val="004A4E20"/>
    <w:rsid w:val="004A757B"/>
    <w:rsid w:val="004B0830"/>
    <w:rsid w:val="004B144B"/>
    <w:rsid w:val="004B16C9"/>
    <w:rsid w:val="004B1939"/>
    <w:rsid w:val="004B1AE8"/>
    <w:rsid w:val="004B1B31"/>
    <w:rsid w:val="004B3BC1"/>
    <w:rsid w:val="004B4106"/>
    <w:rsid w:val="004B4367"/>
    <w:rsid w:val="004B49A4"/>
    <w:rsid w:val="004B5401"/>
    <w:rsid w:val="004B621C"/>
    <w:rsid w:val="004B7F24"/>
    <w:rsid w:val="004C0A0E"/>
    <w:rsid w:val="004C0EE1"/>
    <w:rsid w:val="004C1144"/>
    <w:rsid w:val="004C11B8"/>
    <w:rsid w:val="004C2820"/>
    <w:rsid w:val="004C33CE"/>
    <w:rsid w:val="004C66D4"/>
    <w:rsid w:val="004C68E4"/>
    <w:rsid w:val="004C79D9"/>
    <w:rsid w:val="004C7D1D"/>
    <w:rsid w:val="004D0D15"/>
    <w:rsid w:val="004D0D84"/>
    <w:rsid w:val="004D1477"/>
    <w:rsid w:val="004D21BF"/>
    <w:rsid w:val="004D32D5"/>
    <w:rsid w:val="004D4F7E"/>
    <w:rsid w:val="004D5B0B"/>
    <w:rsid w:val="004D63EE"/>
    <w:rsid w:val="004D759D"/>
    <w:rsid w:val="004D764C"/>
    <w:rsid w:val="004D7CE7"/>
    <w:rsid w:val="004E1151"/>
    <w:rsid w:val="004E1C4C"/>
    <w:rsid w:val="004E2D2A"/>
    <w:rsid w:val="004E3A7F"/>
    <w:rsid w:val="004E45B2"/>
    <w:rsid w:val="004E4639"/>
    <w:rsid w:val="004E51D6"/>
    <w:rsid w:val="004E7D5C"/>
    <w:rsid w:val="004F0685"/>
    <w:rsid w:val="004F150B"/>
    <w:rsid w:val="004F18C1"/>
    <w:rsid w:val="004F20B5"/>
    <w:rsid w:val="004F226A"/>
    <w:rsid w:val="004F3F76"/>
    <w:rsid w:val="004F53CD"/>
    <w:rsid w:val="004F53F5"/>
    <w:rsid w:val="004F5DAB"/>
    <w:rsid w:val="004F6382"/>
    <w:rsid w:val="004F6686"/>
    <w:rsid w:val="004F7842"/>
    <w:rsid w:val="00500DE9"/>
    <w:rsid w:val="005010F9"/>
    <w:rsid w:val="00501D7C"/>
    <w:rsid w:val="00502356"/>
    <w:rsid w:val="005033CF"/>
    <w:rsid w:val="005041D1"/>
    <w:rsid w:val="00505300"/>
    <w:rsid w:val="00505C09"/>
    <w:rsid w:val="00505E80"/>
    <w:rsid w:val="005066AD"/>
    <w:rsid w:val="005074DC"/>
    <w:rsid w:val="00510D2F"/>
    <w:rsid w:val="005126E4"/>
    <w:rsid w:val="00513350"/>
    <w:rsid w:val="005144B2"/>
    <w:rsid w:val="005145F9"/>
    <w:rsid w:val="0051526D"/>
    <w:rsid w:val="00515E34"/>
    <w:rsid w:val="00515E57"/>
    <w:rsid w:val="00515F45"/>
    <w:rsid w:val="00520068"/>
    <w:rsid w:val="005231F6"/>
    <w:rsid w:val="00523F30"/>
    <w:rsid w:val="00524FFD"/>
    <w:rsid w:val="00525935"/>
    <w:rsid w:val="00525B1C"/>
    <w:rsid w:val="00525BBE"/>
    <w:rsid w:val="005270C8"/>
    <w:rsid w:val="00527438"/>
    <w:rsid w:val="00527743"/>
    <w:rsid w:val="00527A62"/>
    <w:rsid w:val="00527FC5"/>
    <w:rsid w:val="00530457"/>
    <w:rsid w:val="00530B0B"/>
    <w:rsid w:val="00531B14"/>
    <w:rsid w:val="00534205"/>
    <w:rsid w:val="005375AF"/>
    <w:rsid w:val="0054029D"/>
    <w:rsid w:val="005415FF"/>
    <w:rsid w:val="00542ABE"/>
    <w:rsid w:val="00542CE1"/>
    <w:rsid w:val="00543758"/>
    <w:rsid w:val="0054410F"/>
    <w:rsid w:val="00544A28"/>
    <w:rsid w:val="00546708"/>
    <w:rsid w:val="0055068B"/>
    <w:rsid w:val="00550C81"/>
    <w:rsid w:val="00551070"/>
    <w:rsid w:val="00551B02"/>
    <w:rsid w:val="00551EA0"/>
    <w:rsid w:val="00551ED0"/>
    <w:rsid w:val="00552160"/>
    <w:rsid w:val="00552DA7"/>
    <w:rsid w:val="00552DFF"/>
    <w:rsid w:val="0055307D"/>
    <w:rsid w:val="005549E2"/>
    <w:rsid w:val="00554B76"/>
    <w:rsid w:val="00555913"/>
    <w:rsid w:val="00556479"/>
    <w:rsid w:val="005574B6"/>
    <w:rsid w:val="00560C94"/>
    <w:rsid w:val="00560F91"/>
    <w:rsid w:val="0056161A"/>
    <w:rsid w:val="005619A7"/>
    <w:rsid w:val="00562163"/>
    <w:rsid w:val="005636DD"/>
    <w:rsid w:val="00563E4C"/>
    <w:rsid w:val="00565CC0"/>
    <w:rsid w:val="00566035"/>
    <w:rsid w:val="005673B6"/>
    <w:rsid w:val="0057035A"/>
    <w:rsid w:val="00571703"/>
    <w:rsid w:val="00572E9C"/>
    <w:rsid w:val="00573167"/>
    <w:rsid w:val="00573B9F"/>
    <w:rsid w:val="00573F63"/>
    <w:rsid w:val="00574B2B"/>
    <w:rsid w:val="00575633"/>
    <w:rsid w:val="0057584F"/>
    <w:rsid w:val="00577086"/>
    <w:rsid w:val="005777E7"/>
    <w:rsid w:val="00577DDA"/>
    <w:rsid w:val="00577F29"/>
    <w:rsid w:val="00582940"/>
    <w:rsid w:val="005838DB"/>
    <w:rsid w:val="005846AB"/>
    <w:rsid w:val="00584BD2"/>
    <w:rsid w:val="00584FA0"/>
    <w:rsid w:val="0058559C"/>
    <w:rsid w:val="005855D4"/>
    <w:rsid w:val="00585617"/>
    <w:rsid w:val="00587E7F"/>
    <w:rsid w:val="005922EB"/>
    <w:rsid w:val="00592876"/>
    <w:rsid w:val="005935B4"/>
    <w:rsid w:val="00593BFC"/>
    <w:rsid w:val="00597809"/>
    <w:rsid w:val="005A1552"/>
    <w:rsid w:val="005A15F9"/>
    <w:rsid w:val="005A1EF6"/>
    <w:rsid w:val="005A25B2"/>
    <w:rsid w:val="005A3D5D"/>
    <w:rsid w:val="005A3F29"/>
    <w:rsid w:val="005A60C2"/>
    <w:rsid w:val="005A6223"/>
    <w:rsid w:val="005A6F2E"/>
    <w:rsid w:val="005B0925"/>
    <w:rsid w:val="005B2438"/>
    <w:rsid w:val="005B2BBE"/>
    <w:rsid w:val="005B2E51"/>
    <w:rsid w:val="005B3161"/>
    <w:rsid w:val="005B34CA"/>
    <w:rsid w:val="005B3906"/>
    <w:rsid w:val="005B3FAC"/>
    <w:rsid w:val="005B5963"/>
    <w:rsid w:val="005B7A3D"/>
    <w:rsid w:val="005C018D"/>
    <w:rsid w:val="005C0516"/>
    <w:rsid w:val="005C0631"/>
    <w:rsid w:val="005C2438"/>
    <w:rsid w:val="005C6004"/>
    <w:rsid w:val="005C6A4D"/>
    <w:rsid w:val="005C6D43"/>
    <w:rsid w:val="005C7EDB"/>
    <w:rsid w:val="005D0022"/>
    <w:rsid w:val="005D04F2"/>
    <w:rsid w:val="005D1A58"/>
    <w:rsid w:val="005D266C"/>
    <w:rsid w:val="005D2F64"/>
    <w:rsid w:val="005D3B3A"/>
    <w:rsid w:val="005D447F"/>
    <w:rsid w:val="005D52F3"/>
    <w:rsid w:val="005D5684"/>
    <w:rsid w:val="005D5DF6"/>
    <w:rsid w:val="005D5FB2"/>
    <w:rsid w:val="005D62B6"/>
    <w:rsid w:val="005D67B6"/>
    <w:rsid w:val="005D6CDB"/>
    <w:rsid w:val="005E05C9"/>
    <w:rsid w:val="005E13C0"/>
    <w:rsid w:val="005E2660"/>
    <w:rsid w:val="005E2691"/>
    <w:rsid w:val="005E272D"/>
    <w:rsid w:val="005E2D15"/>
    <w:rsid w:val="005F0790"/>
    <w:rsid w:val="005F0FE1"/>
    <w:rsid w:val="005F210F"/>
    <w:rsid w:val="005F46BC"/>
    <w:rsid w:val="005F48BC"/>
    <w:rsid w:val="005F4C98"/>
    <w:rsid w:val="005F6B14"/>
    <w:rsid w:val="005F70A2"/>
    <w:rsid w:val="006015BC"/>
    <w:rsid w:val="00601F09"/>
    <w:rsid w:val="006027FE"/>
    <w:rsid w:val="00602FE7"/>
    <w:rsid w:val="00603B19"/>
    <w:rsid w:val="00603FD1"/>
    <w:rsid w:val="00606079"/>
    <w:rsid w:val="00606368"/>
    <w:rsid w:val="00606A12"/>
    <w:rsid w:val="00606E34"/>
    <w:rsid w:val="00610C32"/>
    <w:rsid w:val="00614E91"/>
    <w:rsid w:val="0061583C"/>
    <w:rsid w:val="006160B2"/>
    <w:rsid w:val="0061637E"/>
    <w:rsid w:val="00617792"/>
    <w:rsid w:val="00621074"/>
    <w:rsid w:val="00621587"/>
    <w:rsid w:val="00621C66"/>
    <w:rsid w:val="00622305"/>
    <w:rsid w:val="00622C75"/>
    <w:rsid w:val="006231C8"/>
    <w:rsid w:val="00623E33"/>
    <w:rsid w:val="00624613"/>
    <w:rsid w:val="00625999"/>
    <w:rsid w:val="00626579"/>
    <w:rsid w:val="00626E3C"/>
    <w:rsid w:val="00627EAE"/>
    <w:rsid w:val="006303BF"/>
    <w:rsid w:val="0063107A"/>
    <w:rsid w:val="006311F2"/>
    <w:rsid w:val="006312AF"/>
    <w:rsid w:val="006314EE"/>
    <w:rsid w:val="00631B0C"/>
    <w:rsid w:val="00631CD8"/>
    <w:rsid w:val="00631FC7"/>
    <w:rsid w:val="00633225"/>
    <w:rsid w:val="006334BE"/>
    <w:rsid w:val="00633D84"/>
    <w:rsid w:val="00633EFE"/>
    <w:rsid w:val="006342FE"/>
    <w:rsid w:val="00636705"/>
    <w:rsid w:val="00640255"/>
    <w:rsid w:val="00640947"/>
    <w:rsid w:val="00641367"/>
    <w:rsid w:val="00641EDC"/>
    <w:rsid w:val="00643578"/>
    <w:rsid w:val="00643C0A"/>
    <w:rsid w:val="00644185"/>
    <w:rsid w:val="00644732"/>
    <w:rsid w:val="00644A97"/>
    <w:rsid w:val="00644B5C"/>
    <w:rsid w:val="00645195"/>
    <w:rsid w:val="00645819"/>
    <w:rsid w:val="00646102"/>
    <w:rsid w:val="006466B9"/>
    <w:rsid w:val="00646E20"/>
    <w:rsid w:val="00646FD9"/>
    <w:rsid w:val="00651B1E"/>
    <w:rsid w:val="006548CA"/>
    <w:rsid w:val="00654B1D"/>
    <w:rsid w:val="00654C93"/>
    <w:rsid w:val="00654FE6"/>
    <w:rsid w:val="006559EF"/>
    <w:rsid w:val="00655EF2"/>
    <w:rsid w:val="006564D0"/>
    <w:rsid w:val="00660455"/>
    <w:rsid w:val="006605EC"/>
    <w:rsid w:val="00661D00"/>
    <w:rsid w:val="00662773"/>
    <w:rsid w:val="00662BFB"/>
    <w:rsid w:val="00663462"/>
    <w:rsid w:val="00663496"/>
    <w:rsid w:val="00664E03"/>
    <w:rsid w:val="00664E2B"/>
    <w:rsid w:val="00666E83"/>
    <w:rsid w:val="0066704E"/>
    <w:rsid w:val="006670F9"/>
    <w:rsid w:val="00667B25"/>
    <w:rsid w:val="00667D93"/>
    <w:rsid w:val="00667FB0"/>
    <w:rsid w:val="006711BA"/>
    <w:rsid w:val="006716B8"/>
    <w:rsid w:val="006718E6"/>
    <w:rsid w:val="00672B68"/>
    <w:rsid w:val="0067380C"/>
    <w:rsid w:val="00674A86"/>
    <w:rsid w:val="00674C12"/>
    <w:rsid w:val="00675855"/>
    <w:rsid w:val="00676F1B"/>
    <w:rsid w:val="006777ED"/>
    <w:rsid w:val="00677CB4"/>
    <w:rsid w:val="00680B67"/>
    <w:rsid w:val="00681055"/>
    <w:rsid w:val="00681DC9"/>
    <w:rsid w:val="00682225"/>
    <w:rsid w:val="006824BE"/>
    <w:rsid w:val="00683554"/>
    <w:rsid w:val="0068446F"/>
    <w:rsid w:val="00685288"/>
    <w:rsid w:val="00685727"/>
    <w:rsid w:val="006863A0"/>
    <w:rsid w:val="00686C0A"/>
    <w:rsid w:val="006926D8"/>
    <w:rsid w:val="0069283B"/>
    <w:rsid w:val="00692D72"/>
    <w:rsid w:val="00697017"/>
    <w:rsid w:val="0069791C"/>
    <w:rsid w:val="00697968"/>
    <w:rsid w:val="006A0CF4"/>
    <w:rsid w:val="006A0D36"/>
    <w:rsid w:val="006A0D66"/>
    <w:rsid w:val="006A25B9"/>
    <w:rsid w:val="006A5C2B"/>
    <w:rsid w:val="006A6DF4"/>
    <w:rsid w:val="006B05CA"/>
    <w:rsid w:val="006B0D70"/>
    <w:rsid w:val="006B3A93"/>
    <w:rsid w:val="006B4AA5"/>
    <w:rsid w:val="006B4F10"/>
    <w:rsid w:val="006B61D5"/>
    <w:rsid w:val="006C0805"/>
    <w:rsid w:val="006C29AA"/>
    <w:rsid w:val="006C34DC"/>
    <w:rsid w:val="006C3FC3"/>
    <w:rsid w:val="006C486E"/>
    <w:rsid w:val="006C4ACF"/>
    <w:rsid w:val="006C6868"/>
    <w:rsid w:val="006C7FE9"/>
    <w:rsid w:val="006D265F"/>
    <w:rsid w:val="006D63E7"/>
    <w:rsid w:val="006D662E"/>
    <w:rsid w:val="006D6F12"/>
    <w:rsid w:val="006E0BA4"/>
    <w:rsid w:val="006E2681"/>
    <w:rsid w:val="006E4E78"/>
    <w:rsid w:val="006E5F0A"/>
    <w:rsid w:val="006E66BA"/>
    <w:rsid w:val="006E79F2"/>
    <w:rsid w:val="006F02BC"/>
    <w:rsid w:val="006F050A"/>
    <w:rsid w:val="006F2370"/>
    <w:rsid w:val="006F363B"/>
    <w:rsid w:val="006F37A0"/>
    <w:rsid w:val="006F4759"/>
    <w:rsid w:val="006F5040"/>
    <w:rsid w:val="006F628B"/>
    <w:rsid w:val="006F62B7"/>
    <w:rsid w:val="006F754B"/>
    <w:rsid w:val="007008E1"/>
    <w:rsid w:val="00700991"/>
    <w:rsid w:val="00701712"/>
    <w:rsid w:val="00702EEC"/>
    <w:rsid w:val="00703332"/>
    <w:rsid w:val="00704E39"/>
    <w:rsid w:val="00705597"/>
    <w:rsid w:val="007056BE"/>
    <w:rsid w:val="00711461"/>
    <w:rsid w:val="00712738"/>
    <w:rsid w:val="0071310F"/>
    <w:rsid w:val="0071453F"/>
    <w:rsid w:val="0071469B"/>
    <w:rsid w:val="007150F4"/>
    <w:rsid w:val="00715F31"/>
    <w:rsid w:val="00716878"/>
    <w:rsid w:val="00717C1C"/>
    <w:rsid w:val="00720AB7"/>
    <w:rsid w:val="00721498"/>
    <w:rsid w:val="0072298E"/>
    <w:rsid w:val="00723314"/>
    <w:rsid w:val="0072418A"/>
    <w:rsid w:val="007265FC"/>
    <w:rsid w:val="00726696"/>
    <w:rsid w:val="007272F5"/>
    <w:rsid w:val="00727456"/>
    <w:rsid w:val="00727D75"/>
    <w:rsid w:val="0073016E"/>
    <w:rsid w:val="007303AE"/>
    <w:rsid w:val="007307FF"/>
    <w:rsid w:val="00731653"/>
    <w:rsid w:val="007316FA"/>
    <w:rsid w:val="0073191C"/>
    <w:rsid w:val="00731D0D"/>
    <w:rsid w:val="007322D1"/>
    <w:rsid w:val="00732ABA"/>
    <w:rsid w:val="00732D71"/>
    <w:rsid w:val="00734482"/>
    <w:rsid w:val="00734948"/>
    <w:rsid w:val="00734C45"/>
    <w:rsid w:val="00734E79"/>
    <w:rsid w:val="0073502F"/>
    <w:rsid w:val="00735F8A"/>
    <w:rsid w:val="00736369"/>
    <w:rsid w:val="00737ADA"/>
    <w:rsid w:val="00740262"/>
    <w:rsid w:val="007416D9"/>
    <w:rsid w:val="00743213"/>
    <w:rsid w:val="007432AC"/>
    <w:rsid w:val="00744483"/>
    <w:rsid w:val="00745A17"/>
    <w:rsid w:val="007464A3"/>
    <w:rsid w:val="00746757"/>
    <w:rsid w:val="00746AAA"/>
    <w:rsid w:val="0074711B"/>
    <w:rsid w:val="0075001F"/>
    <w:rsid w:val="00750A04"/>
    <w:rsid w:val="00750DB2"/>
    <w:rsid w:val="00751EAE"/>
    <w:rsid w:val="007540E1"/>
    <w:rsid w:val="00757268"/>
    <w:rsid w:val="00757F90"/>
    <w:rsid w:val="00761DAB"/>
    <w:rsid w:val="0076255D"/>
    <w:rsid w:val="00766E2C"/>
    <w:rsid w:val="00766EA1"/>
    <w:rsid w:val="00767F9C"/>
    <w:rsid w:val="00772636"/>
    <w:rsid w:val="00772760"/>
    <w:rsid w:val="007729BF"/>
    <w:rsid w:val="0077314D"/>
    <w:rsid w:val="00775249"/>
    <w:rsid w:val="007757B8"/>
    <w:rsid w:val="00775E1F"/>
    <w:rsid w:val="00776B0F"/>
    <w:rsid w:val="00780F47"/>
    <w:rsid w:val="007812F6"/>
    <w:rsid w:val="007814EF"/>
    <w:rsid w:val="007826C5"/>
    <w:rsid w:val="00782789"/>
    <w:rsid w:val="007827C5"/>
    <w:rsid w:val="00783116"/>
    <w:rsid w:val="00783B48"/>
    <w:rsid w:val="00784017"/>
    <w:rsid w:val="0078408F"/>
    <w:rsid w:val="007843A7"/>
    <w:rsid w:val="0078652D"/>
    <w:rsid w:val="00787BBA"/>
    <w:rsid w:val="00790DFF"/>
    <w:rsid w:val="0079167D"/>
    <w:rsid w:val="0079176F"/>
    <w:rsid w:val="00792602"/>
    <w:rsid w:val="007939B6"/>
    <w:rsid w:val="00794BB6"/>
    <w:rsid w:val="007959F6"/>
    <w:rsid w:val="007A037C"/>
    <w:rsid w:val="007A1984"/>
    <w:rsid w:val="007A2164"/>
    <w:rsid w:val="007A2D1F"/>
    <w:rsid w:val="007A304E"/>
    <w:rsid w:val="007A427E"/>
    <w:rsid w:val="007A4B4D"/>
    <w:rsid w:val="007A4CD3"/>
    <w:rsid w:val="007A5B75"/>
    <w:rsid w:val="007A6F19"/>
    <w:rsid w:val="007B1F8C"/>
    <w:rsid w:val="007B23BE"/>
    <w:rsid w:val="007B2448"/>
    <w:rsid w:val="007B47F0"/>
    <w:rsid w:val="007B4F8A"/>
    <w:rsid w:val="007B605D"/>
    <w:rsid w:val="007B6FDD"/>
    <w:rsid w:val="007B7BDE"/>
    <w:rsid w:val="007C0129"/>
    <w:rsid w:val="007C10C3"/>
    <w:rsid w:val="007C1820"/>
    <w:rsid w:val="007C2694"/>
    <w:rsid w:val="007C5867"/>
    <w:rsid w:val="007C59DA"/>
    <w:rsid w:val="007C6AC0"/>
    <w:rsid w:val="007C72F0"/>
    <w:rsid w:val="007D0517"/>
    <w:rsid w:val="007D0A72"/>
    <w:rsid w:val="007D2F49"/>
    <w:rsid w:val="007D3762"/>
    <w:rsid w:val="007D38E4"/>
    <w:rsid w:val="007D4026"/>
    <w:rsid w:val="007D421B"/>
    <w:rsid w:val="007D4DD4"/>
    <w:rsid w:val="007D6294"/>
    <w:rsid w:val="007D6763"/>
    <w:rsid w:val="007D744B"/>
    <w:rsid w:val="007E0990"/>
    <w:rsid w:val="007E0C63"/>
    <w:rsid w:val="007E13AC"/>
    <w:rsid w:val="007E1573"/>
    <w:rsid w:val="007E27D4"/>
    <w:rsid w:val="007E312F"/>
    <w:rsid w:val="007E4850"/>
    <w:rsid w:val="007E6531"/>
    <w:rsid w:val="007E7012"/>
    <w:rsid w:val="007E711A"/>
    <w:rsid w:val="007E73EC"/>
    <w:rsid w:val="007E79EB"/>
    <w:rsid w:val="007F1EAE"/>
    <w:rsid w:val="007F48CA"/>
    <w:rsid w:val="007F4923"/>
    <w:rsid w:val="007F4DC9"/>
    <w:rsid w:val="007F6397"/>
    <w:rsid w:val="007F6AA3"/>
    <w:rsid w:val="00800CCE"/>
    <w:rsid w:val="00802B61"/>
    <w:rsid w:val="0080374B"/>
    <w:rsid w:val="00804A61"/>
    <w:rsid w:val="008056CE"/>
    <w:rsid w:val="00806BEB"/>
    <w:rsid w:val="00806E69"/>
    <w:rsid w:val="00806F52"/>
    <w:rsid w:val="00807951"/>
    <w:rsid w:val="008104DC"/>
    <w:rsid w:val="00813AC2"/>
    <w:rsid w:val="00815F4D"/>
    <w:rsid w:val="008171DB"/>
    <w:rsid w:val="00817653"/>
    <w:rsid w:val="008177A5"/>
    <w:rsid w:val="00820576"/>
    <w:rsid w:val="008219FF"/>
    <w:rsid w:val="00821F2E"/>
    <w:rsid w:val="00822DC2"/>
    <w:rsid w:val="008245E6"/>
    <w:rsid w:val="00825EAB"/>
    <w:rsid w:val="00826158"/>
    <w:rsid w:val="008264D3"/>
    <w:rsid w:val="00826C5A"/>
    <w:rsid w:val="0083007E"/>
    <w:rsid w:val="0083059D"/>
    <w:rsid w:val="00831128"/>
    <w:rsid w:val="00832304"/>
    <w:rsid w:val="0083253C"/>
    <w:rsid w:val="00835A99"/>
    <w:rsid w:val="00836244"/>
    <w:rsid w:val="00837334"/>
    <w:rsid w:val="008376EB"/>
    <w:rsid w:val="00837B89"/>
    <w:rsid w:val="00840B4F"/>
    <w:rsid w:val="00840D51"/>
    <w:rsid w:val="008411F9"/>
    <w:rsid w:val="008418B3"/>
    <w:rsid w:val="00842B4B"/>
    <w:rsid w:val="00843038"/>
    <w:rsid w:val="00844309"/>
    <w:rsid w:val="00845E3F"/>
    <w:rsid w:val="00846644"/>
    <w:rsid w:val="00852C95"/>
    <w:rsid w:val="00852F26"/>
    <w:rsid w:val="0085383E"/>
    <w:rsid w:val="0085557B"/>
    <w:rsid w:val="0085572D"/>
    <w:rsid w:val="00855B48"/>
    <w:rsid w:val="008569CC"/>
    <w:rsid w:val="00857740"/>
    <w:rsid w:val="00862872"/>
    <w:rsid w:val="00862CF0"/>
    <w:rsid w:val="00863A79"/>
    <w:rsid w:val="00863FE3"/>
    <w:rsid w:val="00864656"/>
    <w:rsid w:val="00864B60"/>
    <w:rsid w:val="00865AD3"/>
    <w:rsid w:val="0086722A"/>
    <w:rsid w:val="00870499"/>
    <w:rsid w:val="00870A28"/>
    <w:rsid w:val="00871CAA"/>
    <w:rsid w:val="00876280"/>
    <w:rsid w:val="00877064"/>
    <w:rsid w:val="0088071E"/>
    <w:rsid w:val="00880A07"/>
    <w:rsid w:val="00880B53"/>
    <w:rsid w:val="00880F63"/>
    <w:rsid w:val="00881630"/>
    <w:rsid w:val="00883FC8"/>
    <w:rsid w:val="00886BE3"/>
    <w:rsid w:val="00887643"/>
    <w:rsid w:val="00887BF2"/>
    <w:rsid w:val="0089031F"/>
    <w:rsid w:val="00892A14"/>
    <w:rsid w:val="00893840"/>
    <w:rsid w:val="00893D41"/>
    <w:rsid w:val="00894152"/>
    <w:rsid w:val="00895328"/>
    <w:rsid w:val="00895D50"/>
    <w:rsid w:val="0089613B"/>
    <w:rsid w:val="008A0469"/>
    <w:rsid w:val="008A0F36"/>
    <w:rsid w:val="008A1C85"/>
    <w:rsid w:val="008A2A28"/>
    <w:rsid w:val="008A3A64"/>
    <w:rsid w:val="008A5114"/>
    <w:rsid w:val="008A54C9"/>
    <w:rsid w:val="008A5C0F"/>
    <w:rsid w:val="008A5E02"/>
    <w:rsid w:val="008A6F32"/>
    <w:rsid w:val="008A76BA"/>
    <w:rsid w:val="008B02CC"/>
    <w:rsid w:val="008B15E8"/>
    <w:rsid w:val="008B1E87"/>
    <w:rsid w:val="008B2B5A"/>
    <w:rsid w:val="008B2B70"/>
    <w:rsid w:val="008B4037"/>
    <w:rsid w:val="008B4D25"/>
    <w:rsid w:val="008B57BC"/>
    <w:rsid w:val="008B5893"/>
    <w:rsid w:val="008B5C56"/>
    <w:rsid w:val="008B6188"/>
    <w:rsid w:val="008B7021"/>
    <w:rsid w:val="008B77C5"/>
    <w:rsid w:val="008C49A4"/>
    <w:rsid w:val="008C5C6C"/>
    <w:rsid w:val="008C5F19"/>
    <w:rsid w:val="008C6F77"/>
    <w:rsid w:val="008C7188"/>
    <w:rsid w:val="008D0749"/>
    <w:rsid w:val="008D2118"/>
    <w:rsid w:val="008D2604"/>
    <w:rsid w:val="008D2D12"/>
    <w:rsid w:val="008D39F4"/>
    <w:rsid w:val="008D6284"/>
    <w:rsid w:val="008D781D"/>
    <w:rsid w:val="008E2769"/>
    <w:rsid w:val="008E29C7"/>
    <w:rsid w:val="008E3CD0"/>
    <w:rsid w:val="008E4C5E"/>
    <w:rsid w:val="008E5A07"/>
    <w:rsid w:val="008E70ED"/>
    <w:rsid w:val="008F0F1A"/>
    <w:rsid w:val="008F1B7F"/>
    <w:rsid w:val="008F217A"/>
    <w:rsid w:val="008F4038"/>
    <w:rsid w:val="008F42C8"/>
    <w:rsid w:val="008F46C6"/>
    <w:rsid w:val="008F4C5C"/>
    <w:rsid w:val="008F6C54"/>
    <w:rsid w:val="008F6D07"/>
    <w:rsid w:val="009003A9"/>
    <w:rsid w:val="0090056D"/>
    <w:rsid w:val="009006FD"/>
    <w:rsid w:val="00901D6E"/>
    <w:rsid w:val="009033C1"/>
    <w:rsid w:val="009039EE"/>
    <w:rsid w:val="0090438F"/>
    <w:rsid w:val="00906F63"/>
    <w:rsid w:val="00907803"/>
    <w:rsid w:val="00907872"/>
    <w:rsid w:val="009117F5"/>
    <w:rsid w:val="00912358"/>
    <w:rsid w:val="00912775"/>
    <w:rsid w:val="009127AE"/>
    <w:rsid w:val="0091296C"/>
    <w:rsid w:val="009154A9"/>
    <w:rsid w:val="009160E5"/>
    <w:rsid w:val="00916FF4"/>
    <w:rsid w:val="00921492"/>
    <w:rsid w:val="009218D2"/>
    <w:rsid w:val="0092283C"/>
    <w:rsid w:val="00923873"/>
    <w:rsid w:val="00924CF6"/>
    <w:rsid w:val="00924D65"/>
    <w:rsid w:val="00925C98"/>
    <w:rsid w:val="0092646A"/>
    <w:rsid w:val="00927B31"/>
    <w:rsid w:val="00930DED"/>
    <w:rsid w:val="0093237C"/>
    <w:rsid w:val="0093253F"/>
    <w:rsid w:val="00933746"/>
    <w:rsid w:val="00933C8A"/>
    <w:rsid w:val="009352A6"/>
    <w:rsid w:val="00935695"/>
    <w:rsid w:val="00936ED2"/>
    <w:rsid w:val="00936EDA"/>
    <w:rsid w:val="0093746D"/>
    <w:rsid w:val="00941179"/>
    <w:rsid w:val="00941D9F"/>
    <w:rsid w:val="0094361F"/>
    <w:rsid w:val="00943B26"/>
    <w:rsid w:val="00945D43"/>
    <w:rsid w:val="00947CF7"/>
    <w:rsid w:val="00947E5C"/>
    <w:rsid w:val="0095047F"/>
    <w:rsid w:val="00950581"/>
    <w:rsid w:val="00950BF6"/>
    <w:rsid w:val="00951230"/>
    <w:rsid w:val="009522F5"/>
    <w:rsid w:val="0095394C"/>
    <w:rsid w:val="0095629C"/>
    <w:rsid w:val="00956596"/>
    <w:rsid w:val="009576B2"/>
    <w:rsid w:val="00960609"/>
    <w:rsid w:val="00960BDF"/>
    <w:rsid w:val="00960F91"/>
    <w:rsid w:val="00961893"/>
    <w:rsid w:val="009619ED"/>
    <w:rsid w:val="00962DC7"/>
    <w:rsid w:val="0096325A"/>
    <w:rsid w:val="00963CA5"/>
    <w:rsid w:val="009648F2"/>
    <w:rsid w:val="00970D6D"/>
    <w:rsid w:val="00971E8B"/>
    <w:rsid w:val="00971EA1"/>
    <w:rsid w:val="009725FB"/>
    <w:rsid w:val="009743FA"/>
    <w:rsid w:val="0097447E"/>
    <w:rsid w:val="0097469E"/>
    <w:rsid w:val="0097473B"/>
    <w:rsid w:val="00975756"/>
    <w:rsid w:val="00975D1A"/>
    <w:rsid w:val="00976429"/>
    <w:rsid w:val="00976E40"/>
    <w:rsid w:val="00977A57"/>
    <w:rsid w:val="009806B4"/>
    <w:rsid w:val="00980B84"/>
    <w:rsid w:val="009815C7"/>
    <w:rsid w:val="0098175E"/>
    <w:rsid w:val="00981A3A"/>
    <w:rsid w:val="009840F4"/>
    <w:rsid w:val="00985EA6"/>
    <w:rsid w:val="009876FD"/>
    <w:rsid w:val="009908A3"/>
    <w:rsid w:val="00990B4D"/>
    <w:rsid w:val="00991195"/>
    <w:rsid w:val="00991836"/>
    <w:rsid w:val="00991C09"/>
    <w:rsid w:val="009945B3"/>
    <w:rsid w:val="009956BE"/>
    <w:rsid w:val="00996292"/>
    <w:rsid w:val="009963C3"/>
    <w:rsid w:val="00996917"/>
    <w:rsid w:val="009A0492"/>
    <w:rsid w:val="009A12DC"/>
    <w:rsid w:val="009A17AC"/>
    <w:rsid w:val="009A2772"/>
    <w:rsid w:val="009A36EC"/>
    <w:rsid w:val="009A38BB"/>
    <w:rsid w:val="009A3C10"/>
    <w:rsid w:val="009A4BFF"/>
    <w:rsid w:val="009A5E89"/>
    <w:rsid w:val="009A7027"/>
    <w:rsid w:val="009A756D"/>
    <w:rsid w:val="009A7622"/>
    <w:rsid w:val="009A7924"/>
    <w:rsid w:val="009A7D4E"/>
    <w:rsid w:val="009B08C7"/>
    <w:rsid w:val="009B0DAF"/>
    <w:rsid w:val="009B499F"/>
    <w:rsid w:val="009B4B76"/>
    <w:rsid w:val="009B57C3"/>
    <w:rsid w:val="009B6250"/>
    <w:rsid w:val="009B6FEF"/>
    <w:rsid w:val="009C0C07"/>
    <w:rsid w:val="009C130E"/>
    <w:rsid w:val="009C230A"/>
    <w:rsid w:val="009C34CD"/>
    <w:rsid w:val="009C37F6"/>
    <w:rsid w:val="009C3AD2"/>
    <w:rsid w:val="009C40EC"/>
    <w:rsid w:val="009C5368"/>
    <w:rsid w:val="009C540C"/>
    <w:rsid w:val="009C5B6C"/>
    <w:rsid w:val="009C6E75"/>
    <w:rsid w:val="009D1347"/>
    <w:rsid w:val="009D210B"/>
    <w:rsid w:val="009D2316"/>
    <w:rsid w:val="009D2DA4"/>
    <w:rsid w:val="009D3AA2"/>
    <w:rsid w:val="009D4D87"/>
    <w:rsid w:val="009E1DA4"/>
    <w:rsid w:val="009E5743"/>
    <w:rsid w:val="009E6225"/>
    <w:rsid w:val="009E73D8"/>
    <w:rsid w:val="009F00AF"/>
    <w:rsid w:val="009F1617"/>
    <w:rsid w:val="009F235C"/>
    <w:rsid w:val="009F2478"/>
    <w:rsid w:val="009F2BAB"/>
    <w:rsid w:val="009F2DE1"/>
    <w:rsid w:val="009F33A4"/>
    <w:rsid w:val="009F40FB"/>
    <w:rsid w:val="009F54A6"/>
    <w:rsid w:val="009F59C9"/>
    <w:rsid w:val="009F696E"/>
    <w:rsid w:val="009F6E84"/>
    <w:rsid w:val="009F7B77"/>
    <w:rsid w:val="00A00C62"/>
    <w:rsid w:val="00A00CC3"/>
    <w:rsid w:val="00A016E2"/>
    <w:rsid w:val="00A01F05"/>
    <w:rsid w:val="00A02369"/>
    <w:rsid w:val="00A05C4F"/>
    <w:rsid w:val="00A063AB"/>
    <w:rsid w:val="00A06924"/>
    <w:rsid w:val="00A06C59"/>
    <w:rsid w:val="00A07060"/>
    <w:rsid w:val="00A07812"/>
    <w:rsid w:val="00A07E42"/>
    <w:rsid w:val="00A07EED"/>
    <w:rsid w:val="00A10481"/>
    <w:rsid w:val="00A107A5"/>
    <w:rsid w:val="00A10912"/>
    <w:rsid w:val="00A12136"/>
    <w:rsid w:val="00A12823"/>
    <w:rsid w:val="00A130BD"/>
    <w:rsid w:val="00A13C2D"/>
    <w:rsid w:val="00A14278"/>
    <w:rsid w:val="00A14830"/>
    <w:rsid w:val="00A15039"/>
    <w:rsid w:val="00A15620"/>
    <w:rsid w:val="00A1646F"/>
    <w:rsid w:val="00A16E27"/>
    <w:rsid w:val="00A16F57"/>
    <w:rsid w:val="00A233DE"/>
    <w:rsid w:val="00A25BA3"/>
    <w:rsid w:val="00A26249"/>
    <w:rsid w:val="00A2661D"/>
    <w:rsid w:val="00A27EA1"/>
    <w:rsid w:val="00A30499"/>
    <w:rsid w:val="00A3235D"/>
    <w:rsid w:val="00A34608"/>
    <w:rsid w:val="00A3515E"/>
    <w:rsid w:val="00A376BE"/>
    <w:rsid w:val="00A37919"/>
    <w:rsid w:val="00A4019E"/>
    <w:rsid w:val="00A4022F"/>
    <w:rsid w:val="00A428EC"/>
    <w:rsid w:val="00A44E93"/>
    <w:rsid w:val="00A45781"/>
    <w:rsid w:val="00A46AF2"/>
    <w:rsid w:val="00A46CC3"/>
    <w:rsid w:val="00A47648"/>
    <w:rsid w:val="00A47958"/>
    <w:rsid w:val="00A47D6A"/>
    <w:rsid w:val="00A47E12"/>
    <w:rsid w:val="00A50E54"/>
    <w:rsid w:val="00A52045"/>
    <w:rsid w:val="00A52E8E"/>
    <w:rsid w:val="00A55204"/>
    <w:rsid w:val="00A55244"/>
    <w:rsid w:val="00A55958"/>
    <w:rsid w:val="00A55EE4"/>
    <w:rsid w:val="00A5652D"/>
    <w:rsid w:val="00A57925"/>
    <w:rsid w:val="00A60018"/>
    <w:rsid w:val="00A61181"/>
    <w:rsid w:val="00A61263"/>
    <w:rsid w:val="00A62F14"/>
    <w:rsid w:val="00A65004"/>
    <w:rsid w:val="00A65A5C"/>
    <w:rsid w:val="00A65A70"/>
    <w:rsid w:val="00A662F1"/>
    <w:rsid w:val="00A672DC"/>
    <w:rsid w:val="00A67667"/>
    <w:rsid w:val="00A67DBC"/>
    <w:rsid w:val="00A70107"/>
    <w:rsid w:val="00A713FD"/>
    <w:rsid w:val="00A71898"/>
    <w:rsid w:val="00A71A79"/>
    <w:rsid w:val="00A71AD7"/>
    <w:rsid w:val="00A74843"/>
    <w:rsid w:val="00A75998"/>
    <w:rsid w:val="00A75AD8"/>
    <w:rsid w:val="00A75FC1"/>
    <w:rsid w:val="00A77353"/>
    <w:rsid w:val="00A8087B"/>
    <w:rsid w:val="00A81009"/>
    <w:rsid w:val="00A81370"/>
    <w:rsid w:val="00A81A1E"/>
    <w:rsid w:val="00A8395A"/>
    <w:rsid w:val="00A83CB6"/>
    <w:rsid w:val="00A84076"/>
    <w:rsid w:val="00A851F6"/>
    <w:rsid w:val="00A85248"/>
    <w:rsid w:val="00A87CFC"/>
    <w:rsid w:val="00A90666"/>
    <w:rsid w:val="00A91FDC"/>
    <w:rsid w:val="00A93A38"/>
    <w:rsid w:val="00A9492E"/>
    <w:rsid w:val="00A94DDF"/>
    <w:rsid w:val="00A95510"/>
    <w:rsid w:val="00A958D2"/>
    <w:rsid w:val="00A96A17"/>
    <w:rsid w:val="00AA019A"/>
    <w:rsid w:val="00AA1416"/>
    <w:rsid w:val="00AA283C"/>
    <w:rsid w:val="00AA2964"/>
    <w:rsid w:val="00AA2A57"/>
    <w:rsid w:val="00AA398F"/>
    <w:rsid w:val="00AA697C"/>
    <w:rsid w:val="00AB0725"/>
    <w:rsid w:val="00AB156D"/>
    <w:rsid w:val="00AB2D67"/>
    <w:rsid w:val="00AB3CD2"/>
    <w:rsid w:val="00AB41C7"/>
    <w:rsid w:val="00AB4434"/>
    <w:rsid w:val="00AB4A6D"/>
    <w:rsid w:val="00AB4D4E"/>
    <w:rsid w:val="00AB5B09"/>
    <w:rsid w:val="00AB7CEB"/>
    <w:rsid w:val="00AC1C84"/>
    <w:rsid w:val="00AC3A07"/>
    <w:rsid w:val="00AC3ABA"/>
    <w:rsid w:val="00AC441C"/>
    <w:rsid w:val="00AC4A25"/>
    <w:rsid w:val="00AC4FD5"/>
    <w:rsid w:val="00AC5026"/>
    <w:rsid w:val="00AC5C9E"/>
    <w:rsid w:val="00AD1034"/>
    <w:rsid w:val="00AD1296"/>
    <w:rsid w:val="00AD3A35"/>
    <w:rsid w:val="00AD41BA"/>
    <w:rsid w:val="00AD6585"/>
    <w:rsid w:val="00AE0A72"/>
    <w:rsid w:val="00AE1597"/>
    <w:rsid w:val="00AE28C4"/>
    <w:rsid w:val="00AE33D5"/>
    <w:rsid w:val="00AE3775"/>
    <w:rsid w:val="00AE42A7"/>
    <w:rsid w:val="00AE4B6C"/>
    <w:rsid w:val="00AE510C"/>
    <w:rsid w:val="00AE556F"/>
    <w:rsid w:val="00AE5CDD"/>
    <w:rsid w:val="00AE5DFE"/>
    <w:rsid w:val="00AE5E8E"/>
    <w:rsid w:val="00AE7013"/>
    <w:rsid w:val="00AE7A2E"/>
    <w:rsid w:val="00AF04B0"/>
    <w:rsid w:val="00AF0698"/>
    <w:rsid w:val="00AF20AF"/>
    <w:rsid w:val="00AF212F"/>
    <w:rsid w:val="00AF2886"/>
    <w:rsid w:val="00AF3B94"/>
    <w:rsid w:val="00AF438C"/>
    <w:rsid w:val="00AF44AF"/>
    <w:rsid w:val="00AF45FC"/>
    <w:rsid w:val="00AF66E8"/>
    <w:rsid w:val="00AF7C76"/>
    <w:rsid w:val="00B000DE"/>
    <w:rsid w:val="00B01C74"/>
    <w:rsid w:val="00B026ED"/>
    <w:rsid w:val="00B02D6C"/>
    <w:rsid w:val="00B04AF5"/>
    <w:rsid w:val="00B064E9"/>
    <w:rsid w:val="00B06D21"/>
    <w:rsid w:val="00B10145"/>
    <w:rsid w:val="00B11D41"/>
    <w:rsid w:val="00B12D43"/>
    <w:rsid w:val="00B133FC"/>
    <w:rsid w:val="00B1414A"/>
    <w:rsid w:val="00B15526"/>
    <w:rsid w:val="00B157AE"/>
    <w:rsid w:val="00B15B97"/>
    <w:rsid w:val="00B163FB"/>
    <w:rsid w:val="00B1779C"/>
    <w:rsid w:val="00B2032D"/>
    <w:rsid w:val="00B21E84"/>
    <w:rsid w:val="00B21EA4"/>
    <w:rsid w:val="00B2254A"/>
    <w:rsid w:val="00B228D6"/>
    <w:rsid w:val="00B2481D"/>
    <w:rsid w:val="00B24A05"/>
    <w:rsid w:val="00B255A0"/>
    <w:rsid w:val="00B26462"/>
    <w:rsid w:val="00B26801"/>
    <w:rsid w:val="00B27179"/>
    <w:rsid w:val="00B2780B"/>
    <w:rsid w:val="00B27851"/>
    <w:rsid w:val="00B27DA1"/>
    <w:rsid w:val="00B301C7"/>
    <w:rsid w:val="00B310F4"/>
    <w:rsid w:val="00B311C8"/>
    <w:rsid w:val="00B31EE5"/>
    <w:rsid w:val="00B33EE7"/>
    <w:rsid w:val="00B34A8A"/>
    <w:rsid w:val="00B34CF1"/>
    <w:rsid w:val="00B34E6C"/>
    <w:rsid w:val="00B35BE2"/>
    <w:rsid w:val="00B35FFC"/>
    <w:rsid w:val="00B36516"/>
    <w:rsid w:val="00B36B81"/>
    <w:rsid w:val="00B378BE"/>
    <w:rsid w:val="00B378C4"/>
    <w:rsid w:val="00B40616"/>
    <w:rsid w:val="00B41FD1"/>
    <w:rsid w:val="00B43EE4"/>
    <w:rsid w:val="00B443C7"/>
    <w:rsid w:val="00B47166"/>
    <w:rsid w:val="00B477E9"/>
    <w:rsid w:val="00B50490"/>
    <w:rsid w:val="00B5273D"/>
    <w:rsid w:val="00B537DD"/>
    <w:rsid w:val="00B53B26"/>
    <w:rsid w:val="00B53E3E"/>
    <w:rsid w:val="00B53EF3"/>
    <w:rsid w:val="00B53F80"/>
    <w:rsid w:val="00B54B97"/>
    <w:rsid w:val="00B553FE"/>
    <w:rsid w:val="00B568D5"/>
    <w:rsid w:val="00B57350"/>
    <w:rsid w:val="00B62415"/>
    <w:rsid w:val="00B64F0B"/>
    <w:rsid w:val="00B651D6"/>
    <w:rsid w:val="00B652A8"/>
    <w:rsid w:val="00B675A0"/>
    <w:rsid w:val="00B71A85"/>
    <w:rsid w:val="00B743F9"/>
    <w:rsid w:val="00B7492B"/>
    <w:rsid w:val="00B75781"/>
    <w:rsid w:val="00B75DF8"/>
    <w:rsid w:val="00B762DF"/>
    <w:rsid w:val="00B7651D"/>
    <w:rsid w:val="00B770B3"/>
    <w:rsid w:val="00B8083E"/>
    <w:rsid w:val="00B81E50"/>
    <w:rsid w:val="00B82B4A"/>
    <w:rsid w:val="00B83137"/>
    <w:rsid w:val="00B843A0"/>
    <w:rsid w:val="00B8616E"/>
    <w:rsid w:val="00B86F2C"/>
    <w:rsid w:val="00B87242"/>
    <w:rsid w:val="00B87277"/>
    <w:rsid w:val="00B91C25"/>
    <w:rsid w:val="00B937A9"/>
    <w:rsid w:val="00B950D1"/>
    <w:rsid w:val="00B9698D"/>
    <w:rsid w:val="00BA0198"/>
    <w:rsid w:val="00BA043A"/>
    <w:rsid w:val="00BA171E"/>
    <w:rsid w:val="00BA1CAB"/>
    <w:rsid w:val="00BA20F7"/>
    <w:rsid w:val="00BA282A"/>
    <w:rsid w:val="00BA3B93"/>
    <w:rsid w:val="00BA3F14"/>
    <w:rsid w:val="00BA4161"/>
    <w:rsid w:val="00BA44D9"/>
    <w:rsid w:val="00BA4EFB"/>
    <w:rsid w:val="00BA688C"/>
    <w:rsid w:val="00BA6AAF"/>
    <w:rsid w:val="00BB1497"/>
    <w:rsid w:val="00BB23F5"/>
    <w:rsid w:val="00BB25F1"/>
    <w:rsid w:val="00BB36EC"/>
    <w:rsid w:val="00BB3CD1"/>
    <w:rsid w:val="00BB402F"/>
    <w:rsid w:val="00BB4B9C"/>
    <w:rsid w:val="00BB5624"/>
    <w:rsid w:val="00BB59FA"/>
    <w:rsid w:val="00BB5B0A"/>
    <w:rsid w:val="00BB64B8"/>
    <w:rsid w:val="00BB70DF"/>
    <w:rsid w:val="00BC0078"/>
    <w:rsid w:val="00BC0624"/>
    <w:rsid w:val="00BC2396"/>
    <w:rsid w:val="00BC4157"/>
    <w:rsid w:val="00BC48C6"/>
    <w:rsid w:val="00BC6392"/>
    <w:rsid w:val="00BC6999"/>
    <w:rsid w:val="00BD0129"/>
    <w:rsid w:val="00BD0793"/>
    <w:rsid w:val="00BD16BD"/>
    <w:rsid w:val="00BD16BE"/>
    <w:rsid w:val="00BD2E97"/>
    <w:rsid w:val="00BD358D"/>
    <w:rsid w:val="00BD61DD"/>
    <w:rsid w:val="00BD7F8E"/>
    <w:rsid w:val="00BE0376"/>
    <w:rsid w:val="00BE11B0"/>
    <w:rsid w:val="00BE14C2"/>
    <w:rsid w:val="00BE23A4"/>
    <w:rsid w:val="00BE27F2"/>
    <w:rsid w:val="00BE2BEA"/>
    <w:rsid w:val="00BE3C6D"/>
    <w:rsid w:val="00BE457B"/>
    <w:rsid w:val="00BE4FE0"/>
    <w:rsid w:val="00BE7702"/>
    <w:rsid w:val="00BF0842"/>
    <w:rsid w:val="00BF31EC"/>
    <w:rsid w:val="00BF362E"/>
    <w:rsid w:val="00BF3D15"/>
    <w:rsid w:val="00BF3FEF"/>
    <w:rsid w:val="00BF63BF"/>
    <w:rsid w:val="00BF6A32"/>
    <w:rsid w:val="00BF7F85"/>
    <w:rsid w:val="00C0026F"/>
    <w:rsid w:val="00C00A3E"/>
    <w:rsid w:val="00C01076"/>
    <w:rsid w:val="00C03B7E"/>
    <w:rsid w:val="00C04446"/>
    <w:rsid w:val="00C0450E"/>
    <w:rsid w:val="00C04598"/>
    <w:rsid w:val="00C0506C"/>
    <w:rsid w:val="00C053BA"/>
    <w:rsid w:val="00C05DBE"/>
    <w:rsid w:val="00C07074"/>
    <w:rsid w:val="00C07AA0"/>
    <w:rsid w:val="00C103F4"/>
    <w:rsid w:val="00C10CC4"/>
    <w:rsid w:val="00C11990"/>
    <w:rsid w:val="00C12015"/>
    <w:rsid w:val="00C12D0B"/>
    <w:rsid w:val="00C1477E"/>
    <w:rsid w:val="00C14E9E"/>
    <w:rsid w:val="00C16C1B"/>
    <w:rsid w:val="00C171F7"/>
    <w:rsid w:val="00C17A93"/>
    <w:rsid w:val="00C206C5"/>
    <w:rsid w:val="00C234CF"/>
    <w:rsid w:val="00C241EC"/>
    <w:rsid w:val="00C246B9"/>
    <w:rsid w:val="00C24D00"/>
    <w:rsid w:val="00C25D47"/>
    <w:rsid w:val="00C2794D"/>
    <w:rsid w:val="00C27D4C"/>
    <w:rsid w:val="00C302B1"/>
    <w:rsid w:val="00C3126F"/>
    <w:rsid w:val="00C31A27"/>
    <w:rsid w:val="00C33E94"/>
    <w:rsid w:val="00C3421F"/>
    <w:rsid w:val="00C345D0"/>
    <w:rsid w:val="00C3517F"/>
    <w:rsid w:val="00C35CD1"/>
    <w:rsid w:val="00C3638F"/>
    <w:rsid w:val="00C36444"/>
    <w:rsid w:val="00C36540"/>
    <w:rsid w:val="00C3782C"/>
    <w:rsid w:val="00C400CA"/>
    <w:rsid w:val="00C41954"/>
    <w:rsid w:val="00C41D27"/>
    <w:rsid w:val="00C41D5E"/>
    <w:rsid w:val="00C4291E"/>
    <w:rsid w:val="00C44674"/>
    <w:rsid w:val="00C44E34"/>
    <w:rsid w:val="00C44FC4"/>
    <w:rsid w:val="00C4566A"/>
    <w:rsid w:val="00C46507"/>
    <w:rsid w:val="00C46D71"/>
    <w:rsid w:val="00C46FC7"/>
    <w:rsid w:val="00C50049"/>
    <w:rsid w:val="00C51253"/>
    <w:rsid w:val="00C52078"/>
    <w:rsid w:val="00C533DF"/>
    <w:rsid w:val="00C55997"/>
    <w:rsid w:val="00C562D9"/>
    <w:rsid w:val="00C56F7E"/>
    <w:rsid w:val="00C576BE"/>
    <w:rsid w:val="00C57894"/>
    <w:rsid w:val="00C6057A"/>
    <w:rsid w:val="00C608E9"/>
    <w:rsid w:val="00C62C2F"/>
    <w:rsid w:val="00C6302B"/>
    <w:rsid w:val="00C64AB6"/>
    <w:rsid w:val="00C6593D"/>
    <w:rsid w:val="00C67125"/>
    <w:rsid w:val="00C67A2A"/>
    <w:rsid w:val="00C7038A"/>
    <w:rsid w:val="00C7056C"/>
    <w:rsid w:val="00C70EE8"/>
    <w:rsid w:val="00C71272"/>
    <w:rsid w:val="00C71CE8"/>
    <w:rsid w:val="00C73528"/>
    <w:rsid w:val="00C735B6"/>
    <w:rsid w:val="00C741B7"/>
    <w:rsid w:val="00C75169"/>
    <w:rsid w:val="00C75E58"/>
    <w:rsid w:val="00C76C5B"/>
    <w:rsid w:val="00C77873"/>
    <w:rsid w:val="00C77967"/>
    <w:rsid w:val="00C77C35"/>
    <w:rsid w:val="00C81215"/>
    <w:rsid w:val="00C820ED"/>
    <w:rsid w:val="00C82370"/>
    <w:rsid w:val="00C8270B"/>
    <w:rsid w:val="00C82779"/>
    <w:rsid w:val="00C844F1"/>
    <w:rsid w:val="00C84656"/>
    <w:rsid w:val="00C856C4"/>
    <w:rsid w:val="00C86354"/>
    <w:rsid w:val="00C87902"/>
    <w:rsid w:val="00C90A12"/>
    <w:rsid w:val="00C9152E"/>
    <w:rsid w:val="00C9368F"/>
    <w:rsid w:val="00C94210"/>
    <w:rsid w:val="00C9443B"/>
    <w:rsid w:val="00C95613"/>
    <w:rsid w:val="00C9728A"/>
    <w:rsid w:val="00C97AE0"/>
    <w:rsid w:val="00CA01A7"/>
    <w:rsid w:val="00CA140F"/>
    <w:rsid w:val="00CA3492"/>
    <w:rsid w:val="00CA39B3"/>
    <w:rsid w:val="00CA4281"/>
    <w:rsid w:val="00CA49AE"/>
    <w:rsid w:val="00CA55ED"/>
    <w:rsid w:val="00CA5DAA"/>
    <w:rsid w:val="00CA6056"/>
    <w:rsid w:val="00CA66B5"/>
    <w:rsid w:val="00CA6A99"/>
    <w:rsid w:val="00CB0147"/>
    <w:rsid w:val="00CB08A6"/>
    <w:rsid w:val="00CB205E"/>
    <w:rsid w:val="00CB38AB"/>
    <w:rsid w:val="00CB394D"/>
    <w:rsid w:val="00CB5949"/>
    <w:rsid w:val="00CB5FDA"/>
    <w:rsid w:val="00CB771C"/>
    <w:rsid w:val="00CB7B8B"/>
    <w:rsid w:val="00CC05B0"/>
    <w:rsid w:val="00CC1230"/>
    <w:rsid w:val="00CC3242"/>
    <w:rsid w:val="00CC36EE"/>
    <w:rsid w:val="00CC4DE1"/>
    <w:rsid w:val="00CC549F"/>
    <w:rsid w:val="00CC5E3F"/>
    <w:rsid w:val="00CC771B"/>
    <w:rsid w:val="00CC7D37"/>
    <w:rsid w:val="00CC7E4E"/>
    <w:rsid w:val="00CD271E"/>
    <w:rsid w:val="00CD462F"/>
    <w:rsid w:val="00CD57EF"/>
    <w:rsid w:val="00CD5BFC"/>
    <w:rsid w:val="00CD645C"/>
    <w:rsid w:val="00CD75E2"/>
    <w:rsid w:val="00CD7C0E"/>
    <w:rsid w:val="00CE119D"/>
    <w:rsid w:val="00CE16E0"/>
    <w:rsid w:val="00CE23FF"/>
    <w:rsid w:val="00CE32DF"/>
    <w:rsid w:val="00CE4A30"/>
    <w:rsid w:val="00CE4B0C"/>
    <w:rsid w:val="00CE4FD5"/>
    <w:rsid w:val="00CE5A55"/>
    <w:rsid w:val="00CE5F64"/>
    <w:rsid w:val="00CF1723"/>
    <w:rsid w:val="00CF1E15"/>
    <w:rsid w:val="00CF28C5"/>
    <w:rsid w:val="00CF2FC3"/>
    <w:rsid w:val="00CF3C5D"/>
    <w:rsid w:val="00CF5327"/>
    <w:rsid w:val="00CF7428"/>
    <w:rsid w:val="00CF789C"/>
    <w:rsid w:val="00CF7CBA"/>
    <w:rsid w:val="00D01F2D"/>
    <w:rsid w:val="00D02C7F"/>
    <w:rsid w:val="00D03777"/>
    <w:rsid w:val="00D05841"/>
    <w:rsid w:val="00D05BFC"/>
    <w:rsid w:val="00D105EC"/>
    <w:rsid w:val="00D10CB6"/>
    <w:rsid w:val="00D11470"/>
    <w:rsid w:val="00D13D74"/>
    <w:rsid w:val="00D1588C"/>
    <w:rsid w:val="00D1676B"/>
    <w:rsid w:val="00D174B9"/>
    <w:rsid w:val="00D17821"/>
    <w:rsid w:val="00D20B12"/>
    <w:rsid w:val="00D21EE7"/>
    <w:rsid w:val="00D22778"/>
    <w:rsid w:val="00D22D2F"/>
    <w:rsid w:val="00D22DD3"/>
    <w:rsid w:val="00D23D3B"/>
    <w:rsid w:val="00D240CA"/>
    <w:rsid w:val="00D240D6"/>
    <w:rsid w:val="00D243A5"/>
    <w:rsid w:val="00D2564C"/>
    <w:rsid w:val="00D269EF"/>
    <w:rsid w:val="00D26EE5"/>
    <w:rsid w:val="00D27353"/>
    <w:rsid w:val="00D30FBD"/>
    <w:rsid w:val="00D31024"/>
    <w:rsid w:val="00D31110"/>
    <w:rsid w:val="00D349DD"/>
    <w:rsid w:val="00D35733"/>
    <w:rsid w:val="00D35E8D"/>
    <w:rsid w:val="00D35FF5"/>
    <w:rsid w:val="00D40775"/>
    <w:rsid w:val="00D4167F"/>
    <w:rsid w:val="00D46C24"/>
    <w:rsid w:val="00D5158A"/>
    <w:rsid w:val="00D51887"/>
    <w:rsid w:val="00D51B95"/>
    <w:rsid w:val="00D51C09"/>
    <w:rsid w:val="00D524FE"/>
    <w:rsid w:val="00D525C5"/>
    <w:rsid w:val="00D557CA"/>
    <w:rsid w:val="00D5582C"/>
    <w:rsid w:val="00D55C26"/>
    <w:rsid w:val="00D56863"/>
    <w:rsid w:val="00D56E77"/>
    <w:rsid w:val="00D56FE7"/>
    <w:rsid w:val="00D57168"/>
    <w:rsid w:val="00D624BA"/>
    <w:rsid w:val="00D62D62"/>
    <w:rsid w:val="00D62E8B"/>
    <w:rsid w:val="00D6342F"/>
    <w:rsid w:val="00D70F37"/>
    <w:rsid w:val="00D72C2E"/>
    <w:rsid w:val="00D7479E"/>
    <w:rsid w:val="00D74C4D"/>
    <w:rsid w:val="00D76AA6"/>
    <w:rsid w:val="00D76CDC"/>
    <w:rsid w:val="00D80CA8"/>
    <w:rsid w:val="00D81471"/>
    <w:rsid w:val="00D81765"/>
    <w:rsid w:val="00D832A3"/>
    <w:rsid w:val="00D843E1"/>
    <w:rsid w:val="00D855CD"/>
    <w:rsid w:val="00D85AA5"/>
    <w:rsid w:val="00D85D54"/>
    <w:rsid w:val="00D8671A"/>
    <w:rsid w:val="00D87415"/>
    <w:rsid w:val="00D87C16"/>
    <w:rsid w:val="00D87E79"/>
    <w:rsid w:val="00D9132B"/>
    <w:rsid w:val="00D91456"/>
    <w:rsid w:val="00D91A3E"/>
    <w:rsid w:val="00D91AE3"/>
    <w:rsid w:val="00D91CC1"/>
    <w:rsid w:val="00D91EDD"/>
    <w:rsid w:val="00D93ABB"/>
    <w:rsid w:val="00D94710"/>
    <w:rsid w:val="00D94AB2"/>
    <w:rsid w:val="00DA0724"/>
    <w:rsid w:val="00DA0CA7"/>
    <w:rsid w:val="00DA159F"/>
    <w:rsid w:val="00DA1E67"/>
    <w:rsid w:val="00DA244B"/>
    <w:rsid w:val="00DA3841"/>
    <w:rsid w:val="00DA410A"/>
    <w:rsid w:val="00DA43E8"/>
    <w:rsid w:val="00DA58B1"/>
    <w:rsid w:val="00DA6000"/>
    <w:rsid w:val="00DA6626"/>
    <w:rsid w:val="00DA6E5D"/>
    <w:rsid w:val="00DA74A8"/>
    <w:rsid w:val="00DA7A88"/>
    <w:rsid w:val="00DB1011"/>
    <w:rsid w:val="00DB1A83"/>
    <w:rsid w:val="00DB1B1B"/>
    <w:rsid w:val="00DB2880"/>
    <w:rsid w:val="00DB3AF8"/>
    <w:rsid w:val="00DB40B3"/>
    <w:rsid w:val="00DB41D6"/>
    <w:rsid w:val="00DB5D51"/>
    <w:rsid w:val="00DB6627"/>
    <w:rsid w:val="00DB752B"/>
    <w:rsid w:val="00DB7E9C"/>
    <w:rsid w:val="00DC04F6"/>
    <w:rsid w:val="00DC0858"/>
    <w:rsid w:val="00DC1351"/>
    <w:rsid w:val="00DC357A"/>
    <w:rsid w:val="00DC3FE4"/>
    <w:rsid w:val="00DC437A"/>
    <w:rsid w:val="00DC47F2"/>
    <w:rsid w:val="00DC56B0"/>
    <w:rsid w:val="00DC5722"/>
    <w:rsid w:val="00DC5858"/>
    <w:rsid w:val="00DC71BB"/>
    <w:rsid w:val="00DC7A21"/>
    <w:rsid w:val="00DC7EEE"/>
    <w:rsid w:val="00DD248B"/>
    <w:rsid w:val="00DD3372"/>
    <w:rsid w:val="00DD4103"/>
    <w:rsid w:val="00DD4898"/>
    <w:rsid w:val="00DD5C52"/>
    <w:rsid w:val="00DD6190"/>
    <w:rsid w:val="00DE0398"/>
    <w:rsid w:val="00DE0B20"/>
    <w:rsid w:val="00DE156C"/>
    <w:rsid w:val="00DE1977"/>
    <w:rsid w:val="00DE2C42"/>
    <w:rsid w:val="00DE3338"/>
    <w:rsid w:val="00DE3552"/>
    <w:rsid w:val="00DE46F9"/>
    <w:rsid w:val="00DE5958"/>
    <w:rsid w:val="00DE7C9A"/>
    <w:rsid w:val="00DF00DE"/>
    <w:rsid w:val="00DF0119"/>
    <w:rsid w:val="00DF100C"/>
    <w:rsid w:val="00DF218B"/>
    <w:rsid w:val="00DF2D26"/>
    <w:rsid w:val="00DF458C"/>
    <w:rsid w:val="00DF5D98"/>
    <w:rsid w:val="00DF7B0B"/>
    <w:rsid w:val="00E01B4A"/>
    <w:rsid w:val="00E03333"/>
    <w:rsid w:val="00E0457A"/>
    <w:rsid w:val="00E04DD6"/>
    <w:rsid w:val="00E061F3"/>
    <w:rsid w:val="00E066A7"/>
    <w:rsid w:val="00E06BDF"/>
    <w:rsid w:val="00E0772C"/>
    <w:rsid w:val="00E105C9"/>
    <w:rsid w:val="00E12C17"/>
    <w:rsid w:val="00E14835"/>
    <w:rsid w:val="00E14848"/>
    <w:rsid w:val="00E14889"/>
    <w:rsid w:val="00E154E9"/>
    <w:rsid w:val="00E15B32"/>
    <w:rsid w:val="00E15B80"/>
    <w:rsid w:val="00E16104"/>
    <w:rsid w:val="00E209C2"/>
    <w:rsid w:val="00E20FE6"/>
    <w:rsid w:val="00E2343C"/>
    <w:rsid w:val="00E245DA"/>
    <w:rsid w:val="00E25890"/>
    <w:rsid w:val="00E258B2"/>
    <w:rsid w:val="00E25BC8"/>
    <w:rsid w:val="00E26155"/>
    <w:rsid w:val="00E266DC"/>
    <w:rsid w:val="00E2763B"/>
    <w:rsid w:val="00E30A21"/>
    <w:rsid w:val="00E31BA8"/>
    <w:rsid w:val="00E31BF1"/>
    <w:rsid w:val="00E32B96"/>
    <w:rsid w:val="00E33183"/>
    <w:rsid w:val="00E33237"/>
    <w:rsid w:val="00E33539"/>
    <w:rsid w:val="00E3363E"/>
    <w:rsid w:val="00E3522D"/>
    <w:rsid w:val="00E3524C"/>
    <w:rsid w:val="00E35AB1"/>
    <w:rsid w:val="00E35EB7"/>
    <w:rsid w:val="00E366AE"/>
    <w:rsid w:val="00E36B80"/>
    <w:rsid w:val="00E378E3"/>
    <w:rsid w:val="00E37EC0"/>
    <w:rsid w:val="00E40B99"/>
    <w:rsid w:val="00E421BC"/>
    <w:rsid w:val="00E42715"/>
    <w:rsid w:val="00E42C82"/>
    <w:rsid w:val="00E42EA5"/>
    <w:rsid w:val="00E43576"/>
    <w:rsid w:val="00E45736"/>
    <w:rsid w:val="00E52F60"/>
    <w:rsid w:val="00E5452C"/>
    <w:rsid w:val="00E54BFA"/>
    <w:rsid w:val="00E5534A"/>
    <w:rsid w:val="00E55473"/>
    <w:rsid w:val="00E5558D"/>
    <w:rsid w:val="00E558D8"/>
    <w:rsid w:val="00E560F6"/>
    <w:rsid w:val="00E579DC"/>
    <w:rsid w:val="00E57A04"/>
    <w:rsid w:val="00E57B16"/>
    <w:rsid w:val="00E57E86"/>
    <w:rsid w:val="00E601BD"/>
    <w:rsid w:val="00E61805"/>
    <w:rsid w:val="00E61C47"/>
    <w:rsid w:val="00E63F06"/>
    <w:rsid w:val="00E644F6"/>
    <w:rsid w:val="00E64938"/>
    <w:rsid w:val="00E64DF7"/>
    <w:rsid w:val="00E65532"/>
    <w:rsid w:val="00E70417"/>
    <w:rsid w:val="00E70D6B"/>
    <w:rsid w:val="00E71003"/>
    <w:rsid w:val="00E719E5"/>
    <w:rsid w:val="00E71FD6"/>
    <w:rsid w:val="00E72870"/>
    <w:rsid w:val="00E73187"/>
    <w:rsid w:val="00E7364B"/>
    <w:rsid w:val="00E73851"/>
    <w:rsid w:val="00E73B84"/>
    <w:rsid w:val="00E75289"/>
    <w:rsid w:val="00E753BC"/>
    <w:rsid w:val="00E80350"/>
    <w:rsid w:val="00E80D8A"/>
    <w:rsid w:val="00E81B7F"/>
    <w:rsid w:val="00E82DF2"/>
    <w:rsid w:val="00E82F21"/>
    <w:rsid w:val="00E8394E"/>
    <w:rsid w:val="00E847B2"/>
    <w:rsid w:val="00E8567C"/>
    <w:rsid w:val="00E859D8"/>
    <w:rsid w:val="00E86F9E"/>
    <w:rsid w:val="00E879E5"/>
    <w:rsid w:val="00E87C70"/>
    <w:rsid w:val="00E91495"/>
    <w:rsid w:val="00E91DAE"/>
    <w:rsid w:val="00E92DE0"/>
    <w:rsid w:val="00E93949"/>
    <w:rsid w:val="00EA0CAC"/>
    <w:rsid w:val="00EA3024"/>
    <w:rsid w:val="00EA4015"/>
    <w:rsid w:val="00EA4E63"/>
    <w:rsid w:val="00EA7423"/>
    <w:rsid w:val="00EB07C7"/>
    <w:rsid w:val="00EB242E"/>
    <w:rsid w:val="00EB2E58"/>
    <w:rsid w:val="00EB2EBB"/>
    <w:rsid w:val="00EB3AC0"/>
    <w:rsid w:val="00EB3B82"/>
    <w:rsid w:val="00EB3F7E"/>
    <w:rsid w:val="00EB4244"/>
    <w:rsid w:val="00EB42E6"/>
    <w:rsid w:val="00EB4888"/>
    <w:rsid w:val="00EC1AEA"/>
    <w:rsid w:val="00EC1B7A"/>
    <w:rsid w:val="00EC21EF"/>
    <w:rsid w:val="00EC39F6"/>
    <w:rsid w:val="00EC5866"/>
    <w:rsid w:val="00EC61AC"/>
    <w:rsid w:val="00EC61E3"/>
    <w:rsid w:val="00ED0702"/>
    <w:rsid w:val="00ED25CC"/>
    <w:rsid w:val="00ED3C33"/>
    <w:rsid w:val="00ED53E4"/>
    <w:rsid w:val="00ED5874"/>
    <w:rsid w:val="00ED699A"/>
    <w:rsid w:val="00ED6A7F"/>
    <w:rsid w:val="00ED74EC"/>
    <w:rsid w:val="00ED7674"/>
    <w:rsid w:val="00EE1957"/>
    <w:rsid w:val="00EE2A41"/>
    <w:rsid w:val="00EE2EF7"/>
    <w:rsid w:val="00EE3B71"/>
    <w:rsid w:val="00EE6356"/>
    <w:rsid w:val="00EE7251"/>
    <w:rsid w:val="00EF0328"/>
    <w:rsid w:val="00EF32B1"/>
    <w:rsid w:val="00EF3400"/>
    <w:rsid w:val="00EF5F2E"/>
    <w:rsid w:val="00F02ACE"/>
    <w:rsid w:val="00F03218"/>
    <w:rsid w:val="00F03B93"/>
    <w:rsid w:val="00F03C1D"/>
    <w:rsid w:val="00F05470"/>
    <w:rsid w:val="00F06422"/>
    <w:rsid w:val="00F06825"/>
    <w:rsid w:val="00F10537"/>
    <w:rsid w:val="00F113C6"/>
    <w:rsid w:val="00F13F81"/>
    <w:rsid w:val="00F170E2"/>
    <w:rsid w:val="00F20897"/>
    <w:rsid w:val="00F21B12"/>
    <w:rsid w:val="00F243B0"/>
    <w:rsid w:val="00F26137"/>
    <w:rsid w:val="00F26B5F"/>
    <w:rsid w:val="00F27466"/>
    <w:rsid w:val="00F275BE"/>
    <w:rsid w:val="00F30F87"/>
    <w:rsid w:val="00F32418"/>
    <w:rsid w:val="00F34547"/>
    <w:rsid w:val="00F35119"/>
    <w:rsid w:val="00F40C5F"/>
    <w:rsid w:val="00F42693"/>
    <w:rsid w:val="00F43137"/>
    <w:rsid w:val="00F43E50"/>
    <w:rsid w:val="00F44C06"/>
    <w:rsid w:val="00F45C28"/>
    <w:rsid w:val="00F45F7F"/>
    <w:rsid w:val="00F468CD"/>
    <w:rsid w:val="00F46F1E"/>
    <w:rsid w:val="00F50FF7"/>
    <w:rsid w:val="00F51750"/>
    <w:rsid w:val="00F531EE"/>
    <w:rsid w:val="00F5391A"/>
    <w:rsid w:val="00F54406"/>
    <w:rsid w:val="00F578B9"/>
    <w:rsid w:val="00F60179"/>
    <w:rsid w:val="00F605CA"/>
    <w:rsid w:val="00F6190E"/>
    <w:rsid w:val="00F637A7"/>
    <w:rsid w:val="00F63BA7"/>
    <w:rsid w:val="00F63FBF"/>
    <w:rsid w:val="00F643FA"/>
    <w:rsid w:val="00F66BA1"/>
    <w:rsid w:val="00F66BD3"/>
    <w:rsid w:val="00F70C73"/>
    <w:rsid w:val="00F71526"/>
    <w:rsid w:val="00F7459A"/>
    <w:rsid w:val="00F75D34"/>
    <w:rsid w:val="00F80201"/>
    <w:rsid w:val="00F80935"/>
    <w:rsid w:val="00F80DFB"/>
    <w:rsid w:val="00F81E68"/>
    <w:rsid w:val="00F81F37"/>
    <w:rsid w:val="00F828AB"/>
    <w:rsid w:val="00F82EEC"/>
    <w:rsid w:val="00F8388C"/>
    <w:rsid w:val="00F85421"/>
    <w:rsid w:val="00F856AB"/>
    <w:rsid w:val="00F8631B"/>
    <w:rsid w:val="00F86D6C"/>
    <w:rsid w:val="00F905B3"/>
    <w:rsid w:val="00F91045"/>
    <w:rsid w:val="00F91FAE"/>
    <w:rsid w:val="00F92529"/>
    <w:rsid w:val="00F930C7"/>
    <w:rsid w:val="00F9447A"/>
    <w:rsid w:val="00F94EE9"/>
    <w:rsid w:val="00F96566"/>
    <w:rsid w:val="00F96634"/>
    <w:rsid w:val="00F967B8"/>
    <w:rsid w:val="00F96E84"/>
    <w:rsid w:val="00FA326F"/>
    <w:rsid w:val="00FA605C"/>
    <w:rsid w:val="00FA7339"/>
    <w:rsid w:val="00FA73C3"/>
    <w:rsid w:val="00FB03B0"/>
    <w:rsid w:val="00FB048F"/>
    <w:rsid w:val="00FB07C3"/>
    <w:rsid w:val="00FB355C"/>
    <w:rsid w:val="00FB3B85"/>
    <w:rsid w:val="00FB4184"/>
    <w:rsid w:val="00FB681A"/>
    <w:rsid w:val="00FB6F8D"/>
    <w:rsid w:val="00FB7510"/>
    <w:rsid w:val="00FC0878"/>
    <w:rsid w:val="00FC2096"/>
    <w:rsid w:val="00FC2AF7"/>
    <w:rsid w:val="00FC2CD0"/>
    <w:rsid w:val="00FC3B82"/>
    <w:rsid w:val="00FC4498"/>
    <w:rsid w:val="00FC69F4"/>
    <w:rsid w:val="00FC6D57"/>
    <w:rsid w:val="00FC766F"/>
    <w:rsid w:val="00FD010E"/>
    <w:rsid w:val="00FD131A"/>
    <w:rsid w:val="00FD262C"/>
    <w:rsid w:val="00FD2A99"/>
    <w:rsid w:val="00FD2AE5"/>
    <w:rsid w:val="00FD42F0"/>
    <w:rsid w:val="00FD4301"/>
    <w:rsid w:val="00FD46BD"/>
    <w:rsid w:val="00FD4F65"/>
    <w:rsid w:val="00FD5BA9"/>
    <w:rsid w:val="00FD6C48"/>
    <w:rsid w:val="00FD6CEB"/>
    <w:rsid w:val="00FD799A"/>
    <w:rsid w:val="00FE061A"/>
    <w:rsid w:val="00FE149B"/>
    <w:rsid w:val="00FE1CC6"/>
    <w:rsid w:val="00FE21C4"/>
    <w:rsid w:val="00FE3703"/>
    <w:rsid w:val="00FE49AB"/>
    <w:rsid w:val="00FE524A"/>
    <w:rsid w:val="00FE5B3F"/>
    <w:rsid w:val="00FE5D2F"/>
    <w:rsid w:val="00FE620C"/>
    <w:rsid w:val="00FE78D3"/>
    <w:rsid w:val="00FF0184"/>
    <w:rsid w:val="00FF0709"/>
    <w:rsid w:val="00FF21EE"/>
    <w:rsid w:val="00FF2A45"/>
    <w:rsid w:val="00FF34D9"/>
    <w:rsid w:val="00FF4964"/>
    <w:rsid w:val="00FF559F"/>
    <w:rsid w:val="01BB1A34"/>
    <w:rsid w:val="0475354E"/>
    <w:rsid w:val="47347026"/>
    <w:rsid w:val="5CD91AE3"/>
    <w:rsid w:val="640102A1"/>
    <w:rsid w:val="67236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3F551"/>
  <w15:docId w15:val="{234F388F-5BF7-49D8-9B77-28AB7F651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lsdException w:name="heading 7" w:uiPriority="0"/>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uiPriority="0"/>
    <w:lsdException w:name="index heading" w:semiHidden="1" w:unhideWhenUsed="1"/>
    <w:lsdException w:name="caption" w:uiPriority="35" w:qFormat="1"/>
    <w:lsdException w:name="table of figures" w:uiPriority="0"/>
    <w:lsdException w:name="envelope address" w:semiHidden="1" w:unhideWhenUsed="1"/>
    <w:lsdException w:name="envelope return" w:semiHidden="1" w:unhideWhenUsed="1"/>
    <w:lsdException w:name="footnote reference" w:semiHidden="1" w:uiPriority="0" w:unhideWhenUsed="1"/>
    <w:lsdException w:name="annotation reference" w:uiPriority="0"/>
    <w:lsdException w:name="line number" w:semiHidden="1" w:uiPriority="0"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FollowedHyperlink" w:semiHidden="1" w:uiPriority="0" w:unhideWhenUsed="1"/>
    <w:lsdException w:name="Strong" w:uiPriority="22" w:qFormat="1"/>
    <w:lsdException w:name="Emphasis" w:uiPriority="20" w:qFormat="1"/>
    <w:lsdException w:name="Document Map" w:uiPriority="0"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unhideWhenUsed="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A5C2B"/>
    <w:pPr>
      <w:widowControl w:val="0"/>
      <w:spacing w:line="360" w:lineRule="auto"/>
      <w:jc w:val="both"/>
    </w:pPr>
    <w:rPr>
      <w:rFonts w:ascii="Calibri" w:hAnsi="Calibri"/>
      <w:kern w:val="2"/>
      <w:sz w:val="24"/>
      <w:szCs w:val="22"/>
    </w:rPr>
  </w:style>
  <w:style w:type="paragraph" w:styleId="1">
    <w:name w:val="heading 1"/>
    <w:aliases w:val="H1,Header1,h1,Section Head,1st level,l1,1,H11,H12,H13,H14,H15,H16,H17,Level 1 Topic Heading,Head 1,Head 11,Head 12,Head 111,Head 13,Head 112,Head 14,Head 113,Head 15,Head 114,Head 16,Head 115,Head 17,Head 116,Head 18,Head 117,Head 19,Head 118,标书1,章"/>
    <w:basedOn w:val="a3"/>
    <w:next w:val="a3"/>
    <w:link w:val="11"/>
    <w:uiPriority w:val="9"/>
    <w:qFormat/>
    <w:pPr>
      <w:keepNext/>
      <w:keepLines/>
      <w:spacing w:before="340" w:after="330" w:line="576" w:lineRule="auto"/>
      <w:outlineLvl w:val="0"/>
    </w:pPr>
    <w:rPr>
      <w:rFonts w:hint="eastAsia"/>
      <w:b/>
      <w:kern w:val="44"/>
      <w:sz w:val="44"/>
    </w:rPr>
  </w:style>
  <w:style w:type="paragraph" w:styleId="2">
    <w:name w:val="heading 2"/>
    <w:aliases w:val="第一层条,第二层,H2,h2,Heading 2 Hidden,Heading 2 CCBS,heading 2,第一章 标题 2,（一）,PIM2,Titre3,HD2,sect 1.2,H21,sect 1.21,H22,sect 1.22,H211,sect 1.211,H23,sect 1.23,H212,sect 1.212,DO,ISO1,2nd level,2,l2,DO NOT USE_h2,chn,Chapter Number/Appendix Letter,h21,子"/>
    <w:basedOn w:val="a3"/>
    <w:next w:val="a3"/>
    <w:link w:val="22"/>
    <w:uiPriority w:val="9"/>
    <w:qFormat/>
    <w:pPr>
      <w:keepNext/>
      <w:keepLines/>
      <w:spacing w:before="260" w:after="260" w:line="413" w:lineRule="auto"/>
      <w:outlineLvl w:val="1"/>
    </w:pPr>
    <w:rPr>
      <w:rFonts w:ascii="Arial" w:eastAsia="黑体" w:hAnsi="Arial" w:hint="eastAsia"/>
      <w:b/>
      <w:kern w:val="0"/>
      <w:sz w:val="32"/>
    </w:rPr>
  </w:style>
  <w:style w:type="paragraph" w:styleId="31">
    <w:name w:val="heading 3"/>
    <w:aliases w:val="H3,h3,3rd level,Level 3 Head,l3,CT,sect1.2.3,第二层条,第三层,Heading 3 - old,level_3,PIM 3,sect1.2.31,sect1.2.32,sect1.2.311,sect1.2.33,sect1.2.312,prop3,3heading,heading 3,Heading 31,Bold Head,bh,h31,Heading 3 - old1,Level 3 Head1,H31,level_31"/>
    <w:basedOn w:val="a3"/>
    <w:next w:val="a3"/>
    <w:link w:val="32"/>
    <w:uiPriority w:val="9"/>
    <w:qFormat/>
    <w:pPr>
      <w:keepNext/>
      <w:keepLines/>
      <w:spacing w:before="260" w:after="260" w:line="413" w:lineRule="auto"/>
      <w:outlineLvl w:val="2"/>
    </w:pPr>
    <w:rPr>
      <w:rFonts w:hint="eastAsia"/>
      <w:b/>
      <w:kern w:val="0"/>
      <w:sz w:val="32"/>
    </w:rPr>
  </w:style>
  <w:style w:type="paragraph" w:styleId="40">
    <w:name w:val="heading 4"/>
    <w:aliases w:val="h4,第三层条,第四层,First Subheading,H4,sect 1.2.3.4,Ref Heading 1,rh1,sect 1.2.3.41,Ref Heading 11,rh11,sect 1.2.3.42,Ref Heading 12,rh12,sect 1.2.3.411,Ref Heading 111,rh111,sect 1.2.3.43,Ref Heading 13,rh13,sect 5.4.1.412,Ref Heading 112,rh112,PIM 4,bl"/>
    <w:basedOn w:val="a3"/>
    <w:next w:val="a3"/>
    <w:link w:val="41"/>
    <w:qFormat/>
    <w:pPr>
      <w:keepNext/>
      <w:keepLines/>
      <w:spacing w:before="280" w:after="290" w:line="372" w:lineRule="auto"/>
      <w:outlineLvl w:val="3"/>
    </w:pPr>
    <w:rPr>
      <w:rFonts w:ascii="Arial" w:eastAsia="黑体" w:hAnsi="Arial" w:hint="eastAsia"/>
      <w:b/>
      <w:kern w:val="0"/>
      <w:sz w:val="28"/>
    </w:rPr>
  </w:style>
  <w:style w:type="paragraph" w:styleId="51">
    <w:name w:val="heading 5"/>
    <w:aliases w:val="h5,第四层条,dash,ds,dd,第五层,Roman list,H5,PIM 5,heading 5,55,Block Label,c2标题 5,h51,heading 51,h52,heading 52,h53,heading 53,一.标题 5,Table label,l5,hm,mh2,Module heading 2,Head 5,list 5,5,1.1.1.1.1标题 5,标ghfhg题 5,ggg,Heading5,口,口1,口2,l5+to,一,Level 3 - i,d"/>
    <w:basedOn w:val="a3"/>
    <w:next w:val="a3"/>
    <w:link w:val="52"/>
    <w:qFormat/>
    <w:pPr>
      <w:keepNext/>
      <w:keepLines/>
      <w:spacing w:before="280" w:after="290" w:line="372" w:lineRule="auto"/>
      <w:outlineLvl w:val="4"/>
    </w:pPr>
    <w:rPr>
      <w:rFonts w:hint="eastAsia"/>
      <w:b/>
      <w:kern w:val="0"/>
      <w:sz w:val="28"/>
    </w:rPr>
  </w:style>
  <w:style w:type="paragraph" w:styleId="60">
    <w:name w:val="heading 6"/>
    <w:aliases w:val="h6,第五层条,Bullet list,H6,PIM 6,L6,ITT t6,PA Appendix,T6,6,61,62,Third Subheading,BOD 4,heading 6,Bullet list1,Bullet list2,Bullet list11,Bullet list3,Bullet list12,Bullet list21,Bullet list111,Bullet lis,l6,hsm,submodule heading,正文六级标题,sub-dash,sd,原始"/>
    <w:basedOn w:val="a3"/>
    <w:next w:val="a3"/>
    <w:link w:val="61"/>
    <w:pPr>
      <w:keepNext/>
      <w:keepLines/>
      <w:spacing w:before="240" w:after="64" w:line="317" w:lineRule="auto"/>
      <w:outlineLvl w:val="5"/>
    </w:pPr>
    <w:rPr>
      <w:rFonts w:ascii="Arial" w:eastAsia="黑体" w:hAnsi="Arial" w:hint="eastAsia"/>
      <w:b/>
      <w:kern w:val="0"/>
    </w:rPr>
  </w:style>
  <w:style w:type="paragraph" w:styleId="7">
    <w:name w:val="heading 7"/>
    <w:aliases w:val="letter list,PIM 7,L7,ITT t7,PA Appendix Major,T7,(use for appendix),不用,H7,sdf,h7,st,SDL title,NICMAN Heading 7,H TIMES1,Legal Level 1.1.,•H7,（1）,表名,标题 76,1.1.1.1.1.1.1标题 7,正文七级标题,Level 1.1,1.标题 6,第六层条,appendix,小标题1,PIM 71,H71,l7,Heading 7"/>
    <w:basedOn w:val="a3"/>
    <w:next w:val="a3"/>
    <w:link w:val="70"/>
    <w:pPr>
      <w:keepNext/>
      <w:keepLines/>
      <w:spacing w:before="240" w:after="64" w:line="317" w:lineRule="auto"/>
      <w:outlineLvl w:val="6"/>
    </w:pPr>
    <w:rPr>
      <w:b/>
    </w:rPr>
  </w:style>
  <w:style w:type="paragraph" w:styleId="8">
    <w:name w:val="heading 8"/>
    <w:aliases w:val="注意框体,ITT t8,PA Appendix Minor,T8,(use for figures),(figure),action,8,r,requirement,req2,Reference List,heading 8, action,action1,action2,action11,action3,action4,action5,action6,action7,action12,action21,action111,action31,action8,action13,action22"/>
    <w:basedOn w:val="a3"/>
    <w:next w:val="a3"/>
    <w:link w:val="80"/>
    <w:uiPriority w:val="9"/>
    <w:qFormat/>
    <w:rsid w:val="00FE5B3F"/>
    <w:pPr>
      <w:keepNext/>
      <w:keepLines/>
      <w:tabs>
        <w:tab w:val="num" w:pos="360"/>
      </w:tabs>
      <w:adjustRightInd w:val="0"/>
      <w:spacing w:before="240" w:after="64" w:line="320" w:lineRule="atLeast"/>
      <w:ind w:firstLineChars="200" w:firstLine="425"/>
      <w:textAlignment w:val="baseline"/>
      <w:outlineLvl w:val="7"/>
    </w:pPr>
    <w:rPr>
      <w:rFonts w:ascii="Arial" w:eastAsia="黑体" w:hAnsi="Arial"/>
      <w:kern w:val="0"/>
    </w:rPr>
  </w:style>
  <w:style w:type="paragraph" w:styleId="9">
    <w:name w:val="heading 9"/>
    <w:aliases w:val="PIM 9,huh,13,ITT t9,T9,Bijlage,Appendix,(use for tables),标,progress,App Heading,Titre 10,9,rb,req bullet,req1,heading 9, progress,progress1,progress2,progress11,progress3,progress4,progress5,progress6,progress7,progress12,progress21,progress111,不用9"/>
    <w:basedOn w:val="a3"/>
    <w:next w:val="a3"/>
    <w:link w:val="90"/>
    <w:uiPriority w:val="9"/>
    <w:qFormat/>
    <w:rsid w:val="00FE5B3F"/>
    <w:pPr>
      <w:keepNext/>
      <w:keepLines/>
      <w:tabs>
        <w:tab w:val="num" w:pos="360"/>
      </w:tabs>
      <w:adjustRightInd w:val="0"/>
      <w:spacing w:before="240" w:after="64" w:line="320" w:lineRule="atLeast"/>
      <w:ind w:firstLineChars="200" w:firstLine="425"/>
      <w:textAlignment w:val="baseline"/>
      <w:outlineLvl w:val="8"/>
    </w:pPr>
    <w:rPr>
      <w:rFonts w:ascii="Arial" w:eastAsia="黑体" w:hAnsi="Arial"/>
      <w:kern w:val="0"/>
      <w:sz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annotation reference"/>
    <w:rPr>
      <w:rFonts w:ascii="Times New Roman" w:hint="default"/>
      <w:sz w:val="21"/>
    </w:rPr>
  </w:style>
  <w:style w:type="character" w:styleId="a8">
    <w:name w:val="Hyperlink"/>
    <w:uiPriority w:val="99"/>
    <w:rPr>
      <w:rFonts w:ascii="Times New Roman" w:hint="default"/>
      <w:color w:val="0000FF"/>
      <w:u w:val="single"/>
    </w:rPr>
  </w:style>
  <w:style w:type="character" w:styleId="a9">
    <w:name w:val="page number"/>
    <w:rPr>
      <w:rFonts w:ascii="Times New Roman" w:eastAsia="Tahoma" w:hint="eastAsia"/>
    </w:rPr>
  </w:style>
  <w:style w:type="character" w:customStyle="1" w:styleId="4CharChar">
    <w:name w:val="_标题4 Char Char"/>
    <w:link w:val="4"/>
    <w:rPr>
      <w:rFonts w:ascii="Arial" w:eastAsia="黑体" w:hAnsi="Arial"/>
      <w:kern w:val="2"/>
      <w:sz w:val="28"/>
      <w:szCs w:val="22"/>
    </w:rPr>
  </w:style>
  <w:style w:type="character" w:customStyle="1" w:styleId="Char1">
    <w:name w:val="纯文本 Char1"/>
    <w:rPr>
      <w:rFonts w:ascii="宋体" w:eastAsia="宋体" w:hAnsi="Courier New" w:hint="eastAsia"/>
      <w:kern w:val="2"/>
      <w:sz w:val="21"/>
    </w:rPr>
  </w:style>
  <w:style w:type="character" w:customStyle="1" w:styleId="32">
    <w:name w:val="标题 3 字符"/>
    <w:aliases w:val="H3 字符,h3 字符,3rd level 字符,Level 3 Head 字符,l3 字符,CT 字符,sect1.2.3 字符,第二层条 字符,第三层 字符,Heading 3 - old 字符,level_3 字符,PIM 3 字符,sect1.2.31 字符,sect1.2.32 字符,sect1.2.311 字符,sect1.2.33 字符,sect1.2.312 字符,prop3 字符,3heading 字符,heading 3 字符,Heading 31 字符,bh 字符"/>
    <w:link w:val="31"/>
    <w:uiPriority w:val="9"/>
    <w:rPr>
      <w:rFonts w:ascii="Times New Roman" w:eastAsia="宋体" w:hAnsi="Times New Roman" w:hint="eastAsia"/>
      <w:b/>
      <w:sz w:val="32"/>
    </w:rPr>
  </w:style>
  <w:style w:type="character" w:customStyle="1" w:styleId="2Char">
    <w:name w:val="_标题2 Char"/>
    <w:rPr>
      <w:rFonts w:ascii="Arial" w:eastAsia="黑体" w:hAnsi="Arial"/>
      <w:bCs/>
      <w:kern w:val="2"/>
      <w:sz w:val="32"/>
      <w:szCs w:val="32"/>
    </w:rPr>
  </w:style>
  <w:style w:type="character" w:customStyle="1" w:styleId="Char10">
    <w:name w:val="页脚 Char1"/>
    <w:rPr>
      <w:rFonts w:ascii="Times New Roman" w:eastAsia="宋体" w:hAnsi="Times New Roman" w:hint="eastAsia"/>
      <w:sz w:val="18"/>
    </w:rPr>
  </w:style>
  <w:style w:type="character" w:customStyle="1" w:styleId="CharChar">
    <w:name w:val="页脚 Char Char"/>
    <w:rPr>
      <w:rFonts w:ascii="Times New Roman" w:eastAsia="黑体" w:hint="eastAsia"/>
      <w:sz w:val="18"/>
    </w:rPr>
  </w:style>
  <w:style w:type="character" w:customStyle="1" w:styleId="Char">
    <w:name w:val="_正文 Char"/>
    <w:rsid w:val="000F3F5E"/>
    <w:rPr>
      <w:kern w:val="2"/>
      <w:sz w:val="24"/>
      <w:szCs w:val="24"/>
    </w:rPr>
  </w:style>
  <w:style w:type="character" w:customStyle="1" w:styleId="aa">
    <w:name w:val="正文缩进 字符"/>
    <w:aliases w:val="表正文 字符,正文非缩进 字符,特点 字符,正文双线 字符"/>
    <w:link w:val="ab"/>
    <w:rPr>
      <w:kern w:val="2"/>
      <w:sz w:val="24"/>
    </w:rPr>
  </w:style>
  <w:style w:type="character" w:customStyle="1" w:styleId="11">
    <w:name w:val="标题 1 字符"/>
    <w:aliases w:val="H1 字符,Header1 字符,h1 字符,Section Head 字符,1st level 字符,l1 字符,1 字符,H11 字符,H12 字符,H13 字符,H14 字符,H15 字符,H16 字符,H17 字符,Level 1 Topic Heading 字符,Head 1 字符,Head 11 字符,Head 12 字符,Head 111 字符,Head 13 字符,Head 112 字符,Head 14 字符,Head 113 字符,Head 15 字符,标书1 字符"/>
    <w:link w:val="1"/>
    <w:uiPriority w:val="9"/>
    <w:rPr>
      <w:rFonts w:ascii="Times New Roman" w:eastAsia="宋体" w:hAnsi="Times New Roman" w:hint="eastAsia"/>
      <w:b/>
      <w:kern w:val="44"/>
      <w:sz w:val="44"/>
    </w:rPr>
  </w:style>
  <w:style w:type="character" w:customStyle="1" w:styleId="12">
    <w:name w:val="页眉 字符1"/>
    <w:link w:val="ac"/>
    <w:uiPriority w:val="99"/>
    <w:rPr>
      <w:rFonts w:ascii="Times New Roman" w:eastAsia="黑体" w:hint="eastAsia"/>
      <w:sz w:val="18"/>
    </w:rPr>
  </w:style>
  <w:style w:type="character" w:customStyle="1" w:styleId="22">
    <w:name w:val="标题 2 字符2"/>
    <w:aliases w:val="第一层条 字符,第二层 字符,H2 字符,h2 字符,Heading 2 Hidden 字符,Heading 2 CCBS 字符,heading 2 字符,第一章 标题 2 字符,（一） 字符,PIM2 字符,Titre3 字符,HD2 字符,sect 1.2 字符,H21 字符,sect 1.21 字符,H22 字符,sect 1.22 字符,H211 字符,sect 1.211 字符,H23 字符,sect 1.23 字符,H212 字符,sect 1.212 字符,DO 字符"/>
    <w:link w:val="2"/>
    <w:qFormat/>
    <w:rPr>
      <w:rFonts w:ascii="Arial" w:eastAsia="黑体" w:hAnsi="Arial" w:hint="eastAsia"/>
      <w:b/>
      <w:sz w:val="32"/>
    </w:rPr>
  </w:style>
  <w:style w:type="character" w:customStyle="1" w:styleId="41">
    <w:name w:val="标题 4 字符"/>
    <w:aliases w:val="h4 字符,第三层条 字符,第四层 字符,First Subheading 字符,H4 字符,sect 1.2.3.4 字符,Ref Heading 1 字符,rh1 字符,sect 1.2.3.41 字符,Ref Heading 11 字符,rh11 字符,sect 1.2.3.42 字符,Ref Heading 12 字符,rh12 字符,sect 1.2.3.411 字符,Ref Heading 111 字符,rh111 字符,sect 1.2.3.43 字符,rh13 字符"/>
    <w:link w:val="40"/>
    <w:rPr>
      <w:rFonts w:ascii="Arial" w:eastAsia="黑体" w:hAnsi="Arial" w:hint="eastAsia"/>
      <w:b/>
      <w:sz w:val="28"/>
    </w:rPr>
  </w:style>
  <w:style w:type="character" w:customStyle="1" w:styleId="2Char0">
    <w:name w:val="三线一单2级 Char"/>
    <w:link w:val="20"/>
    <w:rsid w:val="00807951"/>
    <w:rPr>
      <w:rFonts w:ascii="Arial" w:eastAsia="宋体" w:hAnsi="Arial"/>
      <w:b/>
      <w:kern w:val="2"/>
      <w:sz w:val="30"/>
    </w:rPr>
  </w:style>
  <w:style w:type="character" w:customStyle="1" w:styleId="52">
    <w:name w:val="标题 5 字符"/>
    <w:aliases w:val="h5 字符,第四层条 字符,dash 字符,ds 字符,dd 字符,第五层 字符,Roman list 字符,H5 字符,PIM 5 字符,heading 5 字符,55 字符,Block Label 字符,c2标题 5 字符,h51 字符,heading 51 字符,h52 字符,heading 52 字符,h53 字符,heading 53 字符,一.标题 5 字符,Table label 字符,l5 字符,hm 字符,mh2 字符,Module heading 2 字符,5 字符"/>
    <w:link w:val="51"/>
    <w:rPr>
      <w:rFonts w:ascii="Times New Roman" w:eastAsia="宋体" w:hAnsi="Times New Roman" w:hint="eastAsia"/>
      <w:b/>
      <w:sz w:val="28"/>
    </w:rPr>
  </w:style>
  <w:style w:type="character" w:customStyle="1" w:styleId="Char11">
    <w:name w:val="页眉 Char1"/>
    <w:rPr>
      <w:rFonts w:ascii="Times New Roman" w:eastAsia="宋体" w:hAnsi="Times New Roman" w:hint="eastAsia"/>
      <w:sz w:val="18"/>
    </w:rPr>
  </w:style>
  <w:style w:type="character" w:customStyle="1" w:styleId="61">
    <w:name w:val="标题 6 字符"/>
    <w:aliases w:val="h6 字符,第五层条 字符,Bullet list 字符,H6 字符,PIM 6 字符,L6 字符,ITT t6 字符,PA Appendix 字符,T6 字符,6 字符,61 字符,62 字符,Third Subheading 字符,BOD 4 字符,heading 6 字符,Bullet list1 字符,Bullet list2 字符,Bullet list11 字符,Bullet list3 字符,Bullet list12 字符,Bullet list21 字符,l6 字符"/>
    <w:link w:val="60"/>
    <w:rPr>
      <w:rFonts w:ascii="Arial" w:eastAsia="黑体" w:hAnsi="Arial" w:hint="eastAsia"/>
      <w:b/>
      <w:sz w:val="24"/>
    </w:rPr>
  </w:style>
  <w:style w:type="character" w:customStyle="1" w:styleId="70">
    <w:name w:val="标题 7 字符"/>
    <w:aliases w:val="letter list 字符,PIM 7 字符,L7 字符,ITT t7 字符,PA Appendix Major 字符,T7 字符,(use for appendix) 字符,不用 字符,H7 字符,sdf 字符,h7 字符,st 字符,SDL title 字符,NICMAN Heading 7 字符,H TIMES1 字符,Legal Level 1.1. 字符,•H7 字符,（1） 字符,表名 字符,标题 76 字符,1.1.1.1.1.1.1标题 7 字符,正文七级标题 字符"/>
    <w:link w:val="7"/>
    <w:rPr>
      <w:b/>
      <w:kern w:val="2"/>
      <w:sz w:val="24"/>
    </w:rPr>
  </w:style>
  <w:style w:type="character" w:customStyle="1" w:styleId="ad">
    <w:name w:val="纯文本 字符"/>
    <w:aliases w:val="普通文字 Char Char Char Char Char 字符"/>
    <w:link w:val="ae"/>
    <w:rPr>
      <w:rFonts w:ascii="宋体" w:eastAsia="宋体" w:hAnsi="Courier New" w:hint="eastAsia"/>
      <w:kern w:val="2"/>
      <w:sz w:val="21"/>
    </w:rPr>
  </w:style>
  <w:style w:type="character" w:customStyle="1" w:styleId="CharChar0">
    <w:name w:val="批注文字 Char Char"/>
    <w:rPr>
      <w:rFonts w:ascii="Times New Roman" w:eastAsia="宋体" w:hint="eastAsia"/>
      <w:kern w:val="2"/>
      <w:sz w:val="24"/>
      <w:lang w:val="en-US" w:eastAsia="zh-CN"/>
    </w:rPr>
  </w:style>
  <w:style w:type="character" w:customStyle="1" w:styleId="af">
    <w:name w:val="批注框文本 字符"/>
    <w:link w:val="af0"/>
    <w:rPr>
      <w:kern w:val="2"/>
      <w:sz w:val="18"/>
      <w:szCs w:val="18"/>
    </w:rPr>
  </w:style>
  <w:style w:type="character" w:customStyle="1" w:styleId="af1">
    <w:name w:val="批注文字 字符"/>
    <w:link w:val="af2"/>
    <w:uiPriority w:val="99"/>
    <w:rPr>
      <w:rFonts w:ascii="Times New Roman" w:hint="default"/>
      <w:kern w:val="2"/>
      <w:sz w:val="21"/>
    </w:rPr>
  </w:style>
  <w:style w:type="character" w:customStyle="1" w:styleId="2Char1">
    <w:name w:val="啊啊啊2！！！！！！ Char"/>
    <w:link w:val="21"/>
    <w:rPr>
      <w:rFonts w:ascii="Times New Roman" w:hint="default"/>
      <w:kern w:val="2"/>
      <w:sz w:val="21"/>
    </w:rPr>
  </w:style>
  <w:style w:type="character" w:customStyle="1" w:styleId="Char0">
    <w:name w:val="页眉 Char"/>
    <w:rPr>
      <w:rFonts w:ascii="Times New Roman" w:hint="default"/>
      <w:kern w:val="2"/>
      <w:sz w:val="18"/>
    </w:rPr>
  </w:style>
  <w:style w:type="character" w:customStyle="1" w:styleId="13">
    <w:name w:val="页脚 字符1"/>
    <w:link w:val="af3"/>
    <w:uiPriority w:val="99"/>
    <w:rPr>
      <w:rFonts w:ascii="Times New Roman" w:hint="default"/>
      <w:kern w:val="2"/>
      <w:sz w:val="18"/>
    </w:rPr>
  </w:style>
  <w:style w:type="character" w:customStyle="1" w:styleId="Char2">
    <w:name w:val="标题 Char2"/>
    <w:rPr>
      <w:rFonts w:ascii="Cambria" w:hint="default"/>
      <w:b/>
      <w:kern w:val="2"/>
      <w:sz w:val="32"/>
    </w:rPr>
  </w:style>
  <w:style w:type="character" w:customStyle="1" w:styleId="Char3">
    <w:name w:val="_图片 Char"/>
    <w:link w:val="af4"/>
    <w:rPr>
      <w:kern w:val="2"/>
      <w:sz w:val="24"/>
    </w:rPr>
  </w:style>
  <w:style w:type="character" w:customStyle="1" w:styleId="af5">
    <w:name w:val="标题 字符"/>
    <w:link w:val="af6"/>
    <w:uiPriority w:val="10"/>
    <w:rPr>
      <w:rFonts w:ascii="Arial" w:eastAsia="宋体" w:hAnsi="Arial" w:hint="eastAsia"/>
      <w:b/>
      <w:sz w:val="32"/>
    </w:rPr>
  </w:style>
  <w:style w:type="character" w:customStyle="1" w:styleId="Char4">
    <w:name w:val="_表格标题 Char"/>
    <w:link w:val="af7"/>
    <w:rPr>
      <w:b/>
      <w:sz w:val="24"/>
    </w:rPr>
  </w:style>
  <w:style w:type="character" w:customStyle="1" w:styleId="CharChar1">
    <w:name w:val="_正文段落 Char Char"/>
    <w:link w:val="af8"/>
    <w:rPr>
      <w:rFonts w:ascii="Times New Roman" w:hint="default"/>
      <w:sz w:val="24"/>
    </w:rPr>
  </w:style>
  <w:style w:type="character" w:customStyle="1" w:styleId="CharChar2">
    <w:name w:val="_正文 Char Char"/>
    <w:link w:val="af9"/>
    <w:rPr>
      <w:rFonts w:ascii="Times New Roman" w:hint="default"/>
      <w:kern w:val="2"/>
      <w:sz w:val="24"/>
    </w:rPr>
  </w:style>
  <w:style w:type="character" w:customStyle="1" w:styleId="afa">
    <w:name w:val="文档结构图 字符"/>
    <w:link w:val="afb"/>
    <w:rPr>
      <w:rFonts w:ascii="宋体"/>
      <w:kern w:val="2"/>
      <w:sz w:val="18"/>
      <w:szCs w:val="18"/>
    </w:rPr>
  </w:style>
  <w:style w:type="character" w:customStyle="1" w:styleId="afc">
    <w:name w:val="正文文本 字符"/>
    <w:link w:val="afd"/>
    <w:rPr>
      <w:kern w:val="2"/>
      <w:sz w:val="21"/>
    </w:rPr>
  </w:style>
  <w:style w:type="character" w:customStyle="1" w:styleId="Char5">
    <w:name w:val="三线一单_表格图名 Char"/>
    <w:link w:val="afe"/>
    <w:rPr>
      <w:rFonts w:hint="default"/>
      <w:sz w:val="24"/>
    </w:rPr>
  </w:style>
  <w:style w:type="character" w:customStyle="1" w:styleId="Char6">
    <w:name w:val="批注框文本 Char"/>
    <w:link w:val="14"/>
    <w:rPr>
      <w:rFonts w:ascii="Times New Roman" w:hint="default"/>
      <w:sz w:val="18"/>
    </w:rPr>
  </w:style>
  <w:style w:type="character" w:customStyle="1" w:styleId="Char7">
    <w:name w:val="批注文字 Char"/>
    <w:rPr>
      <w:rFonts w:ascii="Times New Roman" w:hint="default"/>
      <w:sz w:val="24"/>
    </w:rPr>
  </w:style>
  <w:style w:type="character" w:customStyle="1" w:styleId="Char8">
    <w:name w:val="批注主题 Char"/>
    <w:link w:val="15"/>
    <w:qFormat/>
    <w:rPr>
      <w:rFonts w:ascii="Times New Roman" w:eastAsia="宋体" w:hint="eastAsia"/>
      <w:b/>
      <w:kern w:val="2"/>
      <w:sz w:val="24"/>
      <w:lang w:val="en-US" w:eastAsia="zh-CN"/>
    </w:rPr>
  </w:style>
  <w:style w:type="character" w:customStyle="1" w:styleId="Char12">
    <w:name w:val="批注主题 Char1"/>
    <w:rPr>
      <w:rFonts w:ascii="Times New Roman" w:hint="default"/>
      <w:b/>
      <w:sz w:val="24"/>
    </w:rPr>
  </w:style>
  <w:style w:type="character" w:customStyle="1" w:styleId="Char9">
    <w:name w:val="标题 Char"/>
    <w:uiPriority w:val="10"/>
    <w:rPr>
      <w:rFonts w:ascii="Cambria" w:hint="default"/>
      <w:b/>
      <w:kern w:val="2"/>
      <w:sz w:val="32"/>
    </w:rPr>
  </w:style>
  <w:style w:type="character" w:customStyle="1" w:styleId="htmlval1">
    <w:name w:val="html_val1"/>
    <w:rPr>
      <w:color w:val="0000FF"/>
    </w:rPr>
  </w:style>
  <w:style w:type="character" w:customStyle="1" w:styleId="1Char">
    <w:name w:val="正文1 Char"/>
    <w:link w:val="16"/>
    <w:rPr>
      <w:sz w:val="21"/>
      <w:szCs w:val="24"/>
    </w:rPr>
  </w:style>
  <w:style w:type="character" w:customStyle="1" w:styleId="Chara">
    <w:name w:val="_正文段落 Char"/>
    <w:rPr>
      <w:kern w:val="2"/>
      <w:sz w:val="24"/>
      <w:szCs w:val="24"/>
    </w:rPr>
  </w:style>
  <w:style w:type="character" w:customStyle="1" w:styleId="3Char">
    <w:name w:val="三线一单3级 Char"/>
    <w:link w:val="3"/>
    <w:rsid w:val="002E73D5"/>
    <w:rPr>
      <w:rFonts w:ascii="Arial" w:hAnsi="Arial"/>
      <w:b/>
      <w:sz w:val="28"/>
      <w:szCs w:val="22"/>
    </w:rPr>
  </w:style>
  <w:style w:type="character" w:customStyle="1" w:styleId="Charb">
    <w:name w:val="_列表 Char"/>
    <w:link w:val="aff"/>
    <w:rPr>
      <w:sz w:val="24"/>
    </w:rPr>
  </w:style>
  <w:style w:type="character" w:customStyle="1" w:styleId="Charc">
    <w:name w:val="_正文段落加粗 Char"/>
    <w:link w:val="aff0"/>
    <w:rPr>
      <w:b/>
      <w:sz w:val="24"/>
    </w:rPr>
  </w:style>
  <w:style w:type="character" w:customStyle="1" w:styleId="Chard">
    <w:name w:val="_表格文字 Char"/>
    <w:rPr>
      <w:kern w:val="2"/>
      <w:sz w:val="21"/>
      <w:szCs w:val="24"/>
    </w:rPr>
  </w:style>
  <w:style w:type="paragraph" w:styleId="ab">
    <w:name w:val="Normal Indent"/>
    <w:aliases w:val="表正文,正文非缩进,特点,正文双线"/>
    <w:basedOn w:val="a3"/>
    <w:link w:val="aa"/>
    <w:pPr>
      <w:ind w:firstLine="72"/>
    </w:pPr>
  </w:style>
  <w:style w:type="paragraph" w:styleId="afb">
    <w:name w:val="Document Map"/>
    <w:basedOn w:val="a3"/>
    <w:link w:val="afa"/>
    <w:unhideWhenUsed/>
    <w:rPr>
      <w:rFonts w:ascii="宋体"/>
      <w:sz w:val="18"/>
      <w:szCs w:val="18"/>
    </w:rPr>
  </w:style>
  <w:style w:type="paragraph" w:styleId="aff1">
    <w:name w:val="caption"/>
    <w:aliases w:val=" Char3, Char2 Char,题注-QBPT,题注-QBPT Char,Char2,Char2 Char,CaptionDHI,题注 Char Char Char Char1,题注 Char Char Char Char Char,题注 Char Char Char Char Char Char Char Char Char,题注1 Char,题注 Char Char Char1 Char,题注 Char Char Char Char1 Char Char Char Char,题注：表格"/>
    <w:basedOn w:val="a3"/>
    <w:next w:val="a3"/>
    <w:link w:val="aff2"/>
    <w:uiPriority w:val="35"/>
    <w:qFormat/>
    <w:rPr>
      <w:rFonts w:ascii="Arial" w:eastAsia="黑体" w:hAnsi="Arial" w:hint="eastAsia"/>
      <w:sz w:val="20"/>
    </w:rPr>
  </w:style>
  <w:style w:type="paragraph" w:styleId="af2">
    <w:name w:val="annotation text"/>
    <w:basedOn w:val="a3"/>
    <w:link w:val="af1"/>
    <w:pPr>
      <w:jc w:val="left"/>
    </w:pPr>
  </w:style>
  <w:style w:type="paragraph" w:styleId="af3">
    <w:name w:val="footer"/>
    <w:basedOn w:val="a3"/>
    <w:link w:val="13"/>
    <w:uiPriority w:val="99"/>
    <w:pPr>
      <w:tabs>
        <w:tab w:val="center" w:pos="4153"/>
        <w:tab w:val="right" w:pos="8306"/>
      </w:tabs>
      <w:snapToGrid w:val="0"/>
      <w:jc w:val="left"/>
    </w:pPr>
    <w:rPr>
      <w:sz w:val="18"/>
    </w:rPr>
  </w:style>
  <w:style w:type="paragraph" w:styleId="afd">
    <w:name w:val="Body Text"/>
    <w:basedOn w:val="a3"/>
    <w:link w:val="afc"/>
    <w:pPr>
      <w:spacing w:after="120"/>
    </w:pPr>
  </w:style>
  <w:style w:type="paragraph" w:styleId="17">
    <w:name w:val="toc 1"/>
    <w:aliases w:val="toc 1"/>
    <w:basedOn w:val="a3"/>
    <w:next w:val="a3"/>
    <w:uiPriority w:val="39"/>
    <w:qFormat/>
    <w:rsid w:val="00E847B2"/>
    <w:pPr>
      <w:tabs>
        <w:tab w:val="right" w:leader="dot" w:pos="8296"/>
      </w:tabs>
    </w:pPr>
    <w:rPr>
      <w:rFonts w:ascii="Tahoma" w:hAnsi="Tahoma" w:hint="eastAsia"/>
    </w:rPr>
  </w:style>
  <w:style w:type="paragraph" w:styleId="ae">
    <w:name w:val="Plain Text"/>
    <w:aliases w:val="普通文字 Char Char Char Char Char"/>
    <w:basedOn w:val="a3"/>
    <w:link w:val="ad"/>
    <w:rPr>
      <w:rFonts w:ascii="宋体" w:hAnsi="Courier New" w:hint="eastAsia"/>
    </w:rPr>
  </w:style>
  <w:style w:type="paragraph" w:styleId="af6">
    <w:name w:val="Title"/>
    <w:basedOn w:val="a3"/>
    <w:link w:val="af5"/>
    <w:uiPriority w:val="10"/>
    <w:qFormat/>
    <w:pPr>
      <w:spacing w:before="240" w:after="60"/>
      <w:jc w:val="center"/>
      <w:outlineLvl w:val="0"/>
    </w:pPr>
    <w:rPr>
      <w:rFonts w:ascii="Arial" w:hAnsi="Arial" w:hint="eastAsia"/>
      <w:b/>
      <w:kern w:val="0"/>
      <w:sz w:val="32"/>
    </w:rPr>
  </w:style>
  <w:style w:type="paragraph" w:styleId="aff3">
    <w:name w:val="Normal (Web)"/>
    <w:basedOn w:val="a3"/>
    <w:uiPriority w:val="99"/>
    <w:unhideWhenUsed/>
    <w:pPr>
      <w:widowControl/>
      <w:spacing w:before="100" w:beforeAutospacing="1" w:after="100" w:afterAutospacing="1"/>
      <w:jc w:val="left"/>
    </w:pPr>
    <w:rPr>
      <w:rFonts w:ascii="宋体" w:hAnsi="宋体" w:cs="宋体"/>
      <w:kern w:val="0"/>
      <w:szCs w:val="24"/>
    </w:rPr>
  </w:style>
  <w:style w:type="paragraph" w:styleId="aff4">
    <w:name w:val="table of figures"/>
    <w:basedOn w:val="a3"/>
    <w:next w:val="a3"/>
    <w:pPr>
      <w:ind w:left="200" w:hangingChars="200" w:hanging="200"/>
    </w:pPr>
    <w:rPr>
      <w:rFonts w:hint="eastAsia"/>
    </w:rPr>
  </w:style>
  <w:style w:type="paragraph" w:styleId="33">
    <w:name w:val="toc 3"/>
    <w:aliases w:val="toc 3"/>
    <w:basedOn w:val="a3"/>
    <w:next w:val="a3"/>
    <w:uiPriority w:val="39"/>
    <w:qFormat/>
    <w:rsid w:val="00E847B2"/>
    <w:pPr>
      <w:ind w:leftChars="400" w:left="400"/>
    </w:pPr>
    <w:rPr>
      <w:rFonts w:ascii="Tahoma" w:hAnsi="Tahoma" w:hint="eastAsia"/>
    </w:rPr>
  </w:style>
  <w:style w:type="paragraph" w:styleId="af0">
    <w:name w:val="Balloon Text"/>
    <w:basedOn w:val="a3"/>
    <w:link w:val="af"/>
    <w:unhideWhenUsed/>
    <w:rPr>
      <w:sz w:val="18"/>
      <w:szCs w:val="18"/>
    </w:rPr>
  </w:style>
  <w:style w:type="paragraph" w:styleId="23">
    <w:name w:val="toc 2"/>
    <w:aliases w:val="toc 2"/>
    <w:basedOn w:val="a3"/>
    <w:next w:val="a3"/>
    <w:uiPriority w:val="39"/>
    <w:qFormat/>
    <w:pPr>
      <w:ind w:leftChars="200" w:left="420"/>
    </w:pPr>
    <w:rPr>
      <w:rFonts w:ascii="Tahoma" w:hAnsi="Tahoma" w:hint="eastAsia"/>
    </w:rPr>
  </w:style>
  <w:style w:type="paragraph" w:styleId="ac">
    <w:name w:val="header"/>
    <w:basedOn w:val="a3"/>
    <w:link w:val="12"/>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rFonts w:eastAsia="黑体" w:hint="eastAsia"/>
      <w:kern w:val="0"/>
      <w:sz w:val="18"/>
    </w:rPr>
  </w:style>
  <w:style w:type="paragraph" w:customStyle="1" w:styleId="af8">
    <w:name w:val="_正文段落"/>
    <w:basedOn w:val="af9"/>
    <w:link w:val="CharChar1"/>
    <w:pPr>
      <w:spacing w:beforeLines="15" w:afterLines="30"/>
      <w:ind w:firstLineChars="200" w:firstLine="200"/>
    </w:pPr>
    <w:rPr>
      <w:kern w:val="0"/>
    </w:rPr>
  </w:style>
  <w:style w:type="paragraph" w:customStyle="1" w:styleId="aff5">
    <w:name w:val="_正文段落斜体"/>
    <w:basedOn w:val="af8"/>
    <w:next w:val="af8"/>
    <w:rPr>
      <w:rFonts w:hint="eastAsia"/>
      <w:i/>
    </w:rPr>
  </w:style>
  <w:style w:type="paragraph" w:customStyle="1" w:styleId="5ArialUnicodeMS">
    <w:name w:val="样式 标题 5 + Arial Unicode MS 非加粗"/>
    <w:basedOn w:val="51"/>
    <w:rPr>
      <w:rFonts w:ascii="Arial Unicode MS" w:eastAsia="Arial Unicode MS" w:hAnsi="Arial Unicode MS"/>
      <w:b w:val="0"/>
      <w:sz w:val="24"/>
    </w:rPr>
  </w:style>
  <w:style w:type="paragraph" w:customStyle="1" w:styleId="aff0">
    <w:name w:val="_正文段落加粗"/>
    <w:basedOn w:val="af8"/>
    <w:link w:val="Charc"/>
    <w:pPr>
      <w:spacing w:afterLines="0"/>
      <w:ind w:firstLine="480"/>
    </w:pPr>
    <w:rPr>
      <w:b/>
    </w:rPr>
  </w:style>
  <w:style w:type="paragraph" w:customStyle="1" w:styleId="100">
    <w:name w:val="样式 样式 _标题1 + 两端对齐 左侧:  0 厘米 首行缩进:  0 厘米 + 小三"/>
    <w:basedOn w:val="31"/>
    <w:rPr>
      <w:sz w:val="30"/>
    </w:rPr>
  </w:style>
  <w:style w:type="paragraph" w:customStyle="1" w:styleId="aff6">
    <w:name w:val="_标题"/>
    <w:basedOn w:val="af6"/>
    <w:next w:val="af9"/>
    <w:rPr>
      <w:rFonts w:eastAsia="黑体"/>
      <w:b w:val="0"/>
      <w:sz w:val="44"/>
    </w:rPr>
  </w:style>
  <w:style w:type="paragraph" w:customStyle="1" w:styleId="af9">
    <w:name w:val="_正文"/>
    <w:basedOn w:val="a3"/>
    <w:link w:val="CharChar2"/>
  </w:style>
  <w:style w:type="paragraph" w:customStyle="1" w:styleId="5ArialUnicodeMS0">
    <w:name w:val="样式 样式 标题 5 + 非加粗 + Arial Unicode MS"/>
    <w:basedOn w:val="53"/>
    <w:rPr>
      <w:rFonts w:ascii="Arial Unicode MS" w:eastAsia="Arial Unicode MS" w:hAnsi="Arial Unicode MS"/>
    </w:rPr>
  </w:style>
  <w:style w:type="paragraph" w:customStyle="1" w:styleId="211">
    <w:name w:val="样式 标题 2 + 段前: 1 行 段后: 1 行"/>
    <w:basedOn w:val="2"/>
    <w:pPr>
      <w:spacing w:beforeLines="50" w:afterLines="50"/>
    </w:pPr>
  </w:style>
  <w:style w:type="paragraph" w:customStyle="1" w:styleId="311">
    <w:name w:val="样式 标题 3 + 段前: 1 行 段后: 1 行"/>
    <w:basedOn w:val="31"/>
    <w:pPr>
      <w:spacing w:beforeLines="50" w:afterLines="50"/>
    </w:pPr>
    <w:rPr>
      <w:b w:val="0"/>
    </w:rPr>
  </w:style>
  <w:style w:type="paragraph" w:customStyle="1" w:styleId="3">
    <w:name w:val="三线一单3级"/>
    <w:basedOn w:val="40"/>
    <w:next w:val="af8"/>
    <w:link w:val="3Char"/>
    <w:qFormat/>
    <w:rsid w:val="002E73D5"/>
    <w:pPr>
      <w:numPr>
        <w:ilvl w:val="2"/>
        <w:numId w:val="1"/>
      </w:numPr>
    </w:pPr>
    <w:rPr>
      <w:rFonts w:eastAsia="宋体" w:hint="default"/>
    </w:rPr>
  </w:style>
  <w:style w:type="paragraph" w:customStyle="1" w:styleId="afe">
    <w:name w:val="三线一单_表格图名"/>
    <w:basedOn w:val="af9"/>
    <w:link w:val="Char5"/>
    <w:qFormat/>
    <w:pPr>
      <w:spacing w:beforeLines="10" w:afterLines="10" w:line="240" w:lineRule="auto"/>
    </w:pPr>
    <w:rPr>
      <w:kern w:val="0"/>
    </w:rPr>
  </w:style>
  <w:style w:type="paragraph" w:customStyle="1" w:styleId="aff7">
    <w:name w:val="_导读表格标题"/>
    <w:basedOn w:val="aff8"/>
    <w:pPr>
      <w:jc w:val="center"/>
    </w:pPr>
    <w:rPr>
      <w:b/>
    </w:rPr>
  </w:style>
  <w:style w:type="paragraph" w:customStyle="1" w:styleId="aff9">
    <w:name w:val="_封面标题"/>
    <w:basedOn w:val="af9"/>
    <w:rPr>
      <w:rFonts w:hint="eastAsia"/>
    </w:rPr>
  </w:style>
  <w:style w:type="paragraph" w:customStyle="1" w:styleId="aff">
    <w:name w:val="_列表"/>
    <w:basedOn w:val="af8"/>
    <w:link w:val="Charb"/>
    <w:pPr>
      <w:tabs>
        <w:tab w:val="left" w:pos="900"/>
      </w:tabs>
      <w:spacing w:afterLines="0"/>
      <w:ind w:left="900" w:firstLineChars="0" w:hanging="420"/>
    </w:pPr>
  </w:style>
  <w:style w:type="paragraph" w:customStyle="1" w:styleId="14">
    <w:name w:val="批注框文本1"/>
    <w:basedOn w:val="a3"/>
    <w:link w:val="Char6"/>
    <w:rPr>
      <w:kern w:val="0"/>
      <w:sz w:val="18"/>
    </w:rPr>
  </w:style>
  <w:style w:type="paragraph" w:customStyle="1" w:styleId="16">
    <w:name w:val="正文1"/>
    <w:basedOn w:val="a3"/>
    <w:link w:val="1Char"/>
    <w:pPr>
      <w:spacing w:line="276" w:lineRule="auto"/>
      <w:ind w:firstLineChars="200" w:firstLine="200"/>
    </w:pPr>
    <w:rPr>
      <w:kern w:val="0"/>
      <w:szCs w:val="24"/>
    </w:rPr>
  </w:style>
  <w:style w:type="paragraph" w:customStyle="1" w:styleId="affa">
    <w:name w:val="封面落款"/>
    <w:pPr>
      <w:snapToGrid w:val="0"/>
      <w:spacing w:line="360" w:lineRule="auto"/>
      <w:jc w:val="center"/>
    </w:pPr>
    <w:rPr>
      <w:rFonts w:eastAsia="楷体_GB2312" w:hint="eastAsia"/>
      <w:b/>
      <w:color w:val="000000"/>
      <w:spacing w:val="60"/>
      <w:sz w:val="30"/>
    </w:rPr>
  </w:style>
  <w:style w:type="paragraph" w:customStyle="1" w:styleId="18">
    <w:name w:val="样式 _标题1 + 两端对齐"/>
    <w:basedOn w:val="20"/>
    <w:rPr>
      <w:rFonts w:cs="宋体"/>
    </w:rPr>
  </w:style>
  <w:style w:type="paragraph" w:customStyle="1" w:styleId="20">
    <w:name w:val="三线一单2级"/>
    <w:basedOn w:val="2"/>
    <w:next w:val="af8"/>
    <w:link w:val="2Char0"/>
    <w:qFormat/>
    <w:rsid w:val="00807951"/>
    <w:rPr>
      <w:rFonts w:eastAsia="宋体" w:hint="default"/>
      <w:kern w:val="2"/>
      <w:sz w:val="30"/>
    </w:rPr>
  </w:style>
  <w:style w:type="paragraph" w:customStyle="1" w:styleId="affb">
    <w:name w:val="_封面文字说明"/>
    <w:basedOn w:val="af9"/>
    <w:rPr>
      <w:rFonts w:eastAsia="黑体" w:hint="eastAsia"/>
      <w:sz w:val="28"/>
    </w:rPr>
  </w:style>
  <w:style w:type="paragraph" w:customStyle="1" w:styleId="50">
    <w:name w:val="_标题5"/>
    <w:basedOn w:val="51"/>
    <w:next w:val="af8"/>
    <w:pPr>
      <w:numPr>
        <w:ilvl w:val="4"/>
        <w:numId w:val="1"/>
      </w:numPr>
    </w:pPr>
    <w:rPr>
      <w:rFonts w:ascii="Arial" w:eastAsia="黑体" w:hAnsi="Arial"/>
      <w:b w:val="0"/>
      <w:sz w:val="24"/>
    </w:rPr>
  </w:style>
  <w:style w:type="paragraph" w:customStyle="1" w:styleId="15">
    <w:name w:val="批注主题1"/>
    <w:basedOn w:val="af2"/>
    <w:next w:val="af2"/>
    <w:link w:val="Char8"/>
    <w:rPr>
      <w:rFonts w:hint="eastAsia"/>
      <w:b/>
    </w:rPr>
  </w:style>
  <w:style w:type="paragraph" w:customStyle="1" w:styleId="19">
    <w:name w:val="三线一单1级"/>
    <w:basedOn w:val="1"/>
    <w:next w:val="af8"/>
    <w:qFormat/>
    <w:rsid w:val="002D53BE"/>
    <w:pPr>
      <w:jc w:val="center"/>
    </w:pPr>
    <w:rPr>
      <w:rFonts w:ascii="Arial" w:hAnsi="Arial"/>
    </w:rPr>
  </w:style>
  <w:style w:type="paragraph" w:customStyle="1" w:styleId="210">
    <w:name w:val="样式 _标题2 + 段前: 1 磅 段后: 0 磅"/>
    <w:basedOn w:val="3"/>
    <w:pPr>
      <w:spacing w:before="20" w:after="0" w:line="413" w:lineRule="auto"/>
      <w:outlineLvl w:val="2"/>
    </w:pPr>
    <w:rPr>
      <w:rFonts w:cs="宋体"/>
    </w:rPr>
  </w:style>
  <w:style w:type="paragraph" w:customStyle="1" w:styleId="1a">
    <w:name w:val="样式 _标题1 + (中文) 宋体"/>
    <w:basedOn w:val="20"/>
  </w:style>
  <w:style w:type="paragraph" w:customStyle="1" w:styleId="4">
    <w:name w:val="_标题4"/>
    <w:basedOn w:val="40"/>
    <w:next w:val="af8"/>
    <w:link w:val="4CharChar"/>
    <w:pPr>
      <w:numPr>
        <w:ilvl w:val="3"/>
        <w:numId w:val="1"/>
      </w:numPr>
    </w:pPr>
    <w:rPr>
      <w:rFonts w:hint="default"/>
      <w:b w:val="0"/>
      <w:kern w:val="2"/>
    </w:rPr>
  </w:style>
  <w:style w:type="paragraph" w:customStyle="1" w:styleId="ParaChar">
    <w:name w:val="默认段落字体 Para Char"/>
    <w:basedOn w:val="a3"/>
    <w:pPr>
      <w:spacing w:before="156" w:afterLines="100"/>
      <w:ind w:left="420" w:firstLineChars="200" w:firstLine="200"/>
    </w:pPr>
    <w:rPr>
      <w:rFonts w:hint="eastAsia"/>
    </w:rPr>
  </w:style>
  <w:style w:type="paragraph" w:customStyle="1" w:styleId="affc">
    <w:name w:val="列表段落"/>
    <w:aliases w:val="List Paragraph,列出段落3,（一）开头,ZJGIS列表项,ZJGIS列表项1,列出段落11,表标题,ZJGIS列表项2,列出段落12,ZJGIS列表项11,列出段落111"/>
    <w:basedOn w:val="a3"/>
    <w:link w:val="Chare"/>
    <w:uiPriority w:val="34"/>
    <w:qFormat/>
    <w:pPr>
      <w:ind w:firstLineChars="200" w:firstLine="420"/>
    </w:pPr>
    <w:rPr>
      <w:sz w:val="30"/>
    </w:rPr>
  </w:style>
  <w:style w:type="paragraph" w:customStyle="1" w:styleId="TOC1">
    <w:name w:val="TOC 标题1"/>
    <w:basedOn w:val="1"/>
    <w:next w:val="a3"/>
    <w:pPr>
      <w:widowControl/>
      <w:spacing w:before="480" w:after="0" w:line="276" w:lineRule="auto"/>
      <w:jc w:val="left"/>
    </w:pPr>
    <w:rPr>
      <w:rFonts w:ascii="Cambria" w:hAnsi="Cambria"/>
      <w:color w:val="365F91"/>
      <w:sz w:val="28"/>
    </w:rPr>
  </w:style>
  <w:style w:type="paragraph" w:customStyle="1" w:styleId="affd">
    <w:name w:val="正文模板"/>
    <w:basedOn w:val="a3"/>
    <w:next w:val="a3"/>
    <w:pPr>
      <w:ind w:firstLineChars="200" w:firstLine="200"/>
      <w:jc w:val="left"/>
    </w:pPr>
    <w:rPr>
      <w:rFonts w:ascii="宋体" w:hAnsi="宋体" w:hint="eastAsia"/>
    </w:rPr>
  </w:style>
  <w:style w:type="paragraph" w:customStyle="1" w:styleId="21">
    <w:name w:val="啊啊啊2！！！！！！"/>
    <w:basedOn w:val="af8"/>
    <w:link w:val="2Char1"/>
    <w:pPr>
      <w:spacing w:before="15" w:after="30"/>
    </w:pPr>
    <w:rPr>
      <w:kern w:val="2"/>
      <w:sz w:val="21"/>
    </w:rPr>
  </w:style>
  <w:style w:type="paragraph" w:customStyle="1" w:styleId="6">
    <w:name w:val="_标题6"/>
    <w:basedOn w:val="60"/>
    <w:next w:val="af8"/>
    <w:pPr>
      <w:numPr>
        <w:ilvl w:val="5"/>
        <w:numId w:val="1"/>
      </w:numPr>
    </w:pPr>
    <w:rPr>
      <w:b w:val="0"/>
    </w:rPr>
  </w:style>
  <w:style w:type="paragraph" w:customStyle="1" w:styleId="212">
    <w:name w:val="样式 首行缩进:  2 字符1"/>
    <w:basedOn w:val="a3"/>
    <w:pPr>
      <w:ind w:firstLineChars="200" w:firstLine="480"/>
    </w:pPr>
    <w:rPr>
      <w:rFonts w:hint="eastAsia"/>
    </w:rPr>
  </w:style>
  <w:style w:type="paragraph" w:customStyle="1" w:styleId="170">
    <w:name w:val="总体设计正文样式17"/>
    <w:basedOn w:val="a3"/>
    <w:pPr>
      <w:ind w:firstLineChars="200" w:firstLine="200"/>
    </w:pPr>
    <w:rPr>
      <w:rFonts w:eastAsia="仿宋_GB2312" w:hint="eastAsia"/>
    </w:rPr>
  </w:style>
  <w:style w:type="paragraph" w:customStyle="1" w:styleId="affe">
    <w:name w:val="总体设计正文样式"/>
    <w:basedOn w:val="a3"/>
    <w:pPr>
      <w:ind w:firstLineChars="200" w:firstLine="200"/>
    </w:pPr>
    <w:rPr>
      <w:rFonts w:eastAsia="仿宋_GB2312" w:hint="eastAsia"/>
    </w:rPr>
  </w:style>
  <w:style w:type="paragraph" w:customStyle="1" w:styleId="aff8">
    <w:name w:val="_导读表格文字"/>
    <w:basedOn w:val="afe"/>
    <w:pPr>
      <w:spacing w:beforeLines="30" w:afterLines="30"/>
    </w:pPr>
    <w:rPr>
      <w:rFonts w:hint="eastAsia"/>
    </w:rPr>
  </w:style>
  <w:style w:type="paragraph" w:customStyle="1" w:styleId="afff">
    <w:name w:val="_正文加粗"/>
    <w:basedOn w:val="af9"/>
    <w:next w:val="af8"/>
    <w:rPr>
      <w:rFonts w:hint="eastAsia"/>
      <w:b/>
    </w:rPr>
  </w:style>
  <w:style w:type="paragraph" w:customStyle="1" w:styleId="af4">
    <w:name w:val="_图片"/>
    <w:basedOn w:val="af9"/>
    <w:next w:val="af8"/>
    <w:link w:val="Char3"/>
  </w:style>
  <w:style w:type="paragraph" w:customStyle="1" w:styleId="40505">
    <w:name w:val="样式 标题 4 + 段前: 0.5 行 段后: 0.5 行"/>
    <w:basedOn w:val="40"/>
  </w:style>
  <w:style w:type="paragraph" w:customStyle="1" w:styleId="1b">
    <w:name w:val="样式1"/>
    <w:basedOn w:val="af8"/>
    <w:link w:val="1Char0"/>
    <w:pPr>
      <w:spacing w:afterLines="0"/>
      <w:ind w:firstLineChars="0" w:firstLine="0"/>
    </w:pPr>
    <w:rPr>
      <w:rFonts w:hint="eastAsia"/>
    </w:rPr>
  </w:style>
  <w:style w:type="paragraph" w:customStyle="1" w:styleId="af7">
    <w:name w:val="_表格标题"/>
    <w:basedOn w:val="afe"/>
    <w:link w:val="Char4"/>
    <w:pPr>
      <w:jc w:val="center"/>
    </w:pPr>
    <w:rPr>
      <w:b/>
    </w:rPr>
  </w:style>
  <w:style w:type="paragraph" w:customStyle="1" w:styleId="afff0">
    <w:name w:val="_题注"/>
    <w:basedOn w:val="a3"/>
    <w:pPr>
      <w:jc w:val="center"/>
    </w:pPr>
    <w:rPr>
      <w:rFonts w:ascii="Arial" w:eastAsia="黑体" w:hAnsi="Arial" w:hint="eastAsia"/>
    </w:rPr>
  </w:style>
  <w:style w:type="paragraph" w:customStyle="1" w:styleId="afff1">
    <w:name w:val="_封面文字"/>
    <w:basedOn w:val="af9"/>
    <w:next w:val="af9"/>
    <w:pPr>
      <w:jc w:val="center"/>
    </w:pPr>
    <w:rPr>
      <w:rFonts w:eastAsia="黑体" w:hint="eastAsia"/>
      <w:sz w:val="32"/>
    </w:rPr>
  </w:style>
  <w:style w:type="paragraph" w:customStyle="1" w:styleId="1000">
    <w:name w:val="样式 _标题1 + 两端对齐 左侧:  0 厘米 首行缩进:  0 厘米"/>
    <w:basedOn w:val="20"/>
    <w:rPr>
      <w:rFonts w:cs="宋体"/>
    </w:rPr>
  </w:style>
  <w:style w:type="paragraph" w:styleId="TOC">
    <w:name w:val="TOC Heading"/>
    <w:basedOn w:val="1"/>
    <w:next w:val="a3"/>
    <w:uiPriority w:val="39"/>
    <w:qFormat/>
    <w:pPr>
      <w:widowControl/>
      <w:spacing w:before="480" w:after="0" w:line="276" w:lineRule="auto"/>
      <w:jc w:val="left"/>
      <w:outlineLvl w:val="9"/>
    </w:pPr>
    <w:rPr>
      <w:rFonts w:ascii="Cambria" w:hAnsi="Cambria" w:hint="default"/>
      <w:bCs/>
      <w:color w:val="365F91"/>
      <w:kern w:val="0"/>
      <w:sz w:val="28"/>
      <w:szCs w:val="28"/>
    </w:rPr>
  </w:style>
  <w:style w:type="paragraph" w:customStyle="1" w:styleId="53">
    <w:name w:val="样式 标题 5 + 非加粗"/>
    <w:basedOn w:val="51"/>
    <w:rPr>
      <w:b w:val="0"/>
    </w:rPr>
  </w:style>
  <w:style w:type="table" w:styleId="afff2">
    <w:name w:val="Table Grid"/>
    <w:basedOn w:val="a5"/>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3">
    <w:name w:val="Date"/>
    <w:basedOn w:val="a3"/>
    <w:next w:val="a3"/>
    <w:link w:val="afff4"/>
    <w:unhideWhenUsed/>
    <w:rsid w:val="000F3F5E"/>
    <w:pPr>
      <w:ind w:leftChars="2500" w:left="100"/>
    </w:pPr>
  </w:style>
  <w:style w:type="character" w:customStyle="1" w:styleId="afff4">
    <w:name w:val="日期 字符"/>
    <w:link w:val="afff3"/>
    <w:rsid w:val="000F3F5E"/>
    <w:rPr>
      <w:kern w:val="2"/>
      <w:sz w:val="21"/>
    </w:rPr>
  </w:style>
  <w:style w:type="paragraph" w:styleId="afff5">
    <w:name w:val="Revision"/>
    <w:hidden/>
    <w:unhideWhenUsed/>
    <w:rsid w:val="008D2604"/>
    <w:rPr>
      <w:kern w:val="2"/>
      <w:sz w:val="21"/>
    </w:rPr>
  </w:style>
  <w:style w:type="paragraph" w:styleId="42">
    <w:name w:val="toc 4"/>
    <w:aliases w:val="toc 4"/>
    <w:basedOn w:val="a3"/>
    <w:next w:val="a3"/>
    <w:autoRedefine/>
    <w:uiPriority w:val="39"/>
    <w:unhideWhenUsed/>
    <w:rsid w:val="007826C5"/>
    <w:pPr>
      <w:ind w:leftChars="600" w:left="1260"/>
    </w:pPr>
  </w:style>
  <w:style w:type="paragraph" w:styleId="54">
    <w:name w:val="toc 5"/>
    <w:aliases w:val="toc 5"/>
    <w:basedOn w:val="a3"/>
    <w:next w:val="a3"/>
    <w:autoRedefine/>
    <w:uiPriority w:val="39"/>
    <w:unhideWhenUsed/>
    <w:rsid w:val="007826C5"/>
    <w:pPr>
      <w:ind w:leftChars="800" w:left="1680"/>
    </w:pPr>
  </w:style>
  <w:style w:type="paragraph" w:styleId="62">
    <w:name w:val="toc 6"/>
    <w:aliases w:val="toc 6"/>
    <w:basedOn w:val="a3"/>
    <w:next w:val="a3"/>
    <w:autoRedefine/>
    <w:uiPriority w:val="39"/>
    <w:unhideWhenUsed/>
    <w:rsid w:val="007826C5"/>
    <w:pPr>
      <w:ind w:leftChars="1000" w:left="2100"/>
    </w:pPr>
  </w:style>
  <w:style w:type="paragraph" w:styleId="71">
    <w:name w:val="toc 7"/>
    <w:aliases w:val="toc 7"/>
    <w:basedOn w:val="a3"/>
    <w:next w:val="a3"/>
    <w:autoRedefine/>
    <w:uiPriority w:val="39"/>
    <w:unhideWhenUsed/>
    <w:rsid w:val="007826C5"/>
    <w:pPr>
      <w:ind w:leftChars="1200" w:left="2520"/>
    </w:pPr>
  </w:style>
  <w:style w:type="paragraph" w:styleId="81">
    <w:name w:val="toc 8"/>
    <w:aliases w:val="toc 8"/>
    <w:basedOn w:val="a3"/>
    <w:next w:val="a3"/>
    <w:autoRedefine/>
    <w:uiPriority w:val="39"/>
    <w:unhideWhenUsed/>
    <w:rsid w:val="007826C5"/>
    <w:pPr>
      <w:ind w:leftChars="1400" w:left="2940"/>
    </w:pPr>
  </w:style>
  <w:style w:type="paragraph" w:styleId="91">
    <w:name w:val="toc 9"/>
    <w:aliases w:val="toc 9"/>
    <w:basedOn w:val="a3"/>
    <w:next w:val="a3"/>
    <w:autoRedefine/>
    <w:uiPriority w:val="39"/>
    <w:unhideWhenUsed/>
    <w:rsid w:val="007826C5"/>
    <w:pPr>
      <w:ind w:leftChars="1600" w:left="3360"/>
    </w:pPr>
  </w:style>
  <w:style w:type="paragraph" w:styleId="afff6">
    <w:name w:val="annotation subject"/>
    <w:basedOn w:val="af2"/>
    <w:next w:val="af2"/>
    <w:link w:val="afff7"/>
    <w:unhideWhenUsed/>
    <w:qFormat/>
    <w:rsid w:val="005144B2"/>
    <w:rPr>
      <w:b/>
      <w:bCs/>
    </w:rPr>
  </w:style>
  <w:style w:type="character" w:customStyle="1" w:styleId="afff7">
    <w:name w:val="批注主题 字符"/>
    <w:link w:val="afff6"/>
    <w:uiPriority w:val="99"/>
    <w:semiHidden/>
    <w:rsid w:val="005144B2"/>
    <w:rPr>
      <w:rFonts w:ascii="Times New Roman" w:hint="default"/>
      <w:b/>
      <w:bCs/>
      <w:kern w:val="2"/>
      <w:sz w:val="21"/>
    </w:rPr>
  </w:style>
  <w:style w:type="character" w:customStyle="1" w:styleId="80">
    <w:name w:val="标题 8 字符"/>
    <w:aliases w:val="注意框体 字符,ITT t8 字符,PA Appendix Minor 字符,T8 字符,(use for figures) 字符,(figure) 字符,action 字符,8 字符,r 字符,requirement 字符,req2 字符,Reference List 字符,heading 8 字符, action 字符,action1 字符,action2 字符,action11 字符,action3 字符,action4 字符,action5 字符,action6 字符"/>
    <w:link w:val="8"/>
    <w:uiPriority w:val="9"/>
    <w:rsid w:val="00FE5B3F"/>
    <w:rPr>
      <w:rFonts w:ascii="Arial" w:eastAsia="黑体" w:hAnsi="Arial"/>
      <w:sz w:val="24"/>
    </w:rPr>
  </w:style>
  <w:style w:type="character" w:customStyle="1" w:styleId="90">
    <w:name w:val="标题 9 字符"/>
    <w:aliases w:val="PIM 9 字符,huh 字符,13 字符,ITT t9 字符,T9 字符,Bijlage 字符,Appendix 字符,(use for tables) 字符,标 字符,progress 字符,App Heading 字符,Titre 10 字符,9 字符,rb 字符,req bullet 字符,req1 字符,heading 9 字符, progress 字符,progress1 字符,progress2 字符,progress11 字符,progress3 字符,不用9 字符"/>
    <w:link w:val="9"/>
    <w:uiPriority w:val="9"/>
    <w:rsid w:val="00FE5B3F"/>
    <w:rPr>
      <w:rFonts w:ascii="Arial" w:eastAsia="黑体" w:hAnsi="Arial"/>
    </w:rPr>
  </w:style>
  <w:style w:type="character" w:customStyle="1" w:styleId="3Char1">
    <w:name w:val="标题 3 Char1"/>
    <w:aliases w:val="H3 Char1,h3 Char1,3rd level Char,Level 3 Head Char1,l3 Char,CT Char,sect1.2.3 Char1,第二层条 Char1,第三层 Char1,Heading 3 - old Char1,level_3 Char1,PIM 3 Char1,sect1.2.31 Char1,sect1.2.32 Char1,sect1.2.311 Char1,sect1.2.33 Char1,sect1.2.312 Char1"/>
    <w:uiPriority w:val="9"/>
    <w:rsid w:val="00FE5B3F"/>
    <w:rPr>
      <w:rFonts w:ascii="Times New Roman" w:eastAsia="宋体" w:hAnsi="Times New Roman" w:cs="Times New Roman"/>
      <w:b/>
      <w:kern w:val="0"/>
      <w:sz w:val="32"/>
      <w:szCs w:val="20"/>
    </w:rPr>
  </w:style>
  <w:style w:type="character" w:customStyle="1" w:styleId="Chare">
    <w:name w:val="列出段落 Char"/>
    <w:link w:val="affc"/>
    <w:uiPriority w:val="34"/>
    <w:qFormat/>
    <w:locked/>
    <w:rsid w:val="00FE5B3F"/>
    <w:rPr>
      <w:rFonts w:ascii="Calibri" w:hAnsi="Calibri"/>
      <w:kern w:val="2"/>
      <w:sz w:val="30"/>
      <w:szCs w:val="22"/>
    </w:rPr>
  </w:style>
  <w:style w:type="character" w:customStyle="1" w:styleId="aff2">
    <w:name w:val="题注 字符"/>
    <w:aliases w:val=" Char3 字符, Char2 Char 字符,题注-QBPT 字符,题注-QBPT Char 字符,Char2 字符,Char2 Char 字符,CaptionDHI 字符,题注 Char Char Char Char1 字符,题注 Char Char Char Char Char 字符,题注 Char Char Char Char Char Char Char Char Char 字符,题注1 Char 字符,题注 Char Char Char1 Char 字符,题注：表格 字符"/>
    <w:link w:val="aff1"/>
    <w:uiPriority w:val="35"/>
    <w:rsid w:val="00FE5B3F"/>
    <w:rPr>
      <w:rFonts w:ascii="Arial" w:eastAsia="黑体" w:hAnsi="Arial"/>
      <w:kern w:val="2"/>
    </w:rPr>
  </w:style>
  <w:style w:type="paragraph" w:customStyle="1" w:styleId="Default">
    <w:name w:val="Default"/>
    <w:rsid w:val="00FE5B3F"/>
    <w:pPr>
      <w:widowControl w:val="0"/>
      <w:autoSpaceDE w:val="0"/>
      <w:autoSpaceDN w:val="0"/>
      <w:adjustRightInd w:val="0"/>
    </w:pPr>
    <w:rPr>
      <w:rFonts w:ascii="宋体" w:hAnsi="Calibri" w:cs="宋体"/>
      <w:color w:val="000000"/>
      <w:sz w:val="24"/>
      <w:szCs w:val="24"/>
    </w:rPr>
  </w:style>
  <w:style w:type="paragraph" w:customStyle="1" w:styleId="ListParagraph1">
    <w:name w:val="List Paragraph1"/>
    <w:basedOn w:val="a3"/>
    <w:rsid w:val="00FE5B3F"/>
    <w:pPr>
      <w:ind w:firstLineChars="200" w:firstLine="420"/>
    </w:pPr>
    <w:rPr>
      <w:rFonts w:cs="黑体"/>
    </w:rPr>
  </w:style>
  <w:style w:type="paragraph" w:customStyle="1" w:styleId="afff8">
    <w:name w:val="正文文本首行缩进"/>
    <w:aliases w:val="Body Text First Indent"/>
    <w:basedOn w:val="afd"/>
    <w:link w:val="Charf"/>
    <w:rsid w:val="00FE5B3F"/>
    <w:pPr>
      <w:ind w:firstLineChars="100" w:firstLine="420"/>
    </w:pPr>
    <w:rPr>
      <w:rFonts w:ascii="宋体" w:hAnsi="宋体"/>
      <w:kern w:val="0"/>
      <w:sz w:val="20"/>
      <w:szCs w:val="24"/>
    </w:rPr>
  </w:style>
  <w:style w:type="character" w:customStyle="1" w:styleId="Charf">
    <w:name w:val="正文首行缩进 Char"/>
    <w:link w:val="afff8"/>
    <w:rsid w:val="00FE5B3F"/>
    <w:rPr>
      <w:rFonts w:ascii="宋体" w:hAnsi="宋体"/>
      <w:kern w:val="2"/>
      <w:sz w:val="21"/>
      <w:szCs w:val="24"/>
    </w:rPr>
  </w:style>
  <w:style w:type="character" w:customStyle="1" w:styleId="footzi1">
    <w:name w:val="foot_zi1"/>
    <w:rsid w:val="00FE5B3F"/>
  </w:style>
  <w:style w:type="paragraph" w:customStyle="1" w:styleId="CharCharCharChar">
    <w:name w:val="Char Char Char Char"/>
    <w:basedOn w:val="a3"/>
    <w:rsid w:val="00FE5B3F"/>
    <w:pPr>
      <w:ind w:firstLineChars="200" w:firstLine="200"/>
    </w:pPr>
    <w:rPr>
      <w:rFonts w:ascii="Tahoma" w:hAnsi="Tahoma"/>
    </w:rPr>
  </w:style>
  <w:style w:type="paragraph" w:customStyle="1" w:styleId="afff9">
    <w:name w:val="段"/>
    <w:next w:val="a3"/>
    <w:link w:val="Charf0"/>
    <w:rsid w:val="00FE5B3F"/>
    <w:pPr>
      <w:autoSpaceDE w:val="0"/>
      <w:autoSpaceDN w:val="0"/>
      <w:spacing w:line="360" w:lineRule="auto"/>
      <w:ind w:firstLineChars="200" w:firstLine="200"/>
      <w:jc w:val="both"/>
    </w:pPr>
    <w:rPr>
      <w:rFonts w:ascii="宋体" w:hAnsi="宋体"/>
      <w:noProof/>
      <w:kern w:val="2"/>
      <w:sz w:val="21"/>
      <w:szCs w:val="22"/>
    </w:rPr>
  </w:style>
  <w:style w:type="paragraph" w:customStyle="1" w:styleId="afffa">
    <w:name w:val="一级条标题"/>
    <w:basedOn w:val="a3"/>
    <w:next w:val="afff9"/>
    <w:link w:val="Charf1"/>
    <w:autoRedefine/>
    <w:rsid w:val="00FE5B3F"/>
    <w:pPr>
      <w:widowControl/>
      <w:ind w:firstLineChars="200" w:firstLine="200"/>
      <w:outlineLvl w:val="2"/>
    </w:pPr>
    <w:rPr>
      <w:rFonts w:ascii="黑体" w:eastAsia="黑体" w:hAnsi="宋体"/>
      <w:noProof/>
      <w:kern w:val="0"/>
      <w:sz w:val="20"/>
    </w:rPr>
  </w:style>
  <w:style w:type="paragraph" w:customStyle="1" w:styleId="a0">
    <w:name w:val="正文表标题"/>
    <w:next w:val="afff9"/>
    <w:link w:val="CharChar3"/>
    <w:rsid w:val="00FE5B3F"/>
    <w:pPr>
      <w:numPr>
        <w:numId w:val="2"/>
      </w:numPr>
      <w:spacing w:line="360" w:lineRule="auto"/>
      <w:ind w:firstLineChars="200" w:firstLine="200"/>
      <w:jc w:val="center"/>
    </w:pPr>
    <w:rPr>
      <w:rFonts w:ascii="黑体" w:eastAsia="黑体" w:hAnsi="宋体"/>
      <w:kern w:val="2"/>
      <w:sz w:val="21"/>
      <w:szCs w:val="22"/>
    </w:rPr>
  </w:style>
  <w:style w:type="paragraph" w:customStyle="1" w:styleId="Char4CharCharCharCharCharCharCharCharChar">
    <w:name w:val="Char4 Char Char Char Char Char Char Char Char Char"/>
    <w:basedOn w:val="a3"/>
    <w:autoRedefine/>
    <w:semiHidden/>
    <w:rsid w:val="00FE5B3F"/>
    <w:pPr>
      <w:tabs>
        <w:tab w:val="num" w:pos="432"/>
      </w:tabs>
      <w:adjustRightInd w:val="0"/>
      <w:ind w:firstLineChars="200" w:firstLine="200"/>
    </w:pPr>
    <w:rPr>
      <w:rFonts w:ascii="宋体" w:hAnsi="宋体"/>
      <w:b/>
      <w:szCs w:val="24"/>
    </w:rPr>
  </w:style>
  <w:style w:type="paragraph" w:customStyle="1" w:styleId="xl35">
    <w:name w:val="xl35"/>
    <w:basedOn w:val="a3"/>
    <w:rsid w:val="00FE5B3F"/>
    <w:pPr>
      <w:widowControl/>
      <w:pBdr>
        <w:bottom w:val="single" w:sz="8" w:space="0" w:color="auto"/>
        <w:right w:val="single" w:sz="8" w:space="0" w:color="auto"/>
      </w:pBdr>
      <w:spacing w:before="100" w:beforeAutospacing="1" w:after="100" w:afterAutospacing="1"/>
      <w:ind w:firstLineChars="200" w:firstLine="200"/>
      <w:jc w:val="center"/>
    </w:pPr>
    <w:rPr>
      <w:rFonts w:ascii="宋体" w:hAnsi="宋体"/>
      <w:kern w:val="0"/>
      <w:szCs w:val="21"/>
    </w:rPr>
  </w:style>
  <w:style w:type="paragraph" w:customStyle="1" w:styleId="CharCharChar1CharCharChar1CharCharCharCharCharChar1CharCharChar1Char">
    <w:name w:val="Char Char Char1 Char Char Char1 Char Char Char Char Char Char1 Char Char Char1 Char"/>
    <w:basedOn w:val="a3"/>
    <w:autoRedefine/>
    <w:semiHidden/>
    <w:rsid w:val="00FE5B3F"/>
    <w:pPr>
      <w:spacing w:beforeLines="50" w:afterLines="50"/>
      <w:ind w:firstLineChars="200" w:firstLine="200"/>
    </w:pPr>
    <w:rPr>
      <w:rFonts w:ascii="宋体" w:hAnsi="宋体"/>
      <w:b/>
      <w:sz w:val="30"/>
      <w:szCs w:val="30"/>
    </w:rPr>
  </w:style>
  <w:style w:type="paragraph" w:customStyle="1" w:styleId="Charf2">
    <w:name w:val="Char"/>
    <w:basedOn w:val="a3"/>
    <w:rsid w:val="00FE5B3F"/>
    <w:pPr>
      <w:ind w:firstLineChars="200" w:firstLine="200"/>
    </w:pPr>
    <w:rPr>
      <w:rFonts w:ascii="Tahoma" w:hAnsi="Tahoma" w:cs="Tahoma"/>
      <w:szCs w:val="24"/>
    </w:rPr>
  </w:style>
  <w:style w:type="paragraph" w:styleId="afffb">
    <w:name w:val="Body Text Indent"/>
    <w:basedOn w:val="a3"/>
    <w:link w:val="afffc"/>
    <w:rsid w:val="00FE5B3F"/>
    <w:pPr>
      <w:widowControl/>
      <w:ind w:firstLineChars="200" w:firstLine="480"/>
    </w:pPr>
    <w:rPr>
      <w:rFonts w:ascii="宋体" w:eastAsia="方正书宋简体" w:hAnsi="宋体"/>
      <w:kern w:val="0"/>
      <w:sz w:val="20"/>
      <w:szCs w:val="24"/>
    </w:rPr>
  </w:style>
  <w:style w:type="character" w:customStyle="1" w:styleId="afffc">
    <w:name w:val="正文文本缩进 字符"/>
    <w:link w:val="afffb"/>
    <w:rsid w:val="00FE5B3F"/>
    <w:rPr>
      <w:rFonts w:ascii="宋体" w:eastAsia="方正书宋简体" w:hAnsi="宋体"/>
      <w:szCs w:val="24"/>
    </w:rPr>
  </w:style>
  <w:style w:type="paragraph" w:styleId="24">
    <w:name w:val="Body Text Indent 2"/>
    <w:basedOn w:val="a3"/>
    <w:link w:val="25"/>
    <w:rsid w:val="00FE5B3F"/>
    <w:pPr>
      <w:spacing w:after="120" w:line="480" w:lineRule="auto"/>
      <w:ind w:leftChars="200" w:left="420" w:firstLineChars="200" w:firstLine="200"/>
    </w:pPr>
    <w:rPr>
      <w:rFonts w:ascii="宋体" w:hAnsi="宋体"/>
      <w:kern w:val="0"/>
      <w:sz w:val="20"/>
      <w:szCs w:val="24"/>
    </w:rPr>
  </w:style>
  <w:style w:type="character" w:customStyle="1" w:styleId="25">
    <w:name w:val="正文文本缩进 2 字符"/>
    <w:link w:val="24"/>
    <w:rsid w:val="00FE5B3F"/>
    <w:rPr>
      <w:rFonts w:ascii="宋体" w:hAnsi="宋体"/>
      <w:szCs w:val="24"/>
    </w:rPr>
  </w:style>
  <w:style w:type="paragraph" w:styleId="34">
    <w:name w:val="Body Text Indent 3"/>
    <w:basedOn w:val="a3"/>
    <w:link w:val="35"/>
    <w:rsid w:val="00FE5B3F"/>
    <w:pPr>
      <w:spacing w:after="120"/>
      <w:ind w:leftChars="200" w:left="420" w:firstLineChars="200" w:firstLine="200"/>
    </w:pPr>
    <w:rPr>
      <w:rFonts w:ascii="宋体" w:hAnsi="宋体"/>
      <w:kern w:val="0"/>
      <w:sz w:val="16"/>
      <w:szCs w:val="16"/>
    </w:rPr>
  </w:style>
  <w:style w:type="character" w:customStyle="1" w:styleId="35">
    <w:name w:val="正文文本缩进 3 字符"/>
    <w:link w:val="34"/>
    <w:rsid w:val="00FE5B3F"/>
    <w:rPr>
      <w:rFonts w:ascii="宋体" w:hAnsi="宋体"/>
      <w:sz w:val="16"/>
      <w:szCs w:val="16"/>
    </w:rPr>
  </w:style>
  <w:style w:type="paragraph" w:customStyle="1" w:styleId="1c">
    <w:name w:val="标题1"/>
    <w:basedOn w:val="a3"/>
    <w:autoRedefine/>
    <w:rsid w:val="00FE5B3F"/>
    <w:pPr>
      <w:spacing w:before="200" w:after="100"/>
      <w:ind w:firstLineChars="200" w:firstLine="200"/>
    </w:pPr>
    <w:rPr>
      <w:rFonts w:ascii="Tahoma" w:eastAsia="黑体" w:hAnsi="Tahoma"/>
      <w:kern w:val="0"/>
    </w:rPr>
  </w:style>
  <w:style w:type="paragraph" w:customStyle="1" w:styleId="p15">
    <w:name w:val="p15"/>
    <w:basedOn w:val="a3"/>
    <w:rsid w:val="00FE5B3F"/>
    <w:pPr>
      <w:widowControl/>
      <w:spacing w:beforeLines="50" w:afterLines="50"/>
      <w:ind w:firstLineChars="200" w:firstLine="420"/>
    </w:pPr>
    <w:rPr>
      <w:rFonts w:cs="宋体"/>
      <w:kern w:val="0"/>
      <w:szCs w:val="21"/>
    </w:rPr>
  </w:style>
  <w:style w:type="paragraph" w:customStyle="1" w:styleId="xl68">
    <w:name w:val="xl68"/>
    <w:basedOn w:val="a3"/>
    <w:rsid w:val="00FE5B3F"/>
    <w:pPr>
      <w:widowControl/>
      <w:pBdr>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Cs w:val="21"/>
    </w:rPr>
  </w:style>
  <w:style w:type="paragraph" w:customStyle="1" w:styleId="xl122">
    <w:name w:val="xl122"/>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b/>
      <w:bCs/>
      <w:kern w:val="0"/>
      <w:szCs w:val="24"/>
    </w:rPr>
  </w:style>
  <w:style w:type="paragraph" w:customStyle="1" w:styleId="xl63">
    <w:name w:val="xl63"/>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pPr>
    <w:rPr>
      <w:rFonts w:ascii="宋体" w:hAnsi="宋体" w:cs="宋体"/>
      <w:kern w:val="0"/>
      <w:szCs w:val="21"/>
    </w:rPr>
  </w:style>
  <w:style w:type="paragraph" w:customStyle="1" w:styleId="xl46">
    <w:name w:val="xl46"/>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kern w:val="0"/>
      <w:szCs w:val="21"/>
    </w:rPr>
  </w:style>
  <w:style w:type="paragraph" w:customStyle="1" w:styleId="xl110">
    <w:name w:val="xl110"/>
    <w:basedOn w:val="a3"/>
    <w:rsid w:val="00FE5B3F"/>
    <w:pPr>
      <w:widowControl/>
      <w:pBdr>
        <w:left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color w:val="FF0000"/>
      <w:kern w:val="0"/>
      <w:szCs w:val="21"/>
    </w:rPr>
  </w:style>
  <w:style w:type="paragraph" w:customStyle="1" w:styleId="CharCharChar">
    <w:name w:val="三级条标题 Char Char Char"/>
    <w:basedOn w:val="a3"/>
    <w:next w:val="a3"/>
    <w:rsid w:val="00FE5B3F"/>
    <w:pPr>
      <w:widowControl/>
      <w:ind w:firstLineChars="200" w:firstLine="200"/>
      <w:outlineLvl w:val="4"/>
    </w:pPr>
    <w:rPr>
      <w:rFonts w:ascii="黑体" w:eastAsia="黑体" w:hAnsi="宋体" w:cs="黑体"/>
      <w:kern w:val="0"/>
      <w:szCs w:val="21"/>
    </w:rPr>
  </w:style>
  <w:style w:type="paragraph" w:customStyle="1" w:styleId="xl64">
    <w:name w:val="xl64"/>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pPr>
    <w:rPr>
      <w:rFonts w:ascii="宋体" w:hAnsi="宋体" w:cs="宋体"/>
      <w:color w:val="000000"/>
      <w:kern w:val="0"/>
      <w:szCs w:val="21"/>
    </w:rPr>
  </w:style>
  <w:style w:type="paragraph" w:styleId="26">
    <w:name w:val="Body Text 2"/>
    <w:basedOn w:val="a3"/>
    <w:link w:val="27"/>
    <w:rsid w:val="00FE5B3F"/>
    <w:pPr>
      <w:ind w:leftChars="300" w:left="944" w:hangingChars="131" w:hanging="314"/>
    </w:pPr>
    <w:rPr>
      <w:rFonts w:ascii="宋体" w:hAnsi="宋体"/>
      <w:kern w:val="0"/>
      <w:szCs w:val="24"/>
    </w:rPr>
  </w:style>
  <w:style w:type="character" w:customStyle="1" w:styleId="27">
    <w:name w:val="正文文本 2 字符"/>
    <w:link w:val="26"/>
    <w:rsid w:val="00FE5B3F"/>
    <w:rPr>
      <w:rFonts w:ascii="宋体" w:hAnsi="宋体"/>
      <w:sz w:val="24"/>
      <w:szCs w:val="24"/>
    </w:rPr>
  </w:style>
  <w:style w:type="paragraph" w:customStyle="1" w:styleId="font5">
    <w:name w:val="font5"/>
    <w:basedOn w:val="a3"/>
    <w:rsid w:val="00FE5B3F"/>
    <w:pPr>
      <w:widowControl/>
      <w:spacing w:before="100" w:beforeAutospacing="1" w:after="100" w:afterAutospacing="1"/>
      <w:ind w:firstLineChars="200" w:firstLine="200"/>
      <w:jc w:val="left"/>
    </w:pPr>
    <w:rPr>
      <w:rFonts w:ascii="宋体" w:hAnsi="宋体" w:cs="宋体"/>
      <w:kern w:val="0"/>
      <w:sz w:val="18"/>
      <w:szCs w:val="18"/>
    </w:rPr>
  </w:style>
  <w:style w:type="paragraph" w:customStyle="1" w:styleId="font6">
    <w:name w:val="font6"/>
    <w:basedOn w:val="a3"/>
    <w:rsid w:val="00FE5B3F"/>
    <w:pPr>
      <w:widowControl/>
      <w:spacing w:before="100" w:beforeAutospacing="1" w:after="100" w:afterAutospacing="1"/>
      <w:ind w:firstLineChars="200" w:firstLine="200"/>
      <w:jc w:val="left"/>
    </w:pPr>
    <w:rPr>
      <w:rFonts w:ascii="宋体" w:hAnsi="宋体" w:cs="宋体"/>
      <w:kern w:val="0"/>
      <w:szCs w:val="24"/>
    </w:rPr>
  </w:style>
  <w:style w:type="paragraph" w:customStyle="1" w:styleId="font7">
    <w:name w:val="font7"/>
    <w:basedOn w:val="a3"/>
    <w:rsid w:val="00FE5B3F"/>
    <w:pPr>
      <w:widowControl/>
      <w:spacing w:before="100" w:beforeAutospacing="1" w:after="100" w:afterAutospacing="1"/>
      <w:ind w:firstLineChars="200" w:firstLine="200"/>
      <w:jc w:val="left"/>
    </w:pPr>
    <w:rPr>
      <w:rFonts w:ascii="宋体" w:hAnsi="宋体"/>
      <w:kern w:val="0"/>
      <w:szCs w:val="24"/>
    </w:rPr>
  </w:style>
  <w:style w:type="paragraph" w:customStyle="1" w:styleId="xl24">
    <w:name w:val="xl24"/>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textAlignment w:val="center"/>
    </w:pPr>
    <w:rPr>
      <w:rFonts w:ascii="宋体" w:hAnsi="宋体" w:cs="宋体"/>
      <w:b/>
      <w:bCs/>
      <w:kern w:val="0"/>
      <w:szCs w:val="24"/>
    </w:rPr>
  </w:style>
  <w:style w:type="paragraph" w:customStyle="1" w:styleId="xl25">
    <w:name w:val="xl25"/>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center"/>
    </w:pPr>
    <w:rPr>
      <w:rFonts w:ascii="宋体" w:hAnsi="宋体" w:cs="宋体"/>
      <w:kern w:val="0"/>
      <w:szCs w:val="24"/>
    </w:rPr>
  </w:style>
  <w:style w:type="paragraph" w:customStyle="1" w:styleId="xl26">
    <w:name w:val="xl26"/>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textAlignment w:val="center"/>
    </w:pPr>
    <w:rPr>
      <w:rFonts w:ascii="宋体" w:hAnsi="宋体" w:cs="宋体"/>
      <w:kern w:val="0"/>
      <w:szCs w:val="24"/>
    </w:rPr>
  </w:style>
  <w:style w:type="paragraph" w:customStyle="1" w:styleId="xl27">
    <w:name w:val="xl27"/>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textAlignment w:val="center"/>
    </w:pPr>
    <w:rPr>
      <w:rFonts w:ascii="宋体" w:hAnsi="宋体"/>
      <w:kern w:val="0"/>
      <w:szCs w:val="24"/>
    </w:rPr>
  </w:style>
  <w:style w:type="paragraph" w:customStyle="1" w:styleId="xl28">
    <w:name w:val="xl28"/>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center"/>
    </w:pPr>
    <w:rPr>
      <w:rFonts w:ascii="宋体" w:hAnsi="宋体" w:cs="宋体"/>
      <w:kern w:val="0"/>
      <w:szCs w:val="24"/>
    </w:rPr>
  </w:style>
  <w:style w:type="paragraph" w:customStyle="1" w:styleId="xl29">
    <w:name w:val="xl29"/>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center"/>
    </w:pPr>
    <w:rPr>
      <w:rFonts w:ascii="宋体" w:hAnsi="宋体" w:cs="宋体"/>
      <w:kern w:val="0"/>
      <w:szCs w:val="24"/>
    </w:rPr>
  </w:style>
  <w:style w:type="paragraph" w:customStyle="1" w:styleId="xl30">
    <w:name w:val="xl30"/>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center"/>
    </w:pPr>
    <w:rPr>
      <w:rFonts w:ascii="宋体" w:hAnsi="宋体" w:cs="宋体"/>
      <w:b/>
      <w:bCs/>
      <w:kern w:val="0"/>
      <w:szCs w:val="24"/>
    </w:rPr>
  </w:style>
  <w:style w:type="paragraph" w:customStyle="1" w:styleId="xl31">
    <w:name w:val="xl31"/>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textAlignment w:val="center"/>
    </w:pPr>
    <w:rPr>
      <w:rFonts w:ascii="宋体" w:hAnsi="宋体" w:cs="宋体"/>
      <w:b/>
      <w:bCs/>
      <w:kern w:val="0"/>
      <w:szCs w:val="24"/>
    </w:rPr>
  </w:style>
  <w:style w:type="paragraph" w:customStyle="1" w:styleId="xl32">
    <w:name w:val="xl32"/>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center"/>
    </w:pPr>
    <w:rPr>
      <w:rFonts w:ascii="宋体" w:hAnsi="宋体" w:cs="宋体"/>
      <w:b/>
      <w:bCs/>
      <w:kern w:val="0"/>
      <w:szCs w:val="24"/>
    </w:rPr>
  </w:style>
  <w:style w:type="paragraph" w:customStyle="1" w:styleId="xl33">
    <w:name w:val="xl33"/>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center"/>
    </w:pPr>
    <w:rPr>
      <w:rFonts w:ascii="宋体" w:hAnsi="宋体" w:cs="宋体"/>
      <w:color w:val="000000"/>
      <w:kern w:val="0"/>
      <w:szCs w:val="24"/>
    </w:rPr>
  </w:style>
  <w:style w:type="paragraph" w:customStyle="1" w:styleId="xl34">
    <w:name w:val="xl34"/>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textAlignment w:val="center"/>
    </w:pPr>
    <w:rPr>
      <w:rFonts w:ascii="宋体" w:hAnsi="宋体" w:cs="宋体"/>
      <w:color w:val="FF0000"/>
      <w:kern w:val="0"/>
      <w:szCs w:val="24"/>
    </w:rPr>
  </w:style>
  <w:style w:type="paragraph" w:customStyle="1" w:styleId="xl36">
    <w:name w:val="xl36"/>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textAlignment w:val="center"/>
    </w:pPr>
    <w:rPr>
      <w:rFonts w:ascii="宋体" w:hAnsi="宋体" w:cs="宋体"/>
      <w:i/>
      <w:iCs/>
      <w:kern w:val="0"/>
      <w:szCs w:val="24"/>
    </w:rPr>
  </w:style>
  <w:style w:type="paragraph" w:customStyle="1" w:styleId="xl37">
    <w:name w:val="xl37"/>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center"/>
    </w:pPr>
    <w:rPr>
      <w:rFonts w:ascii="宋体" w:hAnsi="宋体" w:cs="宋体"/>
      <w:b/>
      <w:bCs/>
      <w:kern w:val="0"/>
      <w:szCs w:val="24"/>
    </w:rPr>
  </w:style>
  <w:style w:type="paragraph" w:customStyle="1" w:styleId="xl38">
    <w:name w:val="xl38"/>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center"/>
    </w:pPr>
    <w:rPr>
      <w:rFonts w:ascii="宋体" w:hAnsi="宋体" w:cs="宋体"/>
      <w:kern w:val="0"/>
      <w:szCs w:val="24"/>
    </w:rPr>
  </w:style>
  <w:style w:type="paragraph" w:customStyle="1" w:styleId="xl39">
    <w:name w:val="xl39"/>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center"/>
    </w:pPr>
    <w:rPr>
      <w:rFonts w:ascii="宋体" w:hAnsi="宋体" w:cs="宋体"/>
      <w:kern w:val="0"/>
      <w:szCs w:val="24"/>
    </w:rPr>
  </w:style>
  <w:style w:type="paragraph" w:customStyle="1" w:styleId="font0">
    <w:name w:val="font0"/>
    <w:basedOn w:val="a3"/>
    <w:rsid w:val="00FE5B3F"/>
    <w:pPr>
      <w:widowControl/>
      <w:spacing w:before="100" w:beforeAutospacing="1" w:after="100" w:afterAutospacing="1"/>
      <w:ind w:firstLineChars="200" w:firstLine="200"/>
      <w:jc w:val="left"/>
    </w:pPr>
    <w:rPr>
      <w:rFonts w:ascii="宋体" w:hAnsi="宋体" w:cs="宋体"/>
      <w:kern w:val="0"/>
      <w:szCs w:val="24"/>
    </w:rPr>
  </w:style>
  <w:style w:type="paragraph" w:customStyle="1" w:styleId="font8">
    <w:name w:val="font8"/>
    <w:basedOn w:val="a3"/>
    <w:rsid w:val="00FE5B3F"/>
    <w:pPr>
      <w:widowControl/>
      <w:spacing w:before="100" w:beforeAutospacing="1" w:after="100" w:afterAutospacing="1"/>
      <w:ind w:firstLineChars="200" w:firstLine="200"/>
      <w:jc w:val="left"/>
    </w:pPr>
    <w:rPr>
      <w:rFonts w:ascii="宋体" w:hAnsi="宋体" w:cs="宋体"/>
      <w:kern w:val="0"/>
      <w:szCs w:val="24"/>
    </w:rPr>
  </w:style>
  <w:style w:type="paragraph" w:customStyle="1" w:styleId="font9">
    <w:name w:val="font9"/>
    <w:basedOn w:val="a3"/>
    <w:rsid w:val="00FE5B3F"/>
    <w:pPr>
      <w:widowControl/>
      <w:spacing w:before="100" w:beforeAutospacing="1" w:after="100" w:afterAutospacing="1"/>
      <w:ind w:firstLineChars="200" w:firstLine="200"/>
      <w:jc w:val="left"/>
    </w:pPr>
    <w:rPr>
      <w:rFonts w:ascii="宋体" w:hAnsi="宋体" w:cs="宋体"/>
      <w:kern w:val="0"/>
      <w:szCs w:val="24"/>
    </w:rPr>
  </w:style>
  <w:style w:type="paragraph" w:customStyle="1" w:styleId="font10">
    <w:name w:val="font10"/>
    <w:basedOn w:val="a3"/>
    <w:rsid w:val="00FE5B3F"/>
    <w:pPr>
      <w:widowControl/>
      <w:spacing w:before="100" w:beforeAutospacing="1" w:after="100" w:afterAutospacing="1"/>
      <w:ind w:firstLineChars="200" w:firstLine="200"/>
      <w:jc w:val="left"/>
    </w:pPr>
    <w:rPr>
      <w:rFonts w:ascii="宋体" w:hAnsi="宋体" w:cs="宋体"/>
      <w:color w:val="FF0000"/>
      <w:kern w:val="0"/>
      <w:szCs w:val="24"/>
    </w:rPr>
  </w:style>
  <w:style w:type="paragraph" w:customStyle="1" w:styleId="font11">
    <w:name w:val="font11"/>
    <w:basedOn w:val="a3"/>
    <w:rsid w:val="00FE5B3F"/>
    <w:pPr>
      <w:widowControl/>
      <w:spacing w:before="100" w:beforeAutospacing="1" w:after="100" w:afterAutospacing="1"/>
      <w:ind w:firstLineChars="200" w:firstLine="200"/>
      <w:jc w:val="left"/>
    </w:pPr>
    <w:rPr>
      <w:rFonts w:ascii="宋体" w:hAnsi="宋体" w:cs="宋体"/>
      <w:kern w:val="0"/>
      <w:szCs w:val="24"/>
    </w:rPr>
  </w:style>
  <w:style w:type="paragraph" w:customStyle="1" w:styleId="font12">
    <w:name w:val="font12"/>
    <w:basedOn w:val="a3"/>
    <w:rsid w:val="00FE5B3F"/>
    <w:pPr>
      <w:widowControl/>
      <w:spacing w:before="100" w:beforeAutospacing="1" w:after="100" w:afterAutospacing="1"/>
      <w:ind w:firstLineChars="200" w:firstLine="200"/>
      <w:jc w:val="left"/>
    </w:pPr>
    <w:rPr>
      <w:rFonts w:ascii="宋体" w:hAnsi="宋体" w:cs="宋体"/>
      <w:color w:val="FF0000"/>
      <w:kern w:val="0"/>
      <w:sz w:val="28"/>
      <w:szCs w:val="28"/>
    </w:rPr>
  </w:style>
  <w:style w:type="paragraph" w:customStyle="1" w:styleId="font13">
    <w:name w:val="font13"/>
    <w:basedOn w:val="a3"/>
    <w:rsid w:val="00FE5B3F"/>
    <w:pPr>
      <w:widowControl/>
      <w:spacing w:before="100" w:beforeAutospacing="1" w:after="100" w:afterAutospacing="1"/>
      <w:ind w:firstLineChars="200" w:firstLine="200"/>
      <w:jc w:val="left"/>
    </w:pPr>
    <w:rPr>
      <w:rFonts w:ascii="宋体" w:hAnsi="宋体" w:cs="宋体"/>
      <w:kern w:val="0"/>
      <w:szCs w:val="24"/>
    </w:rPr>
  </w:style>
  <w:style w:type="paragraph" w:customStyle="1" w:styleId="font14">
    <w:name w:val="font14"/>
    <w:basedOn w:val="a3"/>
    <w:rsid w:val="00FE5B3F"/>
    <w:pPr>
      <w:widowControl/>
      <w:spacing w:before="100" w:beforeAutospacing="1" w:after="100" w:afterAutospacing="1"/>
      <w:ind w:firstLineChars="200" w:firstLine="200"/>
      <w:jc w:val="left"/>
    </w:pPr>
    <w:rPr>
      <w:rFonts w:ascii="宋体" w:hAnsi="宋体"/>
      <w:color w:val="FF0000"/>
      <w:kern w:val="0"/>
      <w:szCs w:val="24"/>
    </w:rPr>
  </w:style>
  <w:style w:type="paragraph" w:customStyle="1" w:styleId="font15">
    <w:name w:val="font15"/>
    <w:basedOn w:val="a3"/>
    <w:rsid w:val="00FE5B3F"/>
    <w:pPr>
      <w:widowControl/>
      <w:spacing w:before="100" w:beforeAutospacing="1" w:after="100" w:afterAutospacing="1"/>
      <w:ind w:firstLineChars="200" w:firstLine="200"/>
      <w:jc w:val="left"/>
    </w:pPr>
    <w:rPr>
      <w:rFonts w:ascii="宋体" w:hAnsi="宋体" w:cs="宋体"/>
      <w:kern w:val="0"/>
      <w:szCs w:val="24"/>
    </w:rPr>
  </w:style>
  <w:style w:type="paragraph" w:customStyle="1" w:styleId="font16">
    <w:name w:val="font16"/>
    <w:basedOn w:val="a3"/>
    <w:rsid w:val="00FE5B3F"/>
    <w:pPr>
      <w:widowControl/>
      <w:spacing w:before="100" w:beforeAutospacing="1" w:after="100" w:afterAutospacing="1"/>
      <w:ind w:firstLineChars="200" w:firstLine="200"/>
      <w:jc w:val="left"/>
    </w:pPr>
    <w:rPr>
      <w:rFonts w:ascii="宋体" w:hAnsi="宋体"/>
      <w:kern w:val="0"/>
      <w:szCs w:val="24"/>
    </w:rPr>
  </w:style>
  <w:style w:type="paragraph" w:customStyle="1" w:styleId="font17">
    <w:name w:val="font17"/>
    <w:basedOn w:val="a3"/>
    <w:rsid w:val="00FE5B3F"/>
    <w:pPr>
      <w:widowControl/>
      <w:spacing w:before="100" w:beforeAutospacing="1" w:after="100" w:afterAutospacing="1"/>
      <w:ind w:firstLineChars="200" w:firstLine="200"/>
      <w:jc w:val="left"/>
    </w:pPr>
    <w:rPr>
      <w:rFonts w:ascii="宋体" w:hAnsi="宋体" w:cs="宋体"/>
      <w:color w:val="FF0000"/>
      <w:kern w:val="0"/>
      <w:szCs w:val="24"/>
    </w:rPr>
  </w:style>
  <w:style w:type="paragraph" w:customStyle="1" w:styleId="font18">
    <w:name w:val="font18"/>
    <w:basedOn w:val="a3"/>
    <w:rsid w:val="00FE5B3F"/>
    <w:pPr>
      <w:widowControl/>
      <w:spacing w:before="100" w:beforeAutospacing="1" w:after="100" w:afterAutospacing="1"/>
      <w:ind w:firstLineChars="200" w:firstLine="200"/>
      <w:jc w:val="left"/>
    </w:pPr>
    <w:rPr>
      <w:rFonts w:ascii="宋体" w:hAnsi="宋体" w:cs="宋体"/>
      <w:color w:val="FF0000"/>
      <w:kern w:val="0"/>
      <w:szCs w:val="24"/>
    </w:rPr>
  </w:style>
  <w:style w:type="paragraph" w:customStyle="1" w:styleId="font19">
    <w:name w:val="font19"/>
    <w:basedOn w:val="a3"/>
    <w:rsid w:val="00FE5B3F"/>
    <w:pPr>
      <w:widowControl/>
      <w:spacing w:before="100" w:beforeAutospacing="1" w:after="100" w:afterAutospacing="1"/>
      <w:ind w:firstLineChars="200" w:firstLine="200"/>
      <w:jc w:val="left"/>
    </w:pPr>
    <w:rPr>
      <w:rFonts w:ascii="宋体" w:hAnsi="宋体" w:cs="宋体"/>
      <w:color w:val="FF0000"/>
      <w:kern w:val="0"/>
      <w:szCs w:val="24"/>
    </w:rPr>
  </w:style>
  <w:style w:type="paragraph" w:customStyle="1" w:styleId="font20">
    <w:name w:val="font20"/>
    <w:basedOn w:val="a3"/>
    <w:rsid w:val="00FE5B3F"/>
    <w:pPr>
      <w:widowControl/>
      <w:spacing w:before="100" w:beforeAutospacing="1" w:after="100" w:afterAutospacing="1"/>
      <w:ind w:firstLineChars="200" w:firstLine="200"/>
      <w:jc w:val="left"/>
    </w:pPr>
    <w:rPr>
      <w:rFonts w:ascii="宋体" w:hAnsi="宋体"/>
      <w:color w:val="FF0000"/>
      <w:kern w:val="0"/>
      <w:szCs w:val="24"/>
    </w:rPr>
  </w:style>
  <w:style w:type="paragraph" w:customStyle="1" w:styleId="font21">
    <w:name w:val="font21"/>
    <w:basedOn w:val="a3"/>
    <w:rsid w:val="00FE5B3F"/>
    <w:pPr>
      <w:widowControl/>
      <w:spacing w:before="100" w:beforeAutospacing="1" w:after="100" w:afterAutospacing="1"/>
      <w:ind w:firstLineChars="200" w:firstLine="200"/>
      <w:jc w:val="left"/>
    </w:pPr>
    <w:rPr>
      <w:rFonts w:ascii="宋体" w:hAnsi="宋体"/>
      <w:color w:val="FF0000"/>
      <w:kern w:val="0"/>
      <w:szCs w:val="24"/>
    </w:rPr>
  </w:style>
  <w:style w:type="paragraph" w:customStyle="1" w:styleId="font22">
    <w:name w:val="font22"/>
    <w:basedOn w:val="a3"/>
    <w:rsid w:val="00FE5B3F"/>
    <w:pPr>
      <w:widowControl/>
      <w:spacing w:before="100" w:beforeAutospacing="1" w:after="100" w:afterAutospacing="1"/>
      <w:ind w:firstLineChars="200" w:firstLine="200"/>
      <w:jc w:val="left"/>
    </w:pPr>
    <w:rPr>
      <w:rFonts w:ascii="宋体" w:hAnsi="宋体" w:cs="宋体"/>
      <w:kern w:val="0"/>
      <w:sz w:val="28"/>
      <w:szCs w:val="28"/>
    </w:rPr>
  </w:style>
  <w:style w:type="paragraph" w:customStyle="1" w:styleId="font23">
    <w:name w:val="font23"/>
    <w:basedOn w:val="a3"/>
    <w:rsid w:val="00FE5B3F"/>
    <w:pPr>
      <w:widowControl/>
      <w:spacing w:before="100" w:beforeAutospacing="1" w:after="100" w:afterAutospacing="1"/>
      <w:ind w:firstLineChars="200" w:firstLine="200"/>
      <w:jc w:val="left"/>
    </w:pPr>
    <w:rPr>
      <w:rFonts w:ascii="宋体" w:hAnsi="宋体" w:cs="宋体"/>
      <w:kern w:val="0"/>
      <w:sz w:val="28"/>
      <w:szCs w:val="28"/>
    </w:rPr>
  </w:style>
  <w:style w:type="paragraph" w:customStyle="1" w:styleId="font24">
    <w:name w:val="font24"/>
    <w:basedOn w:val="a3"/>
    <w:rsid w:val="00FE5B3F"/>
    <w:pPr>
      <w:widowControl/>
      <w:spacing w:before="100" w:beforeAutospacing="1" w:after="100" w:afterAutospacing="1"/>
      <w:ind w:firstLineChars="200" w:firstLine="200"/>
      <w:jc w:val="left"/>
    </w:pPr>
    <w:rPr>
      <w:rFonts w:ascii="宋体" w:hAnsi="宋体"/>
      <w:color w:val="FF0000"/>
      <w:kern w:val="0"/>
      <w:sz w:val="28"/>
      <w:szCs w:val="28"/>
    </w:rPr>
  </w:style>
  <w:style w:type="paragraph" w:customStyle="1" w:styleId="font25">
    <w:name w:val="font25"/>
    <w:basedOn w:val="a3"/>
    <w:rsid w:val="00FE5B3F"/>
    <w:pPr>
      <w:widowControl/>
      <w:spacing w:before="100" w:beforeAutospacing="1" w:after="100" w:afterAutospacing="1"/>
      <w:ind w:firstLineChars="200" w:firstLine="200"/>
      <w:jc w:val="left"/>
    </w:pPr>
    <w:rPr>
      <w:rFonts w:ascii="宋体" w:hAnsi="宋体"/>
      <w:color w:val="FF0000"/>
      <w:kern w:val="0"/>
      <w:sz w:val="28"/>
      <w:szCs w:val="28"/>
    </w:rPr>
  </w:style>
  <w:style w:type="paragraph" w:customStyle="1" w:styleId="font26">
    <w:name w:val="font26"/>
    <w:basedOn w:val="a3"/>
    <w:rsid w:val="00FE5B3F"/>
    <w:pPr>
      <w:widowControl/>
      <w:spacing w:before="100" w:beforeAutospacing="1" w:after="100" w:afterAutospacing="1"/>
      <w:ind w:firstLineChars="200" w:firstLine="200"/>
      <w:jc w:val="left"/>
    </w:pPr>
    <w:rPr>
      <w:rFonts w:ascii="宋体" w:hAnsi="宋体" w:cs="宋体"/>
      <w:color w:val="FF0000"/>
      <w:kern w:val="0"/>
      <w:sz w:val="28"/>
      <w:szCs w:val="28"/>
    </w:rPr>
  </w:style>
  <w:style w:type="paragraph" w:customStyle="1" w:styleId="font27">
    <w:name w:val="font27"/>
    <w:basedOn w:val="a3"/>
    <w:rsid w:val="00FE5B3F"/>
    <w:pPr>
      <w:widowControl/>
      <w:spacing w:before="100" w:beforeAutospacing="1" w:after="100" w:afterAutospacing="1"/>
      <w:ind w:firstLineChars="200" w:firstLine="200"/>
      <w:jc w:val="left"/>
    </w:pPr>
    <w:rPr>
      <w:rFonts w:ascii="宋体" w:hAnsi="宋体"/>
      <w:kern w:val="0"/>
      <w:sz w:val="28"/>
      <w:szCs w:val="28"/>
    </w:rPr>
  </w:style>
  <w:style w:type="paragraph" w:customStyle="1" w:styleId="font28">
    <w:name w:val="font28"/>
    <w:basedOn w:val="a3"/>
    <w:rsid w:val="00FE5B3F"/>
    <w:pPr>
      <w:widowControl/>
      <w:spacing w:before="100" w:beforeAutospacing="1" w:after="100" w:afterAutospacing="1"/>
      <w:ind w:firstLineChars="200" w:firstLine="200"/>
      <w:jc w:val="left"/>
    </w:pPr>
    <w:rPr>
      <w:rFonts w:ascii="宋体" w:hAnsi="宋体"/>
      <w:kern w:val="0"/>
      <w:sz w:val="28"/>
      <w:szCs w:val="28"/>
    </w:rPr>
  </w:style>
  <w:style w:type="paragraph" w:customStyle="1" w:styleId="font29">
    <w:name w:val="font29"/>
    <w:basedOn w:val="a3"/>
    <w:rsid w:val="00FE5B3F"/>
    <w:pPr>
      <w:widowControl/>
      <w:spacing w:before="100" w:beforeAutospacing="1" w:after="100" w:afterAutospacing="1"/>
      <w:ind w:firstLineChars="200" w:firstLine="200"/>
      <w:jc w:val="left"/>
    </w:pPr>
    <w:rPr>
      <w:rFonts w:ascii="宋体" w:hAnsi="宋体" w:cs="宋体"/>
      <w:kern w:val="0"/>
      <w:sz w:val="28"/>
      <w:szCs w:val="28"/>
    </w:rPr>
  </w:style>
  <w:style w:type="paragraph" w:customStyle="1" w:styleId="xl40">
    <w:name w:val="xl40"/>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textAlignment w:val="top"/>
    </w:pPr>
    <w:rPr>
      <w:rFonts w:ascii="宋体" w:hAnsi="宋体" w:cs="宋体"/>
      <w:kern w:val="0"/>
      <w:szCs w:val="24"/>
    </w:rPr>
  </w:style>
  <w:style w:type="paragraph" w:customStyle="1" w:styleId="xl41">
    <w:name w:val="xl41"/>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Cs w:val="24"/>
    </w:rPr>
  </w:style>
  <w:style w:type="paragraph" w:customStyle="1" w:styleId="xl42">
    <w:name w:val="xl42"/>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color w:val="000000"/>
      <w:kern w:val="0"/>
      <w:szCs w:val="24"/>
    </w:rPr>
  </w:style>
  <w:style w:type="paragraph" w:customStyle="1" w:styleId="xl43">
    <w:name w:val="xl43"/>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kern w:val="0"/>
      <w:szCs w:val="24"/>
    </w:rPr>
  </w:style>
  <w:style w:type="paragraph" w:customStyle="1" w:styleId="xl44">
    <w:name w:val="xl44"/>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Cs w:val="24"/>
    </w:rPr>
  </w:style>
  <w:style w:type="paragraph" w:customStyle="1" w:styleId="xl45">
    <w:name w:val="xl45"/>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Cs w:val="24"/>
    </w:rPr>
  </w:style>
  <w:style w:type="paragraph" w:customStyle="1" w:styleId="xl47">
    <w:name w:val="xl47"/>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pPr>
    <w:rPr>
      <w:rFonts w:ascii="黑体" w:eastAsia="黑体" w:hAnsi="宋体" w:cs="黑体"/>
      <w:b/>
      <w:bCs/>
      <w:kern w:val="0"/>
      <w:szCs w:val="24"/>
    </w:rPr>
  </w:style>
  <w:style w:type="paragraph" w:customStyle="1" w:styleId="xl48">
    <w:name w:val="xl48"/>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textAlignment w:val="top"/>
    </w:pPr>
    <w:rPr>
      <w:rFonts w:ascii="宋体" w:hAnsi="宋体" w:cs="宋体"/>
      <w:color w:val="FF0000"/>
      <w:kern w:val="0"/>
      <w:sz w:val="28"/>
      <w:szCs w:val="28"/>
    </w:rPr>
  </w:style>
  <w:style w:type="paragraph" w:customStyle="1" w:styleId="xl49">
    <w:name w:val="xl49"/>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color w:val="FF0000"/>
      <w:kern w:val="0"/>
      <w:sz w:val="28"/>
      <w:szCs w:val="28"/>
    </w:rPr>
  </w:style>
  <w:style w:type="paragraph" w:customStyle="1" w:styleId="xl50">
    <w:name w:val="xl50"/>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color w:val="000000"/>
      <w:kern w:val="0"/>
      <w:szCs w:val="24"/>
    </w:rPr>
  </w:style>
  <w:style w:type="paragraph" w:customStyle="1" w:styleId="xl51">
    <w:name w:val="xl51"/>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pPr>
    <w:rPr>
      <w:rFonts w:ascii="宋体" w:hAnsi="宋体" w:cs="宋体"/>
      <w:color w:val="000000"/>
      <w:kern w:val="0"/>
      <w:szCs w:val="24"/>
    </w:rPr>
  </w:style>
  <w:style w:type="paragraph" w:customStyle="1" w:styleId="xl52">
    <w:name w:val="xl52"/>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Cs w:val="24"/>
    </w:rPr>
  </w:style>
  <w:style w:type="paragraph" w:customStyle="1" w:styleId="xl53">
    <w:name w:val="xl53"/>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kern w:val="0"/>
      <w:szCs w:val="24"/>
    </w:rPr>
  </w:style>
  <w:style w:type="paragraph" w:customStyle="1" w:styleId="xl54">
    <w:name w:val="xl54"/>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pPr>
    <w:rPr>
      <w:rFonts w:ascii="宋体" w:hAnsi="宋体" w:cs="宋体"/>
      <w:kern w:val="0"/>
      <w:szCs w:val="24"/>
    </w:rPr>
  </w:style>
  <w:style w:type="paragraph" w:customStyle="1" w:styleId="xl55">
    <w:name w:val="xl55"/>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Cs w:val="24"/>
    </w:rPr>
  </w:style>
  <w:style w:type="paragraph" w:customStyle="1" w:styleId="xl56">
    <w:name w:val="xl56"/>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kern w:val="0"/>
      <w:szCs w:val="24"/>
    </w:rPr>
  </w:style>
  <w:style w:type="paragraph" w:customStyle="1" w:styleId="xl57">
    <w:name w:val="xl57"/>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color w:val="FF0000"/>
      <w:kern w:val="0"/>
      <w:szCs w:val="24"/>
    </w:rPr>
  </w:style>
  <w:style w:type="paragraph" w:customStyle="1" w:styleId="xl58">
    <w:name w:val="xl58"/>
    <w:basedOn w:val="a3"/>
    <w:rsid w:val="00FE5B3F"/>
    <w:pPr>
      <w:widowControl/>
      <w:pBdr>
        <w:left w:val="single" w:sz="4" w:space="0" w:color="auto"/>
        <w:right w:val="single" w:sz="4" w:space="0" w:color="auto"/>
      </w:pBdr>
      <w:spacing w:before="100" w:beforeAutospacing="1" w:after="100" w:afterAutospacing="1"/>
      <w:ind w:firstLineChars="200" w:firstLine="200"/>
      <w:jc w:val="left"/>
    </w:pPr>
    <w:rPr>
      <w:rFonts w:ascii="宋体" w:hAnsi="宋体" w:cs="宋体"/>
      <w:kern w:val="0"/>
      <w:szCs w:val="24"/>
    </w:rPr>
  </w:style>
  <w:style w:type="paragraph" w:customStyle="1" w:styleId="xl59">
    <w:name w:val="xl59"/>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pPr>
    <w:rPr>
      <w:rFonts w:ascii="宋体" w:hAnsi="宋体" w:cs="宋体"/>
      <w:kern w:val="0"/>
      <w:szCs w:val="24"/>
    </w:rPr>
  </w:style>
  <w:style w:type="paragraph" w:customStyle="1" w:styleId="xl60">
    <w:name w:val="xl60"/>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pPr>
    <w:rPr>
      <w:rFonts w:ascii="宋体" w:hAnsi="宋体" w:cs="宋体"/>
      <w:color w:val="FF0000"/>
      <w:kern w:val="0"/>
      <w:szCs w:val="24"/>
    </w:rPr>
  </w:style>
  <w:style w:type="paragraph" w:customStyle="1" w:styleId="xl61">
    <w:name w:val="xl61"/>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color w:val="FF0000"/>
      <w:kern w:val="0"/>
      <w:szCs w:val="24"/>
    </w:rPr>
  </w:style>
  <w:style w:type="paragraph" w:customStyle="1" w:styleId="xl62">
    <w:name w:val="xl62"/>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center"/>
    </w:pPr>
    <w:rPr>
      <w:rFonts w:ascii="黑体" w:eastAsia="黑体" w:hAnsi="宋体" w:cs="黑体"/>
      <w:i/>
      <w:iCs/>
      <w:kern w:val="0"/>
      <w:szCs w:val="24"/>
    </w:rPr>
  </w:style>
  <w:style w:type="paragraph" w:customStyle="1" w:styleId="xl65">
    <w:name w:val="xl65"/>
    <w:basedOn w:val="a3"/>
    <w:rsid w:val="00FE5B3F"/>
    <w:pPr>
      <w:widowControl/>
      <w:pBdr>
        <w:top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kern w:val="0"/>
      <w:szCs w:val="21"/>
    </w:rPr>
  </w:style>
  <w:style w:type="paragraph" w:customStyle="1" w:styleId="xl66">
    <w:name w:val="xl66"/>
    <w:basedOn w:val="a3"/>
    <w:rsid w:val="00FE5B3F"/>
    <w:pPr>
      <w:widowControl/>
      <w:pBdr>
        <w:top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Cs w:val="21"/>
    </w:rPr>
  </w:style>
  <w:style w:type="paragraph" w:customStyle="1" w:styleId="xl67">
    <w:name w:val="xl67"/>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黑体" w:eastAsia="黑体" w:hAnsi="宋体" w:cs="黑体"/>
      <w:i/>
      <w:iCs/>
      <w:kern w:val="0"/>
      <w:szCs w:val="24"/>
    </w:rPr>
  </w:style>
  <w:style w:type="paragraph" w:customStyle="1" w:styleId="xl69">
    <w:name w:val="xl69"/>
    <w:basedOn w:val="a3"/>
    <w:rsid w:val="00FE5B3F"/>
    <w:pPr>
      <w:widowControl/>
      <w:pBdr>
        <w:bottom w:val="single" w:sz="4" w:space="0" w:color="auto"/>
        <w:right w:val="single" w:sz="4" w:space="0" w:color="auto"/>
      </w:pBdr>
      <w:spacing w:before="100" w:beforeAutospacing="1" w:after="100" w:afterAutospacing="1"/>
      <w:ind w:firstLineChars="200" w:firstLine="200"/>
      <w:jc w:val="center"/>
    </w:pPr>
    <w:rPr>
      <w:rFonts w:ascii="宋体" w:hAnsi="宋体"/>
      <w:kern w:val="0"/>
      <w:szCs w:val="21"/>
    </w:rPr>
  </w:style>
  <w:style w:type="paragraph" w:customStyle="1" w:styleId="xl70">
    <w:name w:val="xl70"/>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pPr>
    <w:rPr>
      <w:rFonts w:ascii="宋体" w:hAnsi="宋体" w:cs="宋体"/>
      <w:kern w:val="0"/>
      <w:szCs w:val="21"/>
    </w:rPr>
  </w:style>
  <w:style w:type="paragraph" w:customStyle="1" w:styleId="xl71">
    <w:name w:val="xl71"/>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color w:val="FF0000"/>
      <w:kern w:val="0"/>
      <w:szCs w:val="24"/>
    </w:rPr>
  </w:style>
  <w:style w:type="paragraph" w:customStyle="1" w:styleId="xl72">
    <w:name w:val="xl72"/>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color w:val="FF0000"/>
      <w:kern w:val="0"/>
      <w:szCs w:val="21"/>
    </w:rPr>
  </w:style>
  <w:style w:type="paragraph" w:customStyle="1" w:styleId="xl73">
    <w:name w:val="xl73"/>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olor w:val="FF0000"/>
      <w:kern w:val="0"/>
      <w:szCs w:val="24"/>
    </w:rPr>
  </w:style>
  <w:style w:type="paragraph" w:customStyle="1" w:styleId="xl74">
    <w:name w:val="xl74"/>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kern w:val="0"/>
      <w:szCs w:val="21"/>
    </w:rPr>
  </w:style>
  <w:style w:type="paragraph" w:customStyle="1" w:styleId="xl75">
    <w:name w:val="xl75"/>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kern w:val="0"/>
      <w:szCs w:val="24"/>
    </w:rPr>
  </w:style>
  <w:style w:type="paragraph" w:customStyle="1" w:styleId="xl76">
    <w:name w:val="xl76"/>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textAlignment w:val="top"/>
    </w:pPr>
    <w:rPr>
      <w:rFonts w:ascii="宋体" w:hAnsi="宋体" w:cs="宋体"/>
      <w:color w:val="FF0000"/>
      <w:kern w:val="0"/>
      <w:sz w:val="28"/>
      <w:szCs w:val="28"/>
    </w:rPr>
  </w:style>
  <w:style w:type="paragraph" w:customStyle="1" w:styleId="xl77">
    <w:name w:val="xl77"/>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color w:val="FF0000"/>
      <w:kern w:val="0"/>
      <w:szCs w:val="21"/>
    </w:rPr>
  </w:style>
  <w:style w:type="paragraph" w:customStyle="1" w:styleId="xl78">
    <w:name w:val="xl78"/>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color w:val="FF0000"/>
      <w:kern w:val="0"/>
      <w:szCs w:val="24"/>
    </w:rPr>
  </w:style>
  <w:style w:type="paragraph" w:customStyle="1" w:styleId="xl79">
    <w:name w:val="xl79"/>
    <w:basedOn w:val="a3"/>
    <w:rsid w:val="00FE5B3F"/>
    <w:pPr>
      <w:widowControl/>
      <w:pBdr>
        <w:left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kern w:val="0"/>
      <w:szCs w:val="24"/>
    </w:rPr>
  </w:style>
  <w:style w:type="paragraph" w:customStyle="1" w:styleId="xl80">
    <w:name w:val="xl80"/>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pPr>
    <w:rPr>
      <w:rFonts w:ascii="宋体" w:hAnsi="宋体" w:cs="宋体"/>
      <w:color w:val="FF0000"/>
      <w:kern w:val="0"/>
      <w:szCs w:val="24"/>
    </w:rPr>
  </w:style>
  <w:style w:type="paragraph" w:customStyle="1" w:styleId="xl81">
    <w:name w:val="xl81"/>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color w:val="FF0000"/>
      <w:kern w:val="0"/>
      <w:szCs w:val="24"/>
    </w:rPr>
  </w:style>
  <w:style w:type="paragraph" w:customStyle="1" w:styleId="xl82">
    <w:name w:val="xl82"/>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olor w:val="FF0000"/>
      <w:kern w:val="0"/>
      <w:szCs w:val="24"/>
    </w:rPr>
  </w:style>
  <w:style w:type="paragraph" w:customStyle="1" w:styleId="xl83">
    <w:name w:val="xl83"/>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color w:val="000000"/>
      <w:kern w:val="0"/>
      <w:szCs w:val="24"/>
    </w:rPr>
  </w:style>
  <w:style w:type="paragraph" w:customStyle="1" w:styleId="xl84">
    <w:name w:val="xl84"/>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Cs w:val="24"/>
    </w:rPr>
  </w:style>
  <w:style w:type="paragraph" w:customStyle="1" w:styleId="xl85">
    <w:name w:val="xl85"/>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pPr>
    <w:rPr>
      <w:rFonts w:ascii="宋体" w:hAnsi="宋体" w:cs="宋体"/>
      <w:color w:val="FF0000"/>
      <w:kern w:val="0"/>
      <w:szCs w:val="24"/>
    </w:rPr>
  </w:style>
  <w:style w:type="paragraph" w:customStyle="1" w:styleId="xl86">
    <w:name w:val="xl86"/>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color w:val="FF0000"/>
      <w:kern w:val="0"/>
      <w:szCs w:val="21"/>
    </w:rPr>
  </w:style>
  <w:style w:type="paragraph" w:customStyle="1" w:styleId="xl87">
    <w:name w:val="xl87"/>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color w:val="FF0000"/>
      <w:kern w:val="0"/>
      <w:szCs w:val="21"/>
    </w:rPr>
  </w:style>
  <w:style w:type="paragraph" w:customStyle="1" w:styleId="xl88">
    <w:name w:val="xl88"/>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color w:val="FF0000"/>
      <w:kern w:val="0"/>
      <w:sz w:val="20"/>
    </w:rPr>
  </w:style>
  <w:style w:type="paragraph" w:customStyle="1" w:styleId="xl89">
    <w:name w:val="xl89"/>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textAlignment w:val="top"/>
    </w:pPr>
    <w:rPr>
      <w:rFonts w:ascii="宋体" w:hAnsi="宋体" w:cs="宋体"/>
      <w:color w:val="FF0000"/>
      <w:kern w:val="0"/>
      <w:szCs w:val="24"/>
    </w:rPr>
  </w:style>
  <w:style w:type="paragraph" w:customStyle="1" w:styleId="xl90">
    <w:name w:val="xl90"/>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8"/>
      <w:szCs w:val="28"/>
    </w:rPr>
  </w:style>
  <w:style w:type="paragraph" w:customStyle="1" w:styleId="xl91">
    <w:name w:val="xl91"/>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8"/>
      <w:szCs w:val="28"/>
    </w:rPr>
  </w:style>
  <w:style w:type="paragraph" w:customStyle="1" w:styleId="xl92">
    <w:name w:val="xl92"/>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8"/>
      <w:szCs w:val="28"/>
    </w:rPr>
  </w:style>
  <w:style w:type="paragraph" w:customStyle="1" w:styleId="xl93">
    <w:name w:val="xl93"/>
    <w:basedOn w:val="a3"/>
    <w:rsid w:val="00FE5B3F"/>
    <w:pPr>
      <w:widowControl/>
      <w:pBdr>
        <w:left w:val="single" w:sz="4" w:space="0" w:color="auto"/>
        <w:right w:val="single" w:sz="4" w:space="0" w:color="auto"/>
      </w:pBdr>
      <w:spacing w:before="100" w:beforeAutospacing="1" w:after="100" w:afterAutospacing="1"/>
      <w:ind w:firstLineChars="200" w:firstLine="200"/>
      <w:jc w:val="left"/>
    </w:pPr>
    <w:rPr>
      <w:rFonts w:ascii="宋体" w:hAnsi="宋体" w:cs="宋体"/>
      <w:color w:val="FF0000"/>
      <w:kern w:val="0"/>
      <w:szCs w:val="24"/>
    </w:rPr>
  </w:style>
  <w:style w:type="paragraph" w:customStyle="1" w:styleId="xl94">
    <w:name w:val="xl94"/>
    <w:basedOn w:val="a3"/>
    <w:rsid w:val="00FE5B3F"/>
    <w:pPr>
      <w:widowControl/>
      <w:pBdr>
        <w:left w:val="single" w:sz="4" w:space="0" w:color="auto"/>
        <w:right w:val="single" w:sz="4" w:space="0" w:color="auto"/>
      </w:pBdr>
      <w:spacing w:before="100" w:beforeAutospacing="1" w:after="100" w:afterAutospacing="1"/>
      <w:ind w:firstLineChars="200" w:firstLine="200"/>
      <w:jc w:val="left"/>
    </w:pPr>
    <w:rPr>
      <w:rFonts w:ascii="宋体" w:hAnsi="宋体" w:cs="宋体"/>
      <w:kern w:val="0"/>
      <w:szCs w:val="24"/>
    </w:rPr>
  </w:style>
  <w:style w:type="paragraph" w:customStyle="1" w:styleId="xl95">
    <w:name w:val="xl95"/>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pPr>
    <w:rPr>
      <w:rFonts w:ascii="宋体" w:hAnsi="宋体" w:cs="宋体"/>
      <w:color w:val="FF0000"/>
      <w:kern w:val="0"/>
      <w:szCs w:val="24"/>
    </w:rPr>
  </w:style>
  <w:style w:type="paragraph" w:customStyle="1" w:styleId="xl96">
    <w:name w:val="xl96"/>
    <w:basedOn w:val="a3"/>
    <w:rsid w:val="00FE5B3F"/>
    <w:pPr>
      <w:widowControl/>
      <w:pBdr>
        <w:left w:val="single" w:sz="4" w:space="0" w:color="auto"/>
        <w:right w:val="single" w:sz="4" w:space="0" w:color="auto"/>
      </w:pBdr>
      <w:spacing w:before="100" w:beforeAutospacing="1" w:after="100" w:afterAutospacing="1"/>
      <w:ind w:firstLineChars="200" w:firstLine="200"/>
      <w:jc w:val="left"/>
    </w:pPr>
    <w:rPr>
      <w:rFonts w:ascii="宋体" w:hAnsi="宋体" w:cs="宋体"/>
      <w:color w:val="FF0000"/>
      <w:kern w:val="0"/>
      <w:szCs w:val="24"/>
    </w:rPr>
  </w:style>
  <w:style w:type="paragraph" w:customStyle="1" w:styleId="xl97">
    <w:name w:val="xl97"/>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pPr>
    <w:rPr>
      <w:rFonts w:ascii="宋体" w:hAnsi="宋体"/>
      <w:kern w:val="0"/>
      <w:sz w:val="28"/>
      <w:szCs w:val="28"/>
    </w:rPr>
  </w:style>
  <w:style w:type="paragraph" w:customStyle="1" w:styleId="xl98">
    <w:name w:val="xl98"/>
    <w:basedOn w:val="a3"/>
    <w:rsid w:val="00FE5B3F"/>
    <w:pPr>
      <w:widowControl/>
      <w:pBdr>
        <w:left w:val="single" w:sz="4" w:space="0" w:color="auto"/>
        <w:right w:val="single" w:sz="4" w:space="0" w:color="auto"/>
      </w:pBdr>
      <w:spacing w:before="100" w:beforeAutospacing="1" w:after="100" w:afterAutospacing="1"/>
      <w:ind w:firstLineChars="200" w:firstLine="200"/>
      <w:jc w:val="left"/>
    </w:pPr>
    <w:rPr>
      <w:rFonts w:ascii="宋体" w:hAnsi="宋体" w:cs="宋体"/>
      <w:kern w:val="0"/>
      <w:sz w:val="28"/>
      <w:szCs w:val="28"/>
    </w:rPr>
  </w:style>
  <w:style w:type="paragraph" w:customStyle="1" w:styleId="xl99">
    <w:name w:val="xl99"/>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8"/>
      <w:szCs w:val="28"/>
    </w:rPr>
  </w:style>
  <w:style w:type="paragraph" w:customStyle="1" w:styleId="xl100">
    <w:name w:val="xl100"/>
    <w:basedOn w:val="a3"/>
    <w:rsid w:val="00FE5B3F"/>
    <w:pPr>
      <w:widowControl/>
      <w:pBdr>
        <w:top w:val="single" w:sz="4" w:space="0" w:color="auto"/>
        <w:left w:val="single" w:sz="4" w:space="0" w:color="auto"/>
        <w:bottom w:val="single" w:sz="4" w:space="0" w:color="auto"/>
      </w:pBdr>
      <w:spacing w:before="100" w:beforeAutospacing="1" w:after="100" w:afterAutospacing="1"/>
      <w:ind w:firstLineChars="200" w:firstLine="200"/>
      <w:jc w:val="left"/>
    </w:pPr>
    <w:rPr>
      <w:rFonts w:ascii="黑体" w:eastAsia="黑体" w:hAnsi="宋体" w:cs="黑体"/>
      <w:b/>
      <w:bCs/>
      <w:kern w:val="0"/>
      <w:szCs w:val="24"/>
    </w:rPr>
  </w:style>
  <w:style w:type="paragraph" w:customStyle="1" w:styleId="xl101">
    <w:name w:val="xl101"/>
    <w:basedOn w:val="a3"/>
    <w:rsid w:val="00FE5B3F"/>
    <w:pPr>
      <w:widowControl/>
      <w:pBdr>
        <w:top w:val="single" w:sz="4" w:space="0" w:color="auto"/>
        <w:bottom w:val="single" w:sz="4" w:space="0" w:color="auto"/>
      </w:pBdr>
      <w:spacing w:before="100" w:beforeAutospacing="1" w:after="100" w:afterAutospacing="1"/>
      <w:ind w:firstLineChars="200" w:firstLine="200"/>
      <w:jc w:val="left"/>
    </w:pPr>
    <w:rPr>
      <w:rFonts w:ascii="黑体" w:eastAsia="黑体" w:hAnsi="宋体" w:cs="黑体"/>
      <w:b/>
      <w:bCs/>
      <w:kern w:val="0"/>
      <w:szCs w:val="24"/>
    </w:rPr>
  </w:style>
  <w:style w:type="paragraph" w:customStyle="1" w:styleId="xl102">
    <w:name w:val="xl102"/>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kern w:val="0"/>
      <w:szCs w:val="21"/>
    </w:rPr>
  </w:style>
  <w:style w:type="paragraph" w:customStyle="1" w:styleId="xl103">
    <w:name w:val="xl103"/>
    <w:basedOn w:val="a3"/>
    <w:rsid w:val="00FE5B3F"/>
    <w:pPr>
      <w:widowControl/>
      <w:pBdr>
        <w:left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kern w:val="0"/>
      <w:szCs w:val="21"/>
    </w:rPr>
  </w:style>
  <w:style w:type="paragraph" w:customStyle="1" w:styleId="xl104">
    <w:name w:val="xl104"/>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pPr>
    <w:rPr>
      <w:rFonts w:ascii="宋体" w:hAnsi="宋体"/>
      <w:kern w:val="0"/>
      <w:szCs w:val="24"/>
    </w:rPr>
  </w:style>
  <w:style w:type="paragraph" w:customStyle="1" w:styleId="xl105">
    <w:name w:val="xl105"/>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pPr>
    <w:rPr>
      <w:rFonts w:ascii="宋体" w:hAnsi="宋体" w:cs="宋体"/>
      <w:kern w:val="0"/>
      <w:sz w:val="28"/>
      <w:szCs w:val="28"/>
    </w:rPr>
  </w:style>
  <w:style w:type="paragraph" w:customStyle="1" w:styleId="xl106">
    <w:name w:val="xl106"/>
    <w:basedOn w:val="a3"/>
    <w:rsid w:val="00FE5B3F"/>
    <w:pPr>
      <w:widowControl/>
      <w:pBdr>
        <w:left w:val="single" w:sz="4" w:space="0" w:color="auto"/>
        <w:right w:val="single" w:sz="4" w:space="0" w:color="auto"/>
      </w:pBdr>
      <w:spacing w:before="100" w:beforeAutospacing="1" w:after="100" w:afterAutospacing="1"/>
      <w:ind w:firstLineChars="200" w:firstLine="200"/>
      <w:jc w:val="left"/>
    </w:pPr>
    <w:rPr>
      <w:rFonts w:ascii="宋体" w:hAnsi="宋体" w:cs="宋体"/>
      <w:kern w:val="0"/>
      <w:sz w:val="28"/>
      <w:szCs w:val="28"/>
    </w:rPr>
  </w:style>
  <w:style w:type="paragraph" w:customStyle="1" w:styleId="xl107">
    <w:name w:val="xl107"/>
    <w:basedOn w:val="a3"/>
    <w:rsid w:val="00FE5B3F"/>
    <w:pPr>
      <w:widowControl/>
      <w:pBdr>
        <w:left w:val="single" w:sz="4" w:space="0" w:color="auto"/>
        <w:right w:val="single" w:sz="4" w:space="0" w:color="auto"/>
      </w:pBdr>
      <w:spacing w:before="100" w:beforeAutospacing="1" w:after="100" w:afterAutospacing="1"/>
      <w:ind w:firstLineChars="200" w:firstLine="200"/>
      <w:jc w:val="left"/>
    </w:pPr>
    <w:rPr>
      <w:rFonts w:ascii="宋体" w:hAnsi="宋体" w:cs="宋体"/>
      <w:kern w:val="0"/>
      <w:szCs w:val="24"/>
    </w:rPr>
  </w:style>
  <w:style w:type="paragraph" w:customStyle="1" w:styleId="xl108">
    <w:name w:val="xl108"/>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Cs w:val="24"/>
    </w:rPr>
  </w:style>
  <w:style w:type="paragraph" w:customStyle="1" w:styleId="xl109">
    <w:name w:val="xl109"/>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Cs w:val="24"/>
    </w:rPr>
  </w:style>
  <w:style w:type="paragraph" w:customStyle="1" w:styleId="xl111">
    <w:name w:val="xl111"/>
    <w:basedOn w:val="a3"/>
    <w:rsid w:val="00FE5B3F"/>
    <w:pPr>
      <w:widowControl/>
      <w:pBdr>
        <w:left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color w:val="FF0000"/>
      <w:kern w:val="0"/>
      <w:szCs w:val="24"/>
    </w:rPr>
  </w:style>
  <w:style w:type="paragraph" w:customStyle="1" w:styleId="xl112">
    <w:name w:val="xl112"/>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color w:val="FF0000"/>
      <w:kern w:val="0"/>
      <w:szCs w:val="24"/>
    </w:rPr>
  </w:style>
  <w:style w:type="paragraph" w:customStyle="1" w:styleId="xl113">
    <w:name w:val="xl113"/>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color w:val="FF0000"/>
      <w:kern w:val="0"/>
      <w:szCs w:val="24"/>
    </w:rPr>
  </w:style>
  <w:style w:type="paragraph" w:customStyle="1" w:styleId="xl114">
    <w:name w:val="xl114"/>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pPr>
    <w:rPr>
      <w:rFonts w:ascii="宋体" w:hAnsi="宋体" w:cs="宋体"/>
      <w:kern w:val="0"/>
      <w:sz w:val="28"/>
      <w:szCs w:val="28"/>
    </w:rPr>
  </w:style>
  <w:style w:type="paragraph" w:customStyle="1" w:styleId="xl115">
    <w:name w:val="xl115"/>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textAlignment w:val="top"/>
    </w:pPr>
    <w:rPr>
      <w:rFonts w:ascii="宋体" w:hAnsi="宋体"/>
      <w:kern w:val="0"/>
      <w:szCs w:val="21"/>
    </w:rPr>
  </w:style>
  <w:style w:type="paragraph" w:customStyle="1" w:styleId="xl116">
    <w:name w:val="xl116"/>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kern w:val="0"/>
      <w:szCs w:val="21"/>
    </w:rPr>
  </w:style>
  <w:style w:type="paragraph" w:customStyle="1" w:styleId="xl117">
    <w:name w:val="xl117"/>
    <w:basedOn w:val="a3"/>
    <w:rsid w:val="00FE5B3F"/>
    <w:pPr>
      <w:widowControl/>
      <w:pBdr>
        <w:left w:val="single" w:sz="4" w:space="0" w:color="auto"/>
        <w:right w:val="single" w:sz="4" w:space="0" w:color="auto"/>
      </w:pBdr>
      <w:spacing w:before="100" w:beforeAutospacing="1" w:after="100" w:afterAutospacing="1"/>
      <w:ind w:firstLineChars="200" w:firstLine="200"/>
      <w:jc w:val="left"/>
      <w:textAlignment w:val="top"/>
    </w:pPr>
    <w:rPr>
      <w:rFonts w:ascii="宋体" w:hAnsi="宋体"/>
      <w:kern w:val="0"/>
      <w:szCs w:val="21"/>
    </w:rPr>
  </w:style>
  <w:style w:type="paragraph" w:customStyle="1" w:styleId="xl118">
    <w:name w:val="xl118"/>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黑体" w:eastAsia="黑体" w:hAnsi="宋体" w:cs="黑体"/>
      <w:b/>
      <w:bCs/>
      <w:kern w:val="0"/>
      <w:sz w:val="32"/>
      <w:szCs w:val="32"/>
    </w:rPr>
  </w:style>
  <w:style w:type="paragraph" w:customStyle="1" w:styleId="xl119">
    <w:name w:val="xl119"/>
    <w:basedOn w:val="a3"/>
    <w:rsid w:val="00FE5B3F"/>
    <w:pPr>
      <w:widowControl/>
      <w:pBdr>
        <w:top w:val="single" w:sz="4" w:space="0" w:color="auto"/>
        <w:left w:val="single" w:sz="4" w:space="0" w:color="auto"/>
        <w:bottom w:val="single" w:sz="4" w:space="0" w:color="auto"/>
      </w:pBdr>
      <w:spacing w:before="100" w:beforeAutospacing="1" w:after="100" w:afterAutospacing="1"/>
      <w:ind w:firstLineChars="200" w:firstLine="200"/>
      <w:jc w:val="left"/>
      <w:textAlignment w:val="top"/>
    </w:pPr>
    <w:rPr>
      <w:rFonts w:ascii="宋体" w:hAnsi="宋体" w:cs="宋体"/>
      <w:kern w:val="0"/>
      <w:szCs w:val="21"/>
    </w:rPr>
  </w:style>
  <w:style w:type="paragraph" w:customStyle="1" w:styleId="xl120">
    <w:name w:val="xl120"/>
    <w:basedOn w:val="a3"/>
    <w:rsid w:val="00FE5B3F"/>
    <w:pPr>
      <w:widowControl/>
      <w:pBdr>
        <w:top w:val="single" w:sz="4" w:space="0" w:color="auto"/>
        <w:bottom w:val="single" w:sz="4" w:space="0" w:color="auto"/>
      </w:pBdr>
      <w:spacing w:before="100" w:beforeAutospacing="1" w:after="100" w:afterAutospacing="1"/>
      <w:ind w:firstLineChars="200" w:firstLine="200"/>
      <w:jc w:val="left"/>
      <w:textAlignment w:val="top"/>
    </w:pPr>
    <w:rPr>
      <w:rFonts w:ascii="宋体" w:hAnsi="宋体" w:cs="宋体"/>
      <w:kern w:val="0"/>
      <w:szCs w:val="21"/>
    </w:rPr>
  </w:style>
  <w:style w:type="paragraph" w:customStyle="1" w:styleId="xl121">
    <w:name w:val="xl121"/>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center"/>
    </w:pPr>
    <w:rPr>
      <w:rFonts w:ascii="宋体" w:hAnsi="宋体" w:cs="宋体"/>
      <w:b/>
      <w:bCs/>
      <w:kern w:val="0"/>
      <w:szCs w:val="24"/>
    </w:rPr>
  </w:style>
  <w:style w:type="paragraph" w:customStyle="1" w:styleId="xl123">
    <w:name w:val="xl123"/>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textAlignment w:val="top"/>
    </w:pPr>
    <w:rPr>
      <w:rFonts w:ascii="宋体" w:hAnsi="宋体"/>
      <w:kern w:val="0"/>
      <w:szCs w:val="24"/>
    </w:rPr>
  </w:style>
  <w:style w:type="paragraph" w:customStyle="1" w:styleId="xl124">
    <w:name w:val="xl124"/>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kern w:val="0"/>
      <w:szCs w:val="24"/>
    </w:rPr>
  </w:style>
  <w:style w:type="paragraph" w:customStyle="1" w:styleId="xl125">
    <w:name w:val="xl125"/>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kern w:val="0"/>
      <w:szCs w:val="24"/>
    </w:rPr>
  </w:style>
  <w:style w:type="paragraph" w:customStyle="1" w:styleId="xl126">
    <w:name w:val="xl126"/>
    <w:basedOn w:val="a3"/>
    <w:rsid w:val="00FE5B3F"/>
    <w:pPr>
      <w:widowControl/>
      <w:pBdr>
        <w:top w:val="single" w:sz="4" w:space="0" w:color="auto"/>
        <w:left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color w:val="FF0000"/>
      <w:kern w:val="0"/>
      <w:szCs w:val="21"/>
    </w:rPr>
  </w:style>
  <w:style w:type="paragraph" w:customStyle="1" w:styleId="xl127">
    <w:name w:val="xl127"/>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jc w:val="left"/>
      <w:textAlignment w:val="top"/>
    </w:pPr>
    <w:rPr>
      <w:rFonts w:ascii="宋体" w:hAnsi="宋体" w:cs="宋体"/>
      <w:color w:val="FF0000"/>
      <w:kern w:val="0"/>
      <w:szCs w:val="21"/>
    </w:rPr>
  </w:style>
  <w:style w:type="paragraph" w:customStyle="1" w:styleId="xl128">
    <w:name w:val="xl128"/>
    <w:basedOn w:val="a3"/>
    <w:rsid w:val="00FE5B3F"/>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color w:val="FF0000"/>
      <w:kern w:val="0"/>
      <w:sz w:val="28"/>
      <w:szCs w:val="28"/>
    </w:rPr>
  </w:style>
  <w:style w:type="paragraph" w:customStyle="1" w:styleId="xl129">
    <w:name w:val="xl129"/>
    <w:basedOn w:val="a3"/>
    <w:rsid w:val="00FE5B3F"/>
    <w:pPr>
      <w:widowControl/>
      <w:pBdr>
        <w:left w:val="single" w:sz="4" w:space="0" w:color="auto"/>
        <w:bottom w:val="single" w:sz="4" w:space="0" w:color="auto"/>
        <w:right w:val="single" w:sz="4" w:space="0" w:color="auto"/>
      </w:pBdr>
      <w:spacing w:before="100" w:beforeAutospacing="1" w:after="100" w:afterAutospacing="1"/>
      <w:ind w:firstLineChars="200" w:firstLine="200"/>
    </w:pPr>
    <w:rPr>
      <w:rFonts w:ascii="黑体" w:eastAsia="黑体" w:hAnsi="宋体" w:cs="黑体"/>
      <w:i/>
      <w:iCs/>
      <w:color w:val="000000"/>
      <w:kern w:val="0"/>
      <w:szCs w:val="24"/>
    </w:rPr>
  </w:style>
  <w:style w:type="character" w:styleId="afffd">
    <w:name w:val="line number"/>
    <w:rsid w:val="00FE5B3F"/>
  </w:style>
  <w:style w:type="paragraph" w:customStyle="1" w:styleId="30">
    <w:name w:val="样式3"/>
    <w:basedOn w:val="a3"/>
    <w:rsid w:val="00FE5B3F"/>
    <w:pPr>
      <w:numPr>
        <w:numId w:val="3"/>
      </w:numPr>
      <w:ind w:firstLineChars="200" w:firstLine="200"/>
    </w:pPr>
    <w:rPr>
      <w:rFonts w:ascii="宋体" w:eastAsia="仿宋_GB2312" w:hAnsi="宋体"/>
      <w:szCs w:val="24"/>
    </w:rPr>
  </w:style>
  <w:style w:type="character" w:customStyle="1" w:styleId="grame">
    <w:name w:val="grame"/>
    <w:rsid w:val="00FE5B3F"/>
  </w:style>
  <w:style w:type="character" w:customStyle="1" w:styleId="2CharCharCharCharCharCharChar">
    <w:name w:val="标题 2 Char Char Char Char Char Char Char"/>
    <w:rsid w:val="00FE5B3F"/>
    <w:rPr>
      <w:rFonts w:ascii="Arial" w:eastAsia="黑体" w:hAnsi="Arial"/>
      <w:b/>
      <w:bCs/>
      <w:kern w:val="2"/>
      <w:sz w:val="32"/>
      <w:szCs w:val="32"/>
      <w:lang w:val="en-US" w:eastAsia="zh-CN" w:bidi="ar-SA"/>
    </w:rPr>
  </w:style>
  <w:style w:type="paragraph" w:customStyle="1" w:styleId="WPSPlain">
    <w:name w:val="WPS Plain"/>
    <w:rsid w:val="00FE5B3F"/>
    <w:pPr>
      <w:spacing w:line="360" w:lineRule="auto"/>
      <w:ind w:firstLineChars="200" w:firstLine="200"/>
      <w:jc w:val="both"/>
    </w:pPr>
    <w:rPr>
      <w:rFonts w:ascii="宋体" w:hAnsi="宋体"/>
      <w:kern w:val="2"/>
      <w:sz w:val="24"/>
    </w:rPr>
  </w:style>
  <w:style w:type="paragraph" w:customStyle="1" w:styleId="afffe">
    <w:name w:val="一级无标题条"/>
    <w:basedOn w:val="a3"/>
    <w:rsid w:val="00FE5B3F"/>
    <w:pPr>
      <w:tabs>
        <w:tab w:val="num" w:pos="1418"/>
      </w:tabs>
      <w:spacing w:line="440" w:lineRule="exact"/>
      <w:ind w:left="1418" w:firstLineChars="200" w:hanging="567"/>
    </w:pPr>
    <w:rPr>
      <w:rFonts w:ascii="宋体" w:eastAsia="仿宋_GB2312" w:hAnsi="宋体"/>
      <w:sz w:val="28"/>
      <w:szCs w:val="24"/>
    </w:rPr>
  </w:style>
  <w:style w:type="paragraph" w:customStyle="1" w:styleId="affff">
    <w:name w:val="二级无标题条"/>
    <w:basedOn w:val="a3"/>
    <w:rsid w:val="00FE5B3F"/>
    <w:pPr>
      <w:spacing w:line="440" w:lineRule="exact"/>
      <w:ind w:firstLineChars="200" w:firstLine="200"/>
    </w:pPr>
    <w:rPr>
      <w:rFonts w:ascii="宋体" w:eastAsia="仿宋_GB2312" w:hAnsi="宋体"/>
      <w:sz w:val="28"/>
      <w:szCs w:val="24"/>
    </w:rPr>
  </w:style>
  <w:style w:type="paragraph" w:customStyle="1" w:styleId="affff0">
    <w:name w:val="一级标题"/>
    <w:basedOn w:val="1"/>
    <w:rsid w:val="00FE5B3F"/>
    <w:pPr>
      <w:keepLines w:val="0"/>
      <w:tabs>
        <w:tab w:val="left" w:pos="0"/>
      </w:tabs>
      <w:adjustRightInd w:val="0"/>
      <w:snapToGrid w:val="0"/>
      <w:spacing w:beforeLines="100" w:before="200" w:after="0" w:line="360" w:lineRule="auto"/>
      <w:ind w:left="1120" w:hangingChars="400" w:hanging="1120"/>
    </w:pPr>
    <w:rPr>
      <w:rFonts w:ascii="楷体_GB2312" w:hAnsi="楷体_GB2312" w:hint="default"/>
      <w:b w:val="0"/>
      <w:spacing w:val="10"/>
      <w:kern w:val="2"/>
      <w:sz w:val="32"/>
      <w:szCs w:val="28"/>
    </w:rPr>
  </w:style>
  <w:style w:type="paragraph" w:customStyle="1" w:styleId="affff1">
    <w:name w:val="三级无标题条"/>
    <w:basedOn w:val="a3"/>
    <w:rsid w:val="00FE5B3F"/>
    <w:pPr>
      <w:tabs>
        <w:tab w:val="num" w:pos="992"/>
      </w:tabs>
      <w:spacing w:line="440" w:lineRule="exact"/>
      <w:ind w:left="992" w:firstLineChars="200" w:hanging="567"/>
    </w:pPr>
    <w:rPr>
      <w:rFonts w:ascii="宋体" w:eastAsia="仿宋_GB2312" w:hAnsi="宋体"/>
      <w:sz w:val="28"/>
      <w:szCs w:val="24"/>
    </w:rPr>
  </w:style>
  <w:style w:type="paragraph" w:customStyle="1" w:styleId="affff2">
    <w:name w:val="a"/>
    <w:basedOn w:val="affff3"/>
    <w:rsid w:val="00FE5B3F"/>
    <w:pPr>
      <w:spacing w:line="400" w:lineRule="exact"/>
      <w:ind w:firstLine="0"/>
    </w:pPr>
    <w:rPr>
      <w:szCs w:val="20"/>
    </w:rPr>
  </w:style>
  <w:style w:type="paragraph" w:customStyle="1" w:styleId="affff4">
    <w:name w:val="四级无标题条"/>
    <w:basedOn w:val="a3"/>
    <w:rsid w:val="00FE5B3F"/>
    <w:pPr>
      <w:spacing w:line="440" w:lineRule="exact"/>
      <w:ind w:left="1380" w:firstLineChars="200" w:hanging="420"/>
    </w:pPr>
    <w:rPr>
      <w:rFonts w:ascii="宋体" w:eastAsia="仿宋_GB2312" w:hAnsi="宋体"/>
      <w:sz w:val="28"/>
      <w:szCs w:val="24"/>
    </w:rPr>
  </w:style>
  <w:style w:type="paragraph" w:customStyle="1" w:styleId="affff5">
    <w:name w:val="范围"/>
    <w:basedOn w:val="a3"/>
    <w:rsid w:val="00FE5B3F"/>
    <w:pPr>
      <w:tabs>
        <w:tab w:val="left" w:pos="425"/>
        <w:tab w:val="num" w:pos="900"/>
      </w:tabs>
      <w:spacing w:line="400" w:lineRule="exact"/>
      <w:ind w:left="900" w:firstLineChars="200" w:hanging="420"/>
    </w:pPr>
    <w:rPr>
      <w:rFonts w:ascii="宋体" w:eastAsia="黑体" w:hAnsi="宋体"/>
      <w:sz w:val="28"/>
    </w:rPr>
  </w:style>
  <w:style w:type="paragraph" w:customStyle="1" w:styleId="affff3">
    <w:name w:val="附录正文"/>
    <w:basedOn w:val="a3"/>
    <w:rsid w:val="00FE5B3F"/>
    <w:pPr>
      <w:spacing w:line="360" w:lineRule="exact"/>
      <w:ind w:firstLineChars="200" w:firstLine="425"/>
    </w:pPr>
    <w:rPr>
      <w:rFonts w:ascii="宋体" w:eastAsia="仿宋_GB2312" w:hAnsi="宋体"/>
      <w:sz w:val="28"/>
      <w:szCs w:val="21"/>
    </w:rPr>
  </w:style>
  <w:style w:type="paragraph" w:customStyle="1" w:styleId="28">
    <w:name w:val="样式 标题 2 + 黑体 五号 非加粗 黑色 图案: 清除 (鲜绿)"/>
    <w:basedOn w:val="2"/>
    <w:rsid w:val="00FE5B3F"/>
    <w:pPr>
      <w:tabs>
        <w:tab w:val="left" w:pos="525"/>
        <w:tab w:val="num" w:pos="1363"/>
      </w:tabs>
      <w:spacing w:before="120" w:after="120"/>
      <w:ind w:leftChars="100" w:left="100" w:firstLineChars="200" w:hanging="420"/>
    </w:pPr>
    <w:rPr>
      <w:rFonts w:ascii="黑体" w:hAnsi="黑体" w:hint="default"/>
      <w:b w:val="0"/>
      <w:color w:val="000000"/>
      <w:kern w:val="2"/>
      <w:sz w:val="21"/>
      <w:szCs w:val="32"/>
      <w:shd w:val="clear" w:color="auto" w:fill="00FF00"/>
    </w:rPr>
  </w:style>
  <w:style w:type="paragraph" w:customStyle="1" w:styleId="29">
    <w:name w:val="样式2"/>
    <w:basedOn w:val="1"/>
    <w:link w:val="2Char2"/>
    <w:rsid w:val="00FE5B3F"/>
    <w:pPr>
      <w:tabs>
        <w:tab w:val="left" w:pos="840"/>
        <w:tab w:val="num" w:pos="3000"/>
      </w:tabs>
      <w:adjustRightInd w:val="0"/>
      <w:snapToGrid w:val="0"/>
      <w:spacing w:before="200" w:after="200" w:line="360" w:lineRule="auto"/>
      <w:ind w:left="840" w:firstLineChars="200" w:hanging="420"/>
    </w:pPr>
    <w:rPr>
      <w:rFonts w:ascii="宋体" w:hAnsi="楷体_GB2312" w:hint="default"/>
      <w:b w:val="0"/>
      <w:bCs/>
      <w:sz w:val="28"/>
      <w:szCs w:val="44"/>
    </w:rPr>
  </w:style>
  <w:style w:type="paragraph" w:customStyle="1" w:styleId="affff6">
    <w:name w:val="表格"/>
    <w:basedOn w:val="a3"/>
    <w:rsid w:val="00FE5B3F"/>
    <w:pPr>
      <w:spacing w:line="240" w:lineRule="exact"/>
      <w:ind w:firstLineChars="200" w:firstLine="200"/>
      <w:jc w:val="center"/>
    </w:pPr>
    <w:rPr>
      <w:rFonts w:ascii="宋体" w:eastAsia="仿宋_GB2312" w:hAnsi="宋体"/>
      <w:sz w:val="18"/>
    </w:rPr>
  </w:style>
  <w:style w:type="paragraph" w:styleId="36">
    <w:name w:val="Body Text 3"/>
    <w:basedOn w:val="a3"/>
    <w:link w:val="37"/>
    <w:rsid w:val="00FE5B3F"/>
    <w:pPr>
      <w:spacing w:line="440" w:lineRule="exact"/>
      <w:ind w:firstLineChars="200" w:firstLine="200"/>
      <w:jc w:val="center"/>
    </w:pPr>
    <w:rPr>
      <w:rFonts w:ascii="宋体" w:eastAsia="仿宋_GB2312" w:hAnsi="宋体"/>
      <w:kern w:val="0"/>
      <w:sz w:val="28"/>
      <w:szCs w:val="24"/>
    </w:rPr>
  </w:style>
  <w:style w:type="character" w:customStyle="1" w:styleId="37">
    <w:name w:val="正文文本 3 字符"/>
    <w:link w:val="36"/>
    <w:rsid w:val="00FE5B3F"/>
    <w:rPr>
      <w:rFonts w:ascii="宋体" w:eastAsia="仿宋_GB2312" w:hAnsi="宋体"/>
      <w:sz w:val="28"/>
      <w:szCs w:val="24"/>
    </w:rPr>
  </w:style>
  <w:style w:type="character" w:styleId="affff7">
    <w:name w:val="Intense Reference"/>
    <w:uiPriority w:val="32"/>
    <w:qFormat/>
    <w:rsid w:val="00FE5B3F"/>
    <w:rPr>
      <w:b/>
      <w:bCs/>
      <w:smallCaps/>
      <w:color w:val="C0504D"/>
      <w:spacing w:val="5"/>
      <w:u w:val="single"/>
    </w:rPr>
  </w:style>
  <w:style w:type="character" w:customStyle="1" w:styleId="1Char0">
    <w:name w:val="样式1 Char"/>
    <w:link w:val="1b"/>
    <w:rsid w:val="00FE5B3F"/>
    <w:rPr>
      <w:sz w:val="24"/>
    </w:rPr>
  </w:style>
  <w:style w:type="character" w:styleId="affff8">
    <w:name w:val="Emphasis"/>
    <w:uiPriority w:val="20"/>
    <w:qFormat/>
    <w:rsid w:val="00FE5B3F"/>
    <w:rPr>
      <w:i/>
      <w:iCs/>
    </w:rPr>
  </w:style>
  <w:style w:type="numbering" w:customStyle="1" w:styleId="1d">
    <w:name w:val="无列表1"/>
    <w:next w:val="a6"/>
    <w:semiHidden/>
    <w:unhideWhenUsed/>
    <w:rsid w:val="00FE5B3F"/>
  </w:style>
  <w:style w:type="character" w:customStyle="1" w:styleId="Charf3">
    <w:name w:val="第二层条 Char"/>
    <w:aliases w:val="第三层 Char,h3 Char,Heading 3 - old Char,Level 3 Head Char,H3 Char,level_3 Char,PIM 3 Char,sect1.2.3 Char,sect1.2.31 Char,sect1.2.32 Char,sect1.2.311 Char,sect1.2.33 Char,sect1.2.312 Char,prop3 Char,3heading Char,heading 3 Char,bh Char"/>
    <w:rsid w:val="00FE5B3F"/>
    <w:rPr>
      <w:b/>
      <w:bCs/>
      <w:kern w:val="2"/>
      <w:sz w:val="32"/>
      <w:szCs w:val="32"/>
    </w:rPr>
  </w:style>
  <w:style w:type="table" w:customStyle="1" w:styleId="1e">
    <w:name w:val="网格型1"/>
    <w:basedOn w:val="a5"/>
    <w:next w:val="afff2"/>
    <w:uiPriority w:val="59"/>
    <w:rsid w:val="00FE5B3F"/>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9">
    <w:name w:val="正文文字"/>
    <w:basedOn w:val="a3"/>
    <w:link w:val="Charf4"/>
    <w:rsid w:val="00FE5B3F"/>
    <w:pPr>
      <w:spacing w:beforeLines="50" w:afterLines="50"/>
      <w:ind w:firstLineChars="200" w:firstLine="480"/>
    </w:pPr>
    <w:rPr>
      <w:kern w:val="0"/>
      <w:szCs w:val="24"/>
    </w:rPr>
  </w:style>
  <w:style w:type="character" w:customStyle="1" w:styleId="Charf4">
    <w:name w:val="正文文字 Char"/>
    <w:link w:val="affff9"/>
    <w:rsid w:val="00FE5B3F"/>
    <w:rPr>
      <w:sz w:val="24"/>
      <w:szCs w:val="24"/>
    </w:rPr>
  </w:style>
  <w:style w:type="paragraph" w:customStyle="1" w:styleId="2a">
    <w:name w:val="样式 段落正文 + 首行缩进:  2 字符"/>
    <w:basedOn w:val="a3"/>
    <w:link w:val="2Char3"/>
    <w:rsid w:val="00FE5B3F"/>
    <w:pPr>
      <w:spacing w:beforeLines="50" w:afterLines="50"/>
      <w:ind w:firstLineChars="200" w:firstLine="560"/>
    </w:pPr>
    <w:rPr>
      <w:rFonts w:eastAsia="仿宋_GB2312"/>
      <w:kern w:val="0"/>
      <w:sz w:val="28"/>
    </w:rPr>
  </w:style>
  <w:style w:type="character" w:customStyle="1" w:styleId="2Char3">
    <w:name w:val="样式 段落正文 + 首行缩进:  2 字符 Char"/>
    <w:link w:val="2a"/>
    <w:rsid w:val="00FE5B3F"/>
    <w:rPr>
      <w:rFonts w:eastAsia="仿宋_GB2312"/>
      <w:sz w:val="28"/>
    </w:rPr>
  </w:style>
  <w:style w:type="paragraph" w:customStyle="1" w:styleId="affffa">
    <w:name w:val="正文中的子项目"/>
    <w:basedOn w:val="a3"/>
    <w:rsid w:val="00FE5B3F"/>
    <w:pPr>
      <w:tabs>
        <w:tab w:val="num" w:pos="1996"/>
      </w:tabs>
      <w:spacing w:beforeLines="50" w:afterLines="50"/>
      <w:ind w:left="1996" w:hanging="420"/>
    </w:pPr>
    <w:rPr>
      <w:noProof/>
      <w:szCs w:val="21"/>
    </w:rPr>
  </w:style>
  <w:style w:type="character" w:customStyle="1" w:styleId="Char13">
    <w:name w:val="题注 Char1"/>
    <w:aliases w:val=" Char3 Char6, Char2 Char Char6,题注-QBPT Char7,题注-QBPT Char Char6,Char2 Char7,Char2 Char Char4,CaptionDHI Char2,题注 Char Char Char Char1 Char2,题注 Char Char Char Char Char Char2,题注 Char Char Char Char Char Char Char Char Char Char2,题注1 Char Char2"/>
    <w:rsid w:val="00FE5B3F"/>
    <w:rPr>
      <w:rFonts w:ascii="Arial" w:eastAsia="黑体" w:hAnsi="Arial"/>
      <w:kern w:val="2"/>
    </w:rPr>
  </w:style>
  <w:style w:type="paragraph" w:styleId="2b">
    <w:name w:val="List Bullet 2"/>
    <w:aliases w:val="列表项目符号 2 Char Char Char"/>
    <w:basedOn w:val="a3"/>
    <w:link w:val="2c"/>
    <w:autoRedefine/>
    <w:rsid w:val="00FE5B3F"/>
    <w:pPr>
      <w:spacing w:beforeLines="50" w:afterLines="50"/>
      <w:ind w:left="840"/>
    </w:pPr>
    <w:rPr>
      <w:noProof/>
      <w:kern w:val="0"/>
      <w:sz w:val="20"/>
      <w:szCs w:val="21"/>
    </w:rPr>
  </w:style>
  <w:style w:type="character" w:customStyle="1" w:styleId="2c">
    <w:name w:val="列表项目符号 2 字符"/>
    <w:aliases w:val="列表项目符号 2 Char Char Char 字符"/>
    <w:link w:val="2b"/>
    <w:rsid w:val="00FE5B3F"/>
    <w:rPr>
      <w:noProof/>
      <w:szCs w:val="21"/>
    </w:rPr>
  </w:style>
  <w:style w:type="paragraph" w:customStyle="1" w:styleId="affffb">
    <w:name w:val="正文中的项目"/>
    <w:basedOn w:val="a3"/>
    <w:rsid w:val="00FE5B3F"/>
    <w:pPr>
      <w:spacing w:beforeLines="50" w:afterLines="50"/>
    </w:pPr>
    <w:rPr>
      <w:rFonts w:ascii="Arial" w:eastAsia="黑体" w:hAnsi="Arial"/>
      <w:b/>
      <w:noProof/>
      <w:szCs w:val="24"/>
    </w:rPr>
  </w:style>
  <w:style w:type="paragraph" w:customStyle="1" w:styleId="affffc">
    <w:name w:val="正文中的数字标题"/>
    <w:basedOn w:val="a3"/>
    <w:autoRedefine/>
    <w:rsid w:val="00FE5B3F"/>
    <w:pPr>
      <w:tabs>
        <w:tab w:val="num" w:pos="2160"/>
      </w:tabs>
      <w:spacing w:beforeLines="50" w:afterLines="50"/>
      <w:ind w:left="2340" w:hanging="720"/>
    </w:pPr>
    <w:rPr>
      <w:noProof/>
      <w:szCs w:val="24"/>
    </w:rPr>
  </w:style>
  <w:style w:type="paragraph" w:customStyle="1" w:styleId="affffd">
    <w:name w:val="样式 题注"/>
    <w:basedOn w:val="aff1"/>
    <w:rsid w:val="00FE5B3F"/>
    <w:pPr>
      <w:spacing w:beforeLines="50" w:afterLines="50"/>
      <w:jc w:val="center"/>
    </w:pPr>
    <w:rPr>
      <w:rFonts w:ascii="Cambria" w:hAnsi="Cambria" w:cs="宋体" w:hint="default"/>
      <w:kern w:val="0"/>
      <w:sz w:val="21"/>
    </w:rPr>
  </w:style>
  <w:style w:type="paragraph" w:customStyle="1" w:styleId="1CharCharCharCharCharCharChar">
    <w:name w:val="1 Char Char Char Char Char Char Char"/>
    <w:basedOn w:val="a3"/>
    <w:autoRedefine/>
    <w:rsid w:val="00FE5B3F"/>
    <w:pPr>
      <w:spacing w:beforeLines="50" w:afterLines="50"/>
    </w:pPr>
    <w:rPr>
      <w:rFonts w:ascii="仿宋_GB2312" w:eastAsia="仿宋_GB2312" w:hAnsi="Tahoma"/>
      <w:szCs w:val="21"/>
    </w:rPr>
  </w:style>
  <w:style w:type="paragraph" w:styleId="affffe">
    <w:name w:val="No Spacing"/>
    <w:uiPriority w:val="1"/>
    <w:rsid w:val="00FE5B3F"/>
    <w:pPr>
      <w:widowControl w:val="0"/>
      <w:spacing w:beforeLines="50" w:afterLines="50"/>
      <w:jc w:val="both"/>
    </w:pPr>
    <w:rPr>
      <w:rFonts w:ascii="Calibri" w:hAnsi="Calibri"/>
      <w:kern w:val="2"/>
      <w:sz w:val="28"/>
      <w:szCs w:val="22"/>
    </w:rPr>
  </w:style>
  <w:style w:type="paragraph" w:customStyle="1" w:styleId="TimesNewRoman05051">
    <w:name w:val="样式 样式 列表项目符号大项目符号 + Times New Roman 全部大写 + 段前: 0.5 行 段后: 0.5 行1"/>
    <w:basedOn w:val="a3"/>
    <w:rsid w:val="00FE5B3F"/>
    <w:pPr>
      <w:numPr>
        <w:numId w:val="5"/>
      </w:numPr>
      <w:spacing w:beforeLines="50" w:afterLines="50"/>
    </w:pPr>
    <w:rPr>
      <w:rFonts w:cs="宋体"/>
      <w:b/>
      <w:bCs/>
      <w:caps/>
      <w:noProof/>
    </w:rPr>
  </w:style>
  <w:style w:type="paragraph" w:styleId="a">
    <w:name w:val="List Bullet"/>
    <w:basedOn w:val="a3"/>
    <w:rsid w:val="00FE5B3F"/>
    <w:pPr>
      <w:numPr>
        <w:numId w:val="6"/>
      </w:numPr>
      <w:spacing w:beforeLines="50" w:afterLines="50"/>
    </w:pPr>
    <w:rPr>
      <w:szCs w:val="24"/>
    </w:rPr>
  </w:style>
  <w:style w:type="character" w:customStyle="1" w:styleId="2Char2">
    <w:name w:val="样式2 Char"/>
    <w:link w:val="29"/>
    <w:rsid w:val="00FE5B3F"/>
    <w:rPr>
      <w:rFonts w:ascii="宋体" w:hAnsi="楷体_GB2312"/>
      <w:bCs/>
      <w:kern w:val="44"/>
      <w:sz w:val="28"/>
      <w:szCs w:val="44"/>
    </w:rPr>
  </w:style>
  <w:style w:type="paragraph" w:customStyle="1" w:styleId="p0">
    <w:name w:val="p0"/>
    <w:basedOn w:val="a3"/>
    <w:rsid w:val="00FE5B3F"/>
    <w:pPr>
      <w:widowControl/>
      <w:spacing w:beforeLines="50" w:afterLines="50"/>
    </w:pPr>
    <w:rPr>
      <w:rFonts w:cs="宋体"/>
      <w:kern w:val="0"/>
      <w:szCs w:val="24"/>
    </w:rPr>
  </w:style>
  <w:style w:type="character" w:customStyle="1" w:styleId="2Char10">
    <w:name w:val="正文文本缩进 2 Char1"/>
    <w:rsid w:val="00FE5B3F"/>
    <w:rPr>
      <w:rFonts w:ascii="Calibri" w:eastAsia="宋体" w:hAnsi="Calibri" w:cs="Times New Roman"/>
      <w:sz w:val="28"/>
    </w:rPr>
  </w:style>
  <w:style w:type="character" w:customStyle="1" w:styleId="Char14">
    <w:name w:val="文档结构图 Char1"/>
    <w:rsid w:val="00FE5B3F"/>
    <w:rPr>
      <w:rFonts w:ascii="宋体" w:eastAsia="宋体" w:hAnsi="Calibri" w:cs="Times New Roman"/>
      <w:sz w:val="18"/>
      <w:szCs w:val="18"/>
    </w:rPr>
  </w:style>
  <w:style w:type="character" w:customStyle="1" w:styleId="apple-converted-space">
    <w:name w:val="apple-converted-space"/>
    <w:rsid w:val="00FE5B3F"/>
  </w:style>
  <w:style w:type="character" w:customStyle="1" w:styleId="Char15">
    <w:name w:val="正文文本 Char1"/>
    <w:rsid w:val="00FE5B3F"/>
    <w:rPr>
      <w:rFonts w:ascii="Calibri" w:eastAsia="宋体" w:hAnsi="Calibri" w:cs="Times New Roman"/>
      <w:sz w:val="24"/>
    </w:rPr>
  </w:style>
  <w:style w:type="character" w:customStyle="1" w:styleId="CharChar19">
    <w:name w:val="Char Char19"/>
    <w:rsid w:val="00FE5B3F"/>
    <w:rPr>
      <w:rFonts w:ascii="Calibri" w:eastAsia="黑体" w:hAnsi="Calibri"/>
      <w:bCs/>
      <w:kern w:val="2"/>
      <w:sz w:val="24"/>
      <w:szCs w:val="21"/>
      <w:lang w:val="en-US" w:eastAsia="zh-CN" w:bidi="ar-SA"/>
    </w:rPr>
  </w:style>
  <w:style w:type="character" w:customStyle="1" w:styleId="Char16">
    <w:name w:val="正文文本缩进 Char1"/>
    <w:rsid w:val="00FE5B3F"/>
    <w:rPr>
      <w:rFonts w:ascii="Calibri" w:eastAsia="宋体" w:hAnsi="Calibri" w:cs="Times New Roman"/>
      <w:sz w:val="24"/>
    </w:rPr>
  </w:style>
  <w:style w:type="character" w:customStyle="1" w:styleId="3Char10">
    <w:name w:val="正文文本缩进 3 Char1"/>
    <w:rsid w:val="00FE5B3F"/>
    <w:rPr>
      <w:rFonts w:ascii="Calibri" w:eastAsia="宋体" w:hAnsi="Calibri" w:cs="Times New Roman"/>
      <w:sz w:val="16"/>
      <w:szCs w:val="16"/>
    </w:rPr>
  </w:style>
  <w:style w:type="character" w:customStyle="1" w:styleId="Char17">
    <w:name w:val="日期 Char1"/>
    <w:rsid w:val="00FE5B3F"/>
    <w:rPr>
      <w:rFonts w:ascii="Calibri" w:eastAsia="宋体" w:hAnsi="Calibri" w:cs="Times New Roman"/>
      <w:sz w:val="24"/>
    </w:rPr>
  </w:style>
  <w:style w:type="character" w:customStyle="1" w:styleId="CharChar18">
    <w:name w:val="Char Char18"/>
    <w:rsid w:val="00FE5B3F"/>
    <w:rPr>
      <w:rFonts w:ascii="宋体" w:hAnsi="宋体"/>
      <w:b/>
      <w:bCs/>
      <w:kern w:val="2"/>
      <w:sz w:val="24"/>
      <w:szCs w:val="28"/>
    </w:rPr>
  </w:style>
  <w:style w:type="character" w:customStyle="1" w:styleId="2Char11">
    <w:name w:val="正文文本 2 Char1"/>
    <w:rsid w:val="00FE5B3F"/>
    <w:rPr>
      <w:rFonts w:ascii="Calibri" w:eastAsia="宋体" w:hAnsi="Calibri" w:cs="Times New Roman"/>
      <w:sz w:val="24"/>
    </w:rPr>
  </w:style>
  <w:style w:type="character" w:customStyle="1" w:styleId="CharChar21">
    <w:name w:val="Char Char21"/>
    <w:rsid w:val="00FE5B3F"/>
    <w:rPr>
      <w:rFonts w:ascii="Calibri" w:eastAsia="黑体" w:hAnsi="Calibri"/>
      <w:bCs/>
      <w:sz w:val="24"/>
      <w:szCs w:val="44"/>
      <w:lang w:val="en-US" w:eastAsia="zh-CN" w:bidi="ar-SA"/>
    </w:rPr>
  </w:style>
  <w:style w:type="character" w:customStyle="1" w:styleId="CharChar20">
    <w:name w:val="Char Char20"/>
    <w:rsid w:val="00FE5B3F"/>
    <w:rPr>
      <w:rFonts w:ascii="黑体" w:eastAsia="黑体" w:hAnsi="Cambria"/>
      <w:bCs/>
      <w:kern w:val="2"/>
      <w:sz w:val="24"/>
      <w:szCs w:val="32"/>
    </w:rPr>
  </w:style>
  <w:style w:type="character" w:customStyle="1" w:styleId="3Char11">
    <w:name w:val="正文文本 3 Char1"/>
    <w:rsid w:val="00FE5B3F"/>
    <w:rPr>
      <w:rFonts w:ascii="Calibri" w:eastAsia="宋体" w:hAnsi="Calibri" w:cs="Times New Roman"/>
      <w:sz w:val="16"/>
      <w:szCs w:val="16"/>
    </w:rPr>
  </w:style>
  <w:style w:type="character" w:customStyle="1" w:styleId="2Char20">
    <w:name w:val="正文文本 2 Char2"/>
    <w:uiPriority w:val="99"/>
    <w:semiHidden/>
    <w:rsid w:val="00FE5B3F"/>
    <w:rPr>
      <w:rFonts w:ascii="Calibri" w:eastAsia="宋体" w:hAnsi="Calibri" w:cs="Times New Roman"/>
      <w:sz w:val="28"/>
    </w:rPr>
  </w:style>
  <w:style w:type="paragraph" w:customStyle="1" w:styleId="afffff">
    <w:name w:val="正文文字缩进"/>
    <w:basedOn w:val="a3"/>
    <w:next w:val="a3"/>
    <w:rsid w:val="00FE5B3F"/>
    <w:pPr>
      <w:widowControl/>
      <w:spacing w:beforeLines="50" w:afterLines="50"/>
      <w:ind w:left="420"/>
    </w:pPr>
    <w:rPr>
      <w:color w:val="000000"/>
    </w:rPr>
  </w:style>
  <w:style w:type="paragraph" w:customStyle="1" w:styleId="p17">
    <w:name w:val="p17"/>
    <w:basedOn w:val="a3"/>
    <w:rsid w:val="00FE5B3F"/>
    <w:pPr>
      <w:widowControl/>
      <w:spacing w:beforeLines="50" w:afterLines="50"/>
      <w:ind w:firstLine="420"/>
    </w:pPr>
    <w:rPr>
      <w:rFonts w:cs="宋体"/>
      <w:kern w:val="0"/>
      <w:szCs w:val="21"/>
    </w:rPr>
  </w:style>
  <w:style w:type="character" w:customStyle="1" w:styleId="3Char2">
    <w:name w:val="正文文本缩进 3 Char2"/>
    <w:uiPriority w:val="99"/>
    <w:semiHidden/>
    <w:rsid w:val="00FE5B3F"/>
    <w:rPr>
      <w:rFonts w:ascii="Calibri" w:eastAsia="宋体" w:hAnsi="Calibri" w:cs="Times New Roman"/>
      <w:sz w:val="16"/>
      <w:szCs w:val="16"/>
    </w:rPr>
  </w:style>
  <w:style w:type="paragraph" w:styleId="afffff0">
    <w:name w:val="toa heading"/>
    <w:basedOn w:val="a3"/>
    <w:next w:val="a3"/>
    <w:rsid w:val="00FE5B3F"/>
    <w:pPr>
      <w:spacing w:beforeLines="50" w:afterLines="50"/>
    </w:pPr>
    <w:rPr>
      <w:rFonts w:ascii="Arial" w:hAnsi="Arial" w:cs="Arial"/>
      <w:szCs w:val="24"/>
    </w:rPr>
  </w:style>
  <w:style w:type="paragraph" w:styleId="1f">
    <w:name w:val="index 1"/>
    <w:basedOn w:val="a3"/>
    <w:next w:val="a3"/>
    <w:rsid w:val="00FE5B3F"/>
    <w:pPr>
      <w:spacing w:beforeLines="50" w:afterLines="50"/>
      <w:ind w:leftChars="99" w:left="238" w:firstLineChars="50" w:firstLine="105"/>
      <w:jc w:val="left"/>
    </w:pPr>
    <w:rPr>
      <w:szCs w:val="21"/>
    </w:rPr>
  </w:style>
  <w:style w:type="character" w:customStyle="1" w:styleId="3Char20">
    <w:name w:val="正文文本 3 Char2"/>
    <w:uiPriority w:val="99"/>
    <w:semiHidden/>
    <w:rsid w:val="00FE5B3F"/>
    <w:rPr>
      <w:rFonts w:ascii="Calibri" w:eastAsia="宋体" w:hAnsi="Calibri" w:cs="Times New Roman"/>
      <w:sz w:val="16"/>
      <w:szCs w:val="16"/>
    </w:rPr>
  </w:style>
  <w:style w:type="paragraph" w:customStyle="1" w:styleId="p16">
    <w:name w:val="p16"/>
    <w:basedOn w:val="a3"/>
    <w:rsid w:val="00FE5B3F"/>
    <w:pPr>
      <w:widowControl/>
      <w:spacing w:beforeLines="50" w:afterLines="50"/>
      <w:ind w:left="1021"/>
    </w:pPr>
    <w:rPr>
      <w:kern w:val="0"/>
      <w:szCs w:val="21"/>
    </w:rPr>
  </w:style>
  <w:style w:type="paragraph" w:customStyle="1" w:styleId="p19">
    <w:name w:val="p19"/>
    <w:basedOn w:val="a3"/>
    <w:rsid w:val="00FE5B3F"/>
    <w:pPr>
      <w:widowControl/>
      <w:spacing w:beforeLines="50" w:afterLines="50"/>
      <w:jc w:val="left"/>
    </w:pPr>
    <w:rPr>
      <w:rFonts w:ascii="宋体" w:hAnsi="宋体" w:cs="宋体"/>
      <w:kern w:val="0"/>
      <w:szCs w:val="24"/>
    </w:rPr>
  </w:style>
  <w:style w:type="paragraph" w:customStyle="1" w:styleId="55">
    <w:name w:val="标题5"/>
    <w:basedOn w:val="51"/>
    <w:rsid w:val="00FE5B3F"/>
    <w:pPr>
      <w:numPr>
        <w:ilvl w:val="4"/>
      </w:numPr>
      <w:tabs>
        <w:tab w:val="left" w:pos="1296"/>
      </w:tabs>
      <w:spacing w:beforeLines="50" w:afterLines="50" w:line="240" w:lineRule="auto"/>
      <w:ind w:firstLineChars="200" w:firstLine="200"/>
    </w:pPr>
    <w:rPr>
      <w:rFonts w:ascii="宋体" w:eastAsia="黑体" w:hAnsi="宋体" w:hint="default"/>
      <w:bCs/>
      <w:sz w:val="21"/>
      <w:szCs w:val="24"/>
    </w:rPr>
  </w:style>
  <w:style w:type="paragraph" w:customStyle="1" w:styleId="Style1">
    <w:name w:val="_Style 1"/>
    <w:basedOn w:val="a3"/>
    <w:rsid w:val="00FE5B3F"/>
    <w:pPr>
      <w:spacing w:beforeLines="50" w:afterLines="50"/>
    </w:pPr>
    <w:rPr>
      <w:szCs w:val="24"/>
    </w:rPr>
  </w:style>
  <w:style w:type="paragraph" w:customStyle="1" w:styleId="82">
    <w:name w:val="样式8"/>
    <w:basedOn w:val="1"/>
    <w:rsid w:val="00FE5B3F"/>
    <w:pPr>
      <w:widowControl/>
      <w:tabs>
        <w:tab w:val="num" w:pos="-240"/>
        <w:tab w:val="left" w:pos="0"/>
      </w:tabs>
      <w:adjustRightInd w:val="0"/>
      <w:snapToGrid w:val="0"/>
      <w:spacing w:beforeLines="50" w:before="200" w:afterLines="50" w:after="200" w:line="360" w:lineRule="auto"/>
      <w:ind w:leftChars="100" w:left="192" w:rightChars="100" w:right="100" w:firstLine="200"/>
      <w:jc w:val="left"/>
    </w:pPr>
    <w:rPr>
      <w:rFonts w:ascii="黑体" w:eastAsia="黑体" w:hAnsi="黑体" w:hint="default"/>
      <w:b w:val="0"/>
      <w:bCs/>
      <w:kern w:val="2"/>
      <w:sz w:val="28"/>
    </w:rPr>
  </w:style>
  <w:style w:type="character" w:customStyle="1" w:styleId="Char20">
    <w:name w:val="正文文本缩进 Char2"/>
    <w:uiPriority w:val="99"/>
    <w:semiHidden/>
    <w:rsid w:val="00FE5B3F"/>
    <w:rPr>
      <w:rFonts w:ascii="Calibri" w:eastAsia="宋体" w:hAnsi="Calibri" w:cs="Times New Roman"/>
      <w:sz w:val="28"/>
    </w:rPr>
  </w:style>
  <w:style w:type="character" w:customStyle="1" w:styleId="Char21">
    <w:name w:val="正文文本 Char2"/>
    <w:uiPriority w:val="99"/>
    <w:semiHidden/>
    <w:rsid w:val="00FE5B3F"/>
    <w:rPr>
      <w:rFonts w:ascii="Calibri" w:eastAsia="宋体" w:hAnsi="Calibri" w:cs="Times New Roman"/>
      <w:sz w:val="28"/>
    </w:rPr>
  </w:style>
  <w:style w:type="paragraph" w:customStyle="1" w:styleId="Char18">
    <w:name w:val="Char1"/>
    <w:basedOn w:val="a3"/>
    <w:rsid w:val="00FE5B3F"/>
    <w:pPr>
      <w:widowControl/>
      <w:spacing w:beforeLines="50" w:afterLines="50" w:line="240" w:lineRule="exact"/>
      <w:jc w:val="left"/>
    </w:pPr>
    <w:rPr>
      <w:rFonts w:ascii="Arial" w:eastAsia="Times New Roman" w:hAnsi="Arial" w:cs="Verdana"/>
      <w:b/>
      <w:kern w:val="0"/>
      <w:szCs w:val="24"/>
      <w:lang w:eastAsia="en-US"/>
    </w:rPr>
  </w:style>
  <w:style w:type="paragraph" w:customStyle="1" w:styleId="afffff1">
    <w:name w:val="标题四"/>
    <w:basedOn w:val="a3"/>
    <w:rsid w:val="00FE5B3F"/>
    <w:pPr>
      <w:spacing w:beforeLines="50" w:afterLines="50"/>
    </w:pPr>
    <w:rPr>
      <w:rFonts w:ascii="黑体" w:eastAsia="黑体" w:hAnsi="宋体"/>
      <w:szCs w:val="24"/>
    </w:rPr>
  </w:style>
  <w:style w:type="paragraph" w:customStyle="1" w:styleId="92">
    <w:name w:val="样式9"/>
    <w:basedOn w:val="2"/>
    <w:rsid w:val="00FE5B3F"/>
    <w:pPr>
      <w:numPr>
        <w:ilvl w:val="1"/>
      </w:numPr>
      <w:tabs>
        <w:tab w:val="left" w:pos="0"/>
        <w:tab w:val="num" w:pos="44"/>
      </w:tabs>
      <w:spacing w:beforeLines="50" w:afterLines="50" w:line="360" w:lineRule="auto"/>
      <w:ind w:leftChars="100" w:left="284" w:rightChars="100" w:right="100"/>
      <w:jc w:val="left"/>
    </w:pPr>
    <w:rPr>
      <w:rFonts w:ascii="黑体" w:hAnsi="黑体" w:hint="default"/>
      <w:b w:val="0"/>
      <w:bCs/>
      <w:kern w:val="2"/>
      <w:sz w:val="24"/>
    </w:rPr>
  </w:style>
  <w:style w:type="paragraph" w:customStyle="1" w:styleId="CharCharCharCharCharCharCharCharCharCharCharChar1Char">
    <w:name w:val="Char Char Char Char Char Char Char Char Char Char Char Char1 Char"/>
    <w:basedOn w:val="a3"/>
    <w:rsid w:val="00FE5B3F"/>
    <w:pPr>
      <w:spacing w:beforeLines="50" w:afterLines="50"/>
      <w:ind w:firstLineChars="200" w:firstLine="200"/>
    </w:pPr>
    <w:rPr>
      <w:szCs w:val="24"/>
    </w:rPr>
  </w:style>
  <w:style w:type="paragraph" w:customStyle="1" w:styleId="38">
    <w:name w:val="正文文字缩进 3"/>
    <w:basedOn w:val="a3"/>
    <w:next w:val="a3"/>
    <w:rsid w:val="00FE5B3F"/>
    <w:pPr>
      <w:widowControl/>
      <w:spacing w:beforeLines="50" w:afterLines="50"/>
      <w:ind w:firstLine="480"/>
    </w:pPr>
    <w:rPr>
      <w:rFonts w:ascii="宋体"/>
      <w:color w:val="00FF00"/>
    </w:rPr>
  </w:style>
  <w:style w:type="paragraph" w:customStyle="1" w:styleId="p18">
    <w:name w:val="p18"/>
    <w:basedOn w:val="a3"/>
    <w:rsid w:val="00FE5B3F"/>
    <w:pPr>
      <w:widowControl/>
      <w:spacing w:beforeLines="50" w:afterLines="50"/>
      <w:ind w:firstLine="420"/>
    </w:pPr>
    <w:rPr>
      <w:rFonts w:ascii="宋体" w:hAnsi="宋体" w:cs="宋体"/>
      <w:kern w:val="0"/>
      <w:szCs w:val="24"/>
    </w:rPr>
  </w:style>
  <w:style w:type="paragraph" w:customStyle="1" w:styleId="63">
    <w:name w:val="样式6"/>
    <w:basedOn w:val="40"/>
    <w:rsid w:val="00FE5B3F"/>
    <w:pPr>
      <w:tabs>
        <w:tab w:val="left" w:pos="0"/>
        <w:tab w:val="num" w:pos="1380"/>
      </w:tabs>
      <w:spacing w:before="0" w:after="0" w:line="360" w:lineRule="auto"/>
      <w:ind w:left="1680"/>
    </w:pPr>
    <w:rPr>
      <w:rFonts w:ascii="黑体" w:hAnsi="黑体" w:hint="default"/>
      <w:sz w:val="24"/>
    </w:rPr>
  </w:style>
  <w:style w:type="paragraph" w:customStyle="1" w:styleId="1f0">
    <w:name w:val="列出段落1"/>
    <w:basedOn w:val="a3"/>
    <w:link w:val="afffff2"/>
    <w:uiPriority w:val="34"/>
    <w:qFormat/>
    <w:rsid w:val="00FE5B3F"/>
    <w:pPr>
      <w:spacing w:beforeLines="50" w:afterLines="50"/>
      <w:ind w:firstLineChars="200" w:firstLine="420"/>
    </w:pPr>
  </w:style>
  <w:style w:type="paragraph" w:customStyle="1" w:styleId="43">
    <w:name w:val="样式4"/>
    <w:basedOn w:val="31"/>
    <w:next w:val="40"/>
    <w:link w:val="4Char"/>
    <w:rsid w:val="00FE5B3F"/>
    <w:pPr>
      <w:tabs>
        <w:tab w:val="left" w:pos="0"/>
        <w:tab w:val="left" w:pos="709"/>
      </w:tabs>
      <w:spacing w:before="0" w:after="0" w:line="360" w:lineRule="auto"/>
      <w:ind w:left="1820" w:hanging="420"/>
    </w:pPr>
    <w:rPr>
      <w:rFonts w:ascii="黑体" w:eastAsia="黑体" w:hint="default"/>
      <w:sz w:val="24"/>
    </w:rPr>
  </w:style>
  <w:style w:type="paragraph" w:customStyle="1" w:styleId="72">
    <w:name w:val="样式7"/>
    <w:basedOn w:val="1"/>
    <w:rsid w:val="00FE5B3F"/>
    <w:pPr>
      <w:widowControl/>
      <w:tabs>
        <w:tab w:val="num" w:pos="-240"/>
        <w:tab w:val="left" w:pos="0"/>
      </w:tabs>
      <w:adjustRightInd w:val="0"/>
      <w:snapToGrid w:val="0"/>
      <w:spacing w:beforeLines="50" w:before="200" w:afterLines="50" w:after="200" w:line="360" w:lineRule="auto"/>
      <w:ind w:firstLine="200"/>
      <w:jc w:val="left"/>
    </w:pPr>
    <w:rPr>
      <w:rFonts w:ascii="黑体" w:eastAsia="黑体" w:hAnsi="黑体" w:hint="default"/>
      <w:b w:val="0"/>
      <w:bCs/>
      <w:kern w:val="2"/>
      <w:sz w:val="28"/>
    </w:rPr>
  </w:style>
  <w:style w:type="paragraph" w:customStyle="1" w:styleId="afffff3">
    <w:name w:val="普通文字"/>
    <w:basedOn w:val="a3"/>
    <w:next w:val="a3"/>
    <w:rsid w:val="00FE5B3F"/>
    <w:pPr>
      <w:widowControl/>
      <w:spacing w:beforeLines="50" w:afterLines="50"/>
    </w:pPr>
    <w:rPr>
      <w:rFonts w:ascii="宋体"/>
      <w:color w:val="000000"/>
    </w:rPr>
  </w:style>
  <w:style w:type="paragraph" w:customStyle="1" w:styleId="39">
    <w:name w:val="样式 标题 3 +"/>
    <w:basedOn w:val="31"/>
    <w:rsid w:val="00FE5B3F"/>
    <w:pPr>
      <w:tabs>
        <w:tab w:val="left" w:pos="0"/>
        <w:tab w:val="num" w:pos="360"/>
        <w:tab w:val="left" w:pos="709"/>
      </w:tabs>
      <w:spacing w:before="0" w:after="0" w:line="360" w:lineRule="auto"/>
      <w:ind w:left="360" w:hangingChars="200" w:hanging="360"/>
    </w:pPr>
    <w:rPr>
      <w:rFonts w:ascii="黑体" w:eastAsia="黑体" w:hint="default"/>
      <w:b w:val="0"/>
      <w:sz w:val="24"/>
    </w:rPr>
  </w:style>
  <w:style w:type="paragraph" w:customStyle="1" w:styleId="5">
    <w:name w:val="样式5"/>
    <w:basedOn w:val="40"/>
    <w:link w:val="5Char"/>
    <w:rsid w:val="00FE5B3F"/>
    <w:pPr>
      <w:numPr>
        <w:numId w:val="4"/>
      </w:numPr>
      <w:tabs>
        <w:tab w:val="left" w:pos="0"/>
        <w:tab w:val="num" w:pos="1380"/>
      </w:tabs>
      <w:spacing w:before="0" w:after="0" w:line="360" w:lineRule="auto"/>
      <w:ind w:leftChars="100" w:left="384"/>
    </w:pPr>
    <w:rPr>
      <w:rFonts w:ascii="黑体" w:hAnsi="黑体" w:hint="default"/>
      <w:sz w:val="24"/>
    </w:rPr>
  </w:style>
  <w:style w:type="paragraph" w:customStyle="1" w:styleId="afffff4">
    <w:name w:val="子条目"/>
    <w:basedOn w:val="a3"/>
    <w:rsid w:val="00FE5B3F"/>
    <w:pPr>
      <w:spacing w:beforeLines="50" w:afterLines="50"/>
      <w:ind w:left="1021"/>
    </w:pPr>
    <w:rPr>
      <w:rFonts w:hint="eastAsia"/>
    </w:rPr>
  </w:style>
  <w:style w:type="character" w:customStyle="1" w:styleId="CharChar4">
    <w:name w:val="小四号正文 Char Char"/>
    <w:link w:val="afffff5"/>
    <w:rsid w:val="00FE5B3F"/>
    <w:rPr>
      <w:sz w:val="24"/>
      <w:szCs w:val="21"/>
    </w:rPr>
  </w:style>
  <w:style w:type="paragraph" w:customStyle="1" w:styleId="afffff5">
    <w:name w:val="小四号正文"/>
    <w:basedOn w:val="1b"/>
    <w:link w:val="CharChar4"/>
    <w:rsid w:val="00FE5B3F"/>
    <w:pPr>
      <w:tabs>
        <w:tab w:val="left" w:pos="-240"/>
        <w:tab w:val="left" w:pos="0"/>
      </w:tabs>
      <w:adjustRightInd w:val="0"/>
      <w:snapToGrid w:val="0"/>
      <w:spacing w:beforeLines="0"/>
      <w:ind w:firstLineChars="200" w:firstLine="480"/>
      <w:jc w:val="left"/>
    </w:pPr>
    <w:rPr>
      <w:rFonts w:hint="default"/>
      <w:szCs w:val="21"/>
    </w:rPr>
  </w:style>
  <w:style w:type="character" w:customStyle="1" w:styleId="Charf5">
    <w:name w:val="图标题 Char"/>
    <w:link w:val="afffff6"/>
    <w:rsid w:val="00FE5B3F"/>
    <w:rPr>
      <w:rFonts w:eastAsia="黑体"/>
      <w:szCs w:val="21"/>
    </w:rPr>
  </w:style>
  <w:style w:type="paragraph" w:customStyle="1" w:styleId="afffff6">
    <w:name w:val="图标题"/>
    <w:basedOn w:val="a3"/>
    <w:link w:val="Charf5"/>
    <w:rsid w:val="00FE5B3F"/>
    <w:pPr>
      <w:spacing w:beforeLines="50" w:afterLines="50"/>
      <w:ind w:firstLineChars="200" w:firstLine="480"/>
      <w:jc w:val="center"/>
    </w:pPr>
    <w:rPr>
      <w:rFonts w:eastAsia="黑体"/>
      <w:kern w:val="0"/>
      <w:sz w:val="20"/>
      <w:szCs w:val="21"/>
    </w:rPr>
  </w:style>
  <w:style w:type="paragraph" w:customStyle="1" w:styleId="12111ALTZPI2">
    <w:name w:val="样式 正文缩进正文（首行缩进两字）四号四号1四号2四号11特点正文非缩进段1ALT+ZPI正文文字首行缩进...2"/>
    <w:basedOn w:val="ab"/>
    <w:rsid w:val="00FE5B3F"/>
    <w:pPr>
      <w:spacing w:beforeLines="50" w:afterLines="50" w:line="360" w:lineRule="exact"/>
      <w:ind w:firstLineChars="200" w:firstLine="200"/>
    </w:pPr>
    <w:rPr>
      <w:rFonts w:ascii="宋体" w:hAnsi="仿宋_GB2312" w:cs="宋体"/>
      <w:bCs/>
      <w:kern w:val="0"/>
      <w:szCs w:val="24"/>
    </w:rPr>
  </w:style>
  <w:style w:type="paragraph" w:customStyle="1" w:styleId="1622">
    <w:name w:val="样式 样式16 + 小四 加粗 首行缩进:  2 字符2"/>
    <w:basedOn w:val="a3"/>
    <w:rsid w:val="00FE5B3F"/>
    <w:pPr>
      <w:tabs>
        <w:tab w:val="left" w:pos="540"/>
      </w:tabs>
      <w:spacing w:beforeLines="50" w:afterLines="50"/>
      <w:ind w:firstLineChars="200" w:firstLine="482"/>
    </w:pPr>
    <w:rPr>
      <w:rFonts w:ascii="宋体" w:hAnsi="宋体" w:cs="宋体"/>
      <w:b/>
      <w:bCs/>
      <w:szCs w:val="24"/>
    </w:rPr>
  </w:style>
  <w:style w:type="paragraph" w:customStyle="1" w:styleId="213">
    <w:name w:val="正文文本 21"/>
    <w:basedOn w:val="a3"/>
    <w:rsid w:val="00FE5B3F"/>
    <w:pPr>
      <w:spacing w:beforeLines="50" w:afterLines="50"/>
      <w:jc w:val="center"/>
    </w:pPr>
    <w:rPr>
      <w:b/>
      <w:bCs/>
      <w:sz w:val="18"/>
      <w:szCs w:val="24"/>
    </w:rPr>
  </w:style>
  <w:style w:type="numbering" w:customStyle="1" w:styleId="a2">
    <w:name w:val="样式 项目符号 四号"/>
    <w:basedOn w:val="a6"/>
    <w:rsid w:val="00FE5B3F"/>
    <w:pPr>
      <w:numPr>
        <w:numId w:val="7"/>
      </w:numPr>
    </w:pPr>
  </w:style>
  <w:style w:type="character" w:customStyle="1" w:styleId="1Char1">
    <w:name w:val="图表样式1 Char"/>
    <w:link w:val="1f1"/>
    <w:locked/>
    <w:rsid w:val="00FE5B3F"/>
    <w:rPr>
      <w:rFonts w:eastAsia="黑体"/>
      <w:noProof/>
      <w:szCs w:val="24"/>
    </w:rPr>
  </w:style>
  <w:style w:type="paragraph" w:customStyle="1" w:styleId="1f1">
    <w:name w:val="图表样式1"/>
    <w:basedOn w:val="aff1"/>
    <w:link w:val="1Char1"/>
    <w:rsid w:val="00FE5B3F"/>
    <w:pPr>
      <w:spacing w:beforeLines="50" w:afterLines="50"/>
      <w:ind w:firstLineChars="200" w:firstLine="200"/>
      <w:jc w:val="center"/>
    </w:pPr>
    <w:rPr>
      <w:rFonts w:ascii="Times New Roman" w:hAnsi="Times New Roman" w:hint="default"/>
      <w:noProof/>
      <w:kern w:val="0"/>
      <w:szCs w:val="24"/>
    </w:rPr>
  </w:style>
  <w:style w:type="paragraph" w:customStyle="1" w:styleId="2d">
    <w:name w:val="首行缩进: 2 字符"/>
    <w:basedOn w:val="a3"/>
    <w:rsid w:val="00FE5B3F"/>
    <w:pPr>
      <w:spacing w:beforeLines="50" w:afterLines="50"/>
      <w:ind w:firstLineChars="200" w:firstLine="480"/>
    </w:pPr>
    <w:rPr>
      <w:rFonts w:cs="宋体"/>
    </w:rPr>
  </w:style>
  <w:style w:type="paragraph" w:styleId="afffff7">
    <w:name w:val="Subtitle"/>
    <w:basedOn w:val="a3"/>
    <w:next w:val="a3"/>
    <w:link w:val="afffff8"/>
    <w:uiPriority w:val="11"/>
    <w:qFormat/>
    <w:rsid w:val="00FE5B3F"/>
    <w:pPr>
      <w:spacing w:beforeLines="50" w:afterLines="50" w:line="312" w:lineRule="auto"/>
      <w:jc w:val="center"/>
      <w:outlineLvl w:val="1"/>
    </w:pPr>
    <w:rPr>
      <w:rFonts w:ascii="Cambria" w:hAnsi="Cambria"/>
      <w:b/>
      <w:bCs/>
      <w:kern w:val="28"/>
      <w:sz w:val="32"/>
      <w:szCs w:val="32"/>
    </w:rPr>
  </w:style>
  <w:style w:type="character" w:customStyle="1" w:styleId="afffff8">
    <w:name w:val="副标题 字符"/>
    <w:link w:val="afffff7"/>
    <w:uiPriority w:val="11"/>
    <w:rsid w:val="00FE5B3F"/>
    <w:rPr>
      <w:rFonts w:ascii="Cambria" w:hAnsi="Cambria"/>
      <w:b/>
      <w:bCs/>
      <w:kern w:val="28"/>
      <w:sz w:val="32"/>
      <w:szCs w:val="32"/>
    </w:rPr>
  </w:style>
  <w:style w:type="character" w:customStyle="1" w:styleId="headline-content3">
    <w:name w:val="headline-content3"/>
    <w:rsid w:val="00FE5B3F"/>
  </w:style>
  <w:style w:type="numbering" w:customStyle="1" w:styleId="2e">
    <w:name w:val="无列表2"/>
    <w:next w:val="a6"/>
    <w:uiPriority w:val="99"/>
    <w:semiHidden/>
    <w:unhideWhenUsed/>
    <w:rsid w:val="00FE5B3F"/>
  </w:style>
  <w:style w:type="table" w:customStyle="1" w:styleId="2f">
    <w:name w:val="网格型2"/>
    <w:basedOn w:val="a5"/>
    <w:next w:val="afff2"/>
    <w:uiPriority w:val="59"/>
    <w:rsid w:val="00FE5B3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0">
    <w:name w:val="Char Char1"/>
    <w:uiPriority w:val="99"/>
    <w:semiHidden/>
    <w:rsid w:val="00FE5B3F"/>
    <w:rPr>
      <w:rFonts w:cs="Times New Roman"/>
      <w:sz w:val="18"/>
      <w:szCs w:val="18"/>
    </w:rPr>
  </w:style>
  <w:style w:type="character" w:customStyle="1" w:styleId="CharChar5">
    <w:name w:val="Char Char"/>
    <w:uiPriority w:val="99"/>
    <w:rsid w:val="00FE5B3F"/>
    <w:rPr>
      <w:rFonts w:cs="Times New Roman"/>
      <w:sz w:val="18"/>
      <w:szCs w:val="18"/>
    </w:rPr>
  </w:style>
  <w:style w:type="paragraph" w:styleId="afffff9">
    <w:name w:val="footnote text"/>
    <w:basedOn w:val="a3"/>
    <w:link w:val="afffffa"/>
    <w:uiPriority w:val="99"/>
    <w:rsid w:val="00FE5B3F"/>
    <w:pPr>
      <w:snapToGrid w:val="0"/>
      <w:jc w:val="left"/>
    </w:pPr>
    <w:rPr>
      <w:kern w:val="0"/>
      <w:sz w:val="18"/>
      <w:szCs w:val="18"/>
    </w:rPr>
  </w:style>
  <w:style w:type="character" w:customStyle="1" w:styleId="afffffa">
    <w:name w:val="脚注文本 字符"/>
    <w:link w:val="afffff9"/>
    <w:uiPriority w:val="99"/>
    <w:rsid w:val="00FE5B3F"/>
    <w:rPr>
      <w:sz w:val="18"/>
      <w:szCs w:val="18"/>
    </w:rPr>
  </w:style>
  <w:style w:type="character" w:styleId="afffffb">
    <w:name w:val="footnote reference"/>
    <w:rsid w:val="00FE5B3F"/>
    <w:rPr>
      <w:rFonts w:cs="Times New Roman"/>
      <w:vertAlign w:val="superscript"/>
    </w:rPr>
  </w:style>
  <w:style w:type="character" w:customStyle="1" w:styleId="apple-style-span">
    <w:name w:val="apple-style-span"/>
    <w:rsid w:val="00FE5B3F"/>
  </w:style>
  <w:style w:type="character" w:customStyle="1" w:styleId="Heading1Char">
    <w:name w:val="Heading 1 Char"/>
    <w:locked/>
    <w:rsid w:val="00FE5B3F"/>
    <w:rPr>
      <w:rFonts w:ascii="Times New Roman" w:eastAsia="宋体" w:hAnsi="Times New Roman" w:cs="Times New Roman"/>
      <w:b/>
      <w:bCs/>
      <w:kern w:val="44"/>
      <w:sz w:val="44"/>
      <w:szCs w:val="44"/>
    </w:rPr>
  </w:style>
  <w:style w:type="character" w:customStyle="1" w:styleId="Heading2Char">
    <w:name w:val="Heading 2 Char"/>
    <w:locked/>
    <w:rsid w:val="00FE5B3F"/>
    <w:rPr>
      <w:rFonts w:ascii="Arial" w:eastAsia="黑体" w:hAnsi="Arial" w:cs="Times New Roman"/>
      <w:b/>
      <w:bCs/>
      <w:sz w:val="32"/>
      <w:szCs w:val="32"/>
    </w:rPr>
  </w:style>
  <w:style w:type="character" w:customStyle="1" w:styleId="Heading3Char">
    <w:name w:val="Heading 3 Char"/>
    <w:locked/>
    <w:rsid w:val="00FE5B3F"/>
    <w:rPr>
      <w:rFonts w:ascii="Times New Roman" w:eastAsia="宋体" w:hAnsi="Times New Roman" w:cs="Times New Roman"/>
      <w:b/>
      <w:bCs/>
      <w:sz w:val="32"/>
      <w:szCs w:val="32"/>
    </w:rPr>
  </w:style>
  <w:style w:type="character" w:customStyle="1" w:styleId="Heading4Char">
    <w:name w:val="Heading 4 Char"/>
    <w:locked/>
    <w:rsid w:val="00FE5B3F"/>
    <w:rPr>
      <w:rFonts w:ascii="Arial" w:eastAsia="黑体" w:hAnsi="Arial" w:cs="Times New Roman"/>
      <w:b/>
      <w:bCs/>
      <w:sz w:val="28"/>
      <w:szCs w:val="28"/>
    </w:rPr>
  </w:style>
  <w:style w:type="character" w:customStyle="1" w:styleId="BodyTextIndentChar">
    <w:name w:val="Body Text Indent Char"/>
    <w:locked/>
    <w:rsid w:val="00FE5B3F"/>
    <w:rPr>
      <w:rFonts w:ascii="宋体" w:eastAsia="宋体" w:hAnsi="Times New Roman" w:cs="Times New Roman"/>
      <w:sz w:val="28"/>
      <w:szCs w:val="28"/>
    </w:rPr>
  </w:style>
  <w:style w:type="character" w:customStyle="1" w:styleId="BodyTextChar">
    <w:name w:val="Body Text Char"/>
    <w:locked/>
    <w:rsid w:val="00FE5B3F"/>
    <w:rPr>
      <w:rFonts w:ascii="Times New Roman" w:eastAsia="宋体" w:hAnsi="Times New Roman" w:cs="Times New Roman"/>
      <w:sz w:val="24"/>
      <w:szCs w:val="24"/>
    </w:rPr>
  </w:style>
  <w:style w:type="character" w:customStyle="1" w:styleId="HeaderChar">
    <w:name w:val="Header Char"/>
    <w:locked/>
    <w:rsid w:val="00FE5B3F"/>
    <w:rPr>
      <w:rFonts w:ascii="Times New Roman" w:eastAsia="宋体" w:hAnsi="Times New Roman" w:cs="Times New Roman"/>
      <w:sz w:val="18"/>
      <w:szCs w:val="18"/>
    </w:rPr>
  </w:style>
  <w:style w:type="character" w:customStyle="1" w:styleId="FooterChar">
    <w:name w:val="Footer Char"/>
    <w:locked/>
    <w:rsid w:val="00FE5B3F"/>
    <w:rPr>
      <w:rFonts w:ascii="Times New Roman" w:eastAsia="宋体" w:hAnsi="Times New Roman" w:cs="Times New Roman"/>
      <w:sz w:val="18"/>
      <w:szCs w:val="18"/>
    </w:rPr>
  </w:style>
  <w:style w:type="character" w:customStyle="1" w:styleId="TitleChar">
    <w:name w:val="Title Char"/>
    <w:locked/>
    <w:rsid w:val="00FE5B3F"/>
    <w:rPr>
      <w:rFonts w:ascii="Cambria" w:eastAsia="宋体" w:hAnsi="Cambria" w:cs="Times New Roman"/>
      <w:b/>
      <w:bCs/>
      <w:sz w:val="32"/>
      <w:szCs w:val="32"/>
    </w:rPr>
  </w:style>
  <w:style w:type="character" w:styleId="afffffc">
    <w:name w:val="Strong"/>
    <w:uiPriority w:val="22"/>
    <w:qFormat/>
    <w:rsid w:val="00FE5B3F"/>
    <w:rPr>
      <w:rFonts w:cs="Times New Roman"/>
      <w:b/>
    </w:rPr>
  </w:style>
  <w:style w:type="paragraph" w:customStyle="1" w:styleId="140">
    <w:name w:val="14"/>
    <w:uiPriority w:val="99"/>
    <w:unhideWhenUsed/>
    <w:rsid w:val="00FE5B3F"/>
    <w:pPr>
      <w:widowControl w:val="0"/>
      <w:jc w:val="both"/>
    </w:pPr>
    <w:rPr>
      <w:rFonts w:ascii="Calibri" w:hAnsi="Calibri"/>
      <w:kern w:val="2"/>
      <w:sz w:val="21"/>
      <w:szCs w:val="22"/>
    </w:rPr>
  </w:style>
  <w:style w:type="character" w:customStyle="1" w:styleId="Charf0">
    <w:name w:val="段 Char"/>
    <w:link w:val="afff9"/>
    <w:rsid w:val="00FE5B3F"/>
    <w:rPr>
      <w:rFonts w:ascii="宋体" w:hAnsi="宋体"/>
      <w:noProof/>
      <w:kern w:val="2"/>
      <w:sz w:val="21"/>
      <w:szCs w:val="22"/>
    </w:rPr>
  </w:style>
  <w:style w:type="character" w:customStyle="1" w:styleId="Charf6">
    <w:name w:val="发布日期 Char"/>
    <w:link w:val="afffffd"/>
    <w:rsid w:val="00FE5B3F"/>
    <w:rPr>
      <w:rFonts w:eastAsia="黑体"/>
      <w:sz w:val="28"/>
    </w:rPr>
  </w:style>
  <w:style w:type="character" w:styleId="HTML">
    <w:name w:val="HTML Code"/>
    <w:rsid w:val="00FE5B3F"/>
    <w:rPr>
      <w:rFonts w:ascii="Courier New" w:hAnsi="Courier New"/>
      <w:sz w:val="20"/>
      <w:szCs w:val="20"/>
    </w:rPr>
  </w:style>
  <w:style w:type="character" w:customStyle="1" w:styleId="g1">
    <w:name w:val="g1"/>
    <w:rsid w:val="00FE5B3F"/>
    <w:rPr>
      <w:sz w:val="19"/>
      <w:szCs w:val="19"/>
    </w:rPr>
  </w:style>
  <w:style w:type="character" w:customStyle="1" w:styleId="afffffe">
    <w:name w:val="个人答复风格"/>
    <w:rsid w:val="00FE5B3F"/>
    <w:rPr>
      <w:rFonts w:ascii="Arial" w:eastAsia="宋体" w:hAnsi="Arial" w:cs="Arial"/>
      <w:color w:val="auto"/>
      <w:sz w:val="20"/>
    </w:rPr>
  </w:style>
  <w:style w:type="character" w:styleId="HTML0">
    <w:name w:val="HTML Keyboard"/>
    <w:rsid w:val="00FE5B3F"/>
    <w:rPr>
      <w:rFonts w:ascii="Courier New" w:hAnsi="Courier New"/>
      <w:sz w:val="20"/>
      <w:szCs w:val="20"/>
    </w:rPr>
  </w:style>
  <w:style w:type="character" w:styleId="HTML1">
    <w:name w:val="HTML Typewriter"/>
    <w:rsid w:val="00FE5B3F"/>
    <w:rPr>
      <w:rFonts w:ascii="Courier New" w:hAnsi="Courier New"/>
      <w:sz w:val="20"/>
      <w:szCs w:val="20"/>
    </w:rPr>
  </w:style>
  <w:style w:type="character" w:styleId="HTML2">
    <w:name w:val="HTML Variable"/>
    <w:rsid w:val="00FE5B3F"/>
    <w:rPr>
      <w:i/>
      <w:iCs/>
    </w:rPr>
  </w:style>
  <w:style w:type="character" w:customStyle="1" w:styleId="Charf7">
    <w:name w:val="实施日期 Char"/>
    <w:link w:val="affffff"/>
    <w:rsid w:val="00FE5B3F"/>
    <w:rPr>
      <w:rFonts w:eastAsia="黑体"/>
      <w:sz w:val="28"/>
    </w:rPr>
  </w:style>
  <w:style w:type="character" w:styleId="HTML3">
    <w:name w:val="HTML Cite"/>
    <w:rsid w:val="00FE5B3F"/>
    <w:rPr>
      <w:i/>
      <w:iCs/>
    </w:rPr>
  </w:style>
  <w:style w:type="character" w:customStyle="1" w:styleId="Charf8">
    <w:name w:val="注： Char"/>
    <w:link w:val="affffff0"/>
    <w:rsid w:val="00FE5B3F"/>
    <w:rPr>
      <w:rFonts w:ascii="宋体"/>
      <w:sz w:val="18"/>
    </w:rPr>
  </w:style>
  <w:style w:type="character" w:customStyle="1" w:styleId="CharChar6">
    <w:name w:val="首示例 Char Char"/>
    <w:rsid w:val="00FE5B3F"/>
    <w:rPr>
      <w:rFonts w:ascii="宋体" w:hAnsi="宋体"/>
      <w:kern w:val="2"/>
      <w:sz w:val="18"/>
      <w:szCs w:val="18"/>
    </w:rPr>
  </w:style>
  <w:style w:type="character" w:customStyle="1" w:styleId="CharChar7">
    <w:name w:val="段 Char Char"/>
    <w:rsid w:val="00FE5B3F"/>
    <w:rPr>
      <w:rFonts w:ascii="宋体"/>
      <w:sz w:val="21"/>
      <w:lang w:val="en-US" w:eastAsia="zh-CN"/>
    </w:rPr>
  </w:style>
  <w:style w:type="character" w:styleId="HTML4">
    <w:name w:val="HTML Definition"/>
    <w:rsid w:val="00FE5B3F"/>
    <w:rPr>
      <w:i/>
      <w:iCs/>
    </w:rPr>
  </w:style>
  <w:style w:type="character" w:customStyle="1" w:styleId="affffff1">
    <w:name w:val="发布"/>
    <w:rsid w:val="00FE5B3F"/>
    <w:rPr>
      <w:rFonts w:ascii="黑体" w:eastAsia="黑体"/>
      <w:spacing w:val="22"/>
      <w:w w:val="100"/>
      <w:position w:val="3"/>
      <w:sz w:val="28"/>
    </w:rPr>
  </w:style>
  <w:style w:type="character" w:customStyle="1" w:styleId="Charf1">
    <w:name w:val="一级条标题 Char"/>
    <w:link w:val="afffa"/>
    <w:rsid w:val="00FE5B3F"/>
    <w:rPr>
      <w:rFonts w:ascii="黑体" w:eastAsia="黑体" w:hAnsi="宋体"/>
      <w:noProof/>
    </w:rPr>
  </w:style>
  <w:style w:type="character" w:styleId="HTML5">
    <w:name w:val="HTML Sample"/>
    <w:rsid w:val="00FE5B3F"/>
    <w:rPr>
      <w:rFonts w:ascii="Courier New" w:hAnsi="Courier New"/>
    </w:rPr>
  </w:style>
  <w:style w:type="character" w:customStyle="1" w:styleId="1f2">
    <w:name w:val="页码1"/>
    <w:rsid w:val="00FE5B3F"/>
    <w:rPr>
      <w:rFonts w:ascii="Times New Roman" w:eastAsia="宋体" w:hAnsi="Times New Roman"/>
      <w:sz w:val="18"/>
    </w:rPr>
  </w:style>
  <w:style w:type="character" w:styleId="HTML6">
    <w:name w:val="HTML Acronym"/>
    <w:rsid w:val="00FE5B3F"/>
  </w:style>
  <w:style w:type="character" w:customStyle="1" w:styleId="Charf9">
    <w:name w:val="发布部门 Char"/>
    <w:link w:val="affffff2"/>
    <w:rsid w:val="00FE5B3F"/>
    <w:rPr>
      <w:rFonts w:ascii="宋体"/>
      <w:b/>
      <w:spacing w:val="20"/>
      <w:w w:val="135"/>
      <w:sz w:val="36"/>
    </w:rPr>
  </w:style>
  <w:style w:type="character" w:customStyle="1" w:styleId="CharChar3">
    <w:name w:val="正文表标题 Char Char"/>
    <w:link w:val="a0"/>
    <w:rsid w:val="00FE5B3F"/>
    <w:rPr>
      <w:rFonts w:ascii="黑体" w:eastAsia="黑体" w:hAnsi="宋体"/>
      <w:kern w:val="2"/>
      <w:sz w:val="21"/>
      <w:szCs w:val="22"/>
    </w:rPr>
  </w:style>
  <w:style w:type="character" w:customStyle="1" w:styleId="4Char">
    <w:name w:val="样式4 Char"/>
    <w:link w:val="43"/>
    <w:rsid w:val="00FE5B3F"/>
    <w:rPr>
      <w:rFonts w:ascii="黑体" w:eastAsia="黑体" w:hAnsi="Calibri"/>
      <w:b/>
      <w:sz w:val="24"/>
    </w:rPr>
  </w:style>
  <w:style w:type="character" w:customStyle="1" w:styleId="affffff3">
    <w:name w:val="个人撰写风格"/>
    <w:rsid w:val="00FE5B3F"/>
    <w:rPr>
      <w:rFonts w:ascii="Arial" w:eastAsia="宋体" w:hAnsi="Arial" w:cs="Arial"/>
      <w:color w:val="auto"/>
      <w:sz w:val="20"/>
    </w:rPr>
  </w:style>
  <w:style w:type="character" w:customStyle="1" w:styleId="Charfa">
    <w:name w:val="二级条标题 Char"/>
    <w:link w:val="affffff4"/>
    <w:rsid w:val="00FE5B3F"/>
    <w:rPr>
      <w:rFonts w:eastAsia="黑体"/>
    </w:rPr>
  </w:style>
  <w:style w:type="paragraph" w:customStyle="1" w:styleId="affffff5">
    <w:name w:val="封面标准代替信息"/>
    <w:basedOn w:val="2f0"/>
    <w:rsid w:val="00FE5B3F"/>
    <w:pPr>
      <w:framePr w:wrap="around"/>
      <w:spacing w:before="57"/>
    </w:pPr>
    <w:rPr>
      <w:rFonts w:ascii="宋体"/>
      <w:sz w:val="21"/>
    </w:rPr>
  </w:style>
  <w:style w:type="paragraph" w:customStyle="1" w:styleId="affffff6">
    <w:name w:val="标准书眉_奇数页"/>
    <w:next w:val="a3"/>
    <w:rsid w:val="00FE5B3F"/>
    <w:pPr>
      <w:tabs>
        <w:tab w:val="center" w:pos="4154"/>
        <w:tab w:val="right" w:pos="8306"/>
      </w:tabs>
      <w:spacing w:after="120"/>
      <w:jc w:val="right"/>
    </w:pPr>
    <w:rPr>
      <w:sz w:val="21"/>
    </w:rPr>
  </w:style>
  <w:style w:type="paragraph" w:customStyle="1" w:styleId="affffff7">
    <w:name w:val="标准称谓"/>
    <w:next w:val="a3"/>
    <w:rsid w:val="00FE5B3F"/>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styleId="HTML7">
    <w:name w:val="HTML Preformatted"/>
    <w:basedOn w:val="a3"/>
    <w:link w:val="HTML8"/>
    <w:rsid w:val="00FE5B3F"/>
    <w:pPr>
      <w:adjustRightInd w:val="0"/>
      <w:spacing w:line="312" w:lineRule="atLeast"/>
      <w:textAlignment w:val="baseline"/>
    </w:pPr>
    <w:rPr>
      <w:rFonts w:ascii="Courier New" w:hAnsi="Courier New"/>
      <w:kern w:val="0"/>
      <w:sz w:val="20"/>
    </w:rPr>
  </w:style>
  <w:style w:type="character" w:customStyle="1" w:styleId="HTML8">
    <w:name w:val="HTML 预设格式 字符"/>
    <w:link w:val="HTML7"/>
    <w:rsid w:val="00FE5B3F"/>
    <w:rPr>
      <w:rFonts w:ascii="Courier New" w:hAnsi="Courier New"/>
    </w:rPr>
  </w:style>
  <w:style w:type="paragraph" w:customStyle="1" w:styleId="affffff8">
    <w:name w:val="条文脚注"/>
    <w:basedOn w:val="afffff9"/>
    <w:rsid w:val="00FE5B3F"/>
    <w:pPr>
      <w:adjustRightInd w:val="0"/>
      <w:spacing w:line="312" w:lineRule="atLeast"/>
      <w:ind w:leftChars="200" w:left="780" w:hangingChars="200" w:hanging="360"/>
      <w:jc w:val="both"/>
      <w:textAlignment w:val="baseline"/>
    </w:pPr>
    <w:rPr>
      <w:rFonts w:ascii="宋体"/>
    </w:rPr>
  </w:style>
  <w:style w:type="paragraph" w:customStyle="1" w:styleId="affffff9">
    <w:name w:val="封面一致性程度标识"/>
    <w:rsid w:val="00FE5B3F"/>
    <w:pPr>
      <w:spacing w:before="440" w:line="400" w:lineRule="exact"/>
      <w:jc w:val="center"/>
    </w:pPr>
    <w:rPr>
      <w:rFonts w:ascii="宋体"/>
      <w:sz w:val="28"/>
    </w:rPr>
  </w:style>
  <w:style w:type="paragraph" w:customStyle="1" w:styleId="affffffa">
    <w:name w:val="四级条标题"/>
    <w:basedOn w:val="affffffb"/>
    <w:next w:val="afff9"/>
    <w:rsid w:val="00FE5B3F"/>
    <w:pPr>
      <w:numPr>
        <w:ilvl w:val="4"/>
      </w:numPr>
      <w:outlineLvl w:val="5"/>
    </w:pPr>
  </w:style>
  <w:style w:type="paragraph" w:customStyle="1" w:styleId="a1">
    <w:name w:val="章标题"/>
    <w:next w:val="afff9"/>
    <w:rsid w:val="00FE5B3F"/>
    <w:pPr>
      <w:numPr>
        <w:ilvl w:val="1"/>
        <w:numId w:val="8"/>
      </w:numPr>
      <w:spacing w:beforeLines="50" w:afterLines="50"/>
      <w:jc w:val="both"/>
      <w:outlineLvl w:val="1"/>
    </w:pPr>
    <w:rPr>
      <w:rFonts w:ascii="黑体" w:eastAsia="黑体"/>
      <w:sz w:val="21"/>
    </w:rPr>
  </w:style>
  <w:style w:type="paragraph" w:customStyle="1" w:styleId="affffffc">
    <w:name w:val="标准书眉_偶数页"/>
    <w:basedOn w:val="affffff6"/>
    <w:next w:val="a3"/>
    <w:rsid w:val="00FE5B3F"/>
    <w:pPr>
      <w:jc w:val="left"/>
    </w:pPr>
  </w:style>
  <w:style w:type="paragraph" w:customStyle="1" w:styleId="affffffd">
    <w:name w:val="附录三级条标题"/>
    <w:basedOn w:val="affffffe"/>
    <w:next w:val="afff9"/>
    <w:rsid w:val="00FE5B3F"/>
    <w:pPr>
      <w:outlineLvl w:val="4"/>
    </w:pPr>
  </w:style>
  <w:style w:type="paragraph" w:customStyle="1" w:styleId="Char1CharCharCharCharCharCharCharCharChar">
    <w:name w:val="Char1 Char Char Char Char Char Char Char Char Char"/>
    <w:basedOn w:val="a3"/>
    <w:rsid w:val="00FE5B3F"/>
    <w:rPr>
      <w:szCs w:val="24"/>
    </w:rPr>
  </w:style>
  <w:style w:type="paragraph" w:styleId="HTML9">
    <w:name w:val="HTML Address"/>
    <w:basedOn w:val="a3"/>
    <w:link w:val="HTMLa"/>
    <w:rsid w:val="00FE5B3F"/>
    <w:pPr>
      <w:adjustRightInd w:val="0"/>
      <w:spacing w:line="312" w:lineRule="atLeast"/>
      <w:textAlignment w:val="baseline"/>
    </w:pPr>
    <w:rPr>
      <w:i/>
      <w:iCs/>
      <w:kern w:val="0"/>
      <w:sz w:val="20"/>
    </w:rPr>
  </w:style>
  <w:style w:type="character" w:customStyle="1" w:styleId="HTMLa">
    <w:name w:val="HTML 地址 字符"/>
    <w:link w:val="HTML9"/>
    <w:rsid w:val="00FE5B3F"/>
    <w:rPr>
      <w:i/>
      <w:iCs/>
    </w:rPr>
  </w:style>
  <w:style w:type="paragraph" w:customStyle="1" w:styleId="afffffff">
    <w:name w:val="标准书眉一"/>
    <w:rsid w:val="00FE5B3F"/>
    <w:pPr>
      <w:jc w:val="both"/>
    </w:pPr>
  </w:style>
  <w:style w:type="paragraph" w:customStyle="1" w:styleId="affffffb">
    <w:name w:val="三级条标题"/>
    <w:basedOn w:val="affffff4"/>
    <w:next w:val="afff9"/>
    <w:rsid w:val="00FE5B3F"/>
    <w:pPr>
      <w:outlineLvl w:val="4"/>
    </w:pPr>
  </w:style>
  <w:style w:type="paragraph" w:customStyle="1" w:styleId="afffffff0">
    <w:name w:val="图表脚注"/>
    <w:next w:val="afff9"/>
    <w:rsid w:val="00FE5B3F"/>
    <w:pPr>
      <w:ind w:left="3002" w:hanging="420"/>
      <w:jc w:val="both"/>
    </w:pPr>
    <w:rPr>
      <w:rFonts w:ascii="宋体"/>
      <w:sz w:val="18"/>
    </w:rPr>
  </w:style>
  <w:style w:type="paragraph" w:customStyle="1" w:styleId="affffff2">
    <w:name w:val="发布部门"/>
    <w:next w:val="afff9"/>
    <w:link w:val="Charf9"/>
    <w:rsid w:val="00FE5B3F"/>
    <w:pPr>
      <w:framePr w:w="7433" w:h="585" w:hRule="exact" w:hSpace="180" w:vSpace="180" w:wrap="around" w:hAnchor="margin" w:xAlign="center" w:y="14401" w:anchorLock="1"/>
      <w:jc w:val="center"/>
    </w:pPr>
    <w:rPr>
      <w:rFonts w:ascii="宋体"/>
      <w:b/>
      <w:spacing w:val="20"/>
      <w:w w:val="135"/>
      <w:sz w:val="36"/>
    </w:rPr>
  </w:style>
  <w:style w:type="paragraph" w:customStyle="1" w:styleId="affffff4">
    <w:name w:val="二级条标题"/>
    <w:basedOn w:val="afffa"/>
    <w:next w:val="afff9"/>
    <w:link w:val="Charfa"/>
    <w:rsid w:val="00FE5B3F"/>
    <w:pPr>
      <w:spacing w:line="240" w:lineRule="auto"/>
      <w:ind w:firstLineChars="0" w:firstLine="0"/>
      <w:jc w:val="left"/>
      <w:outlineLvl w:val="3"/>
    </w:pPr>
    <w:rPr>
      <w:rFonts w:ascii="Times New Roman" w:hAnsi="Times New Roman"/>
      <w:noProof w:val="0"/>
    </w:rPr>
  </w:style>
  <w:style w:type="paragraph" w:customStyle="1" w:styleId="afffffff1">
    <w:name w:val="其他标准称谓"/>
    <w:rsid w:val="00FE5B3F"/>
    <w:pPr>
      <w:spacing w:line="0" w:lineRule="atLeast"/>
      <w:jc w:val="distribute"/>
    </w:pPr>
    <w:rPr>
      <w:rFonts w:ascii="黑体" w:eastAsia="黑体" w:hAnsi="宋体"/>
      <w:sz w:val="52"/>
    </w:rPr>
  </w:style>
  <w:style w:type="paragraph" w:customStyle="1" w:styleId="2f0">
    <w:name w:val="封面标准号2"/>
    <w:basedOn w:val="1f3"/>
    <w:rsid w:val="00FE5B3F"/>
    <w:pPr>
      <w:framePr w:w="9138" w:h="1244" w:hRule="exact" w:wrap="around" w:vAnchor="page" w:hAnchor="margin" w:y="2908"/>
      <w:adjustRightInd w:val="0"/>
      <w:spacing w:before="357" w:line="280" w:lineRule="exact"/>
    </w:pPr>
  </w:style>
  <w:style w:type="paragraph" w:customStyle="1" w:styleId="afffffff2">
    <w:name w:val="文献分类号"/>
    <w:rsid w:val="00FE5B3F"/>
    <w:pPr>
      <w:framePr w:hSpace="180" w:vSpace="180" w:wrap="around" w:hAnchor="margin" w:y="1" w:anchorLock="1"/>
      <w:widowControl w:val="0"/>
      <w:textAlignment w:val="center"/>
    </w:pPr>
    <w:rPr>
      <w:rFonts w:eastAsia="黑体"/>
      <w:sz w:val="21"/>
    </w:rPr>
  </w:style>
  <w:style w:type="paragraph" w:customStyle="1" w:styleId="afffffff3">
    <w:name w:val="目次、标准名称标题"/>
    <w:basedOn w:val="afffffff4"/>
    <w:next w:val="afff9"/>
    <w:rsid w:val="00FE5B3F"/>
    <w:pPr>
      <w:spacing w:line="460" w:lineRule="exact"/>
      <w:ind w:left="0" w:firstLine="0"/>
    </w:pPr>
  </w:style>
  <w:style w:type="paragraph" w:customStyle="1" w:styleId="1f3">
    <w:name w:val="封面标准号1"/>
    <w:rsid w:val="00FE5B3F"/>
    <w:pPr>
      <w:widowControl w:val="0"/>
      <w:kinsoku w:val="0"/>
      <w:overflowPunct w:val="0"/>
      <w:autoSpaceDE w:val="0"/>
      <w:autoSpaceDN w:val="0"/>
      <w:spacing w:before="308"/>
      <w:jc w:val="right"/>
      <w:textAlignment w:val="center"/>
    </w:pPr>
    <w:rPr>
      <w:sz w:val="28"/>
    </w:rPr>
  </w:style>
  <w:style w:type="paragraph" w:customStyle="1" w:styleId="affffff">
    <w:name w:val="实施日期"/>
    <w:basedOn w:val="afffffd"/>
    <w:link w:val="Charf7"/>
    <w:rsid w:val="00FE5B3F"/>
    <w:pPr>
      <w:framePr w:hSpace="0" w:wrap="around" w:xAlign="right"/>
      <w:jc w:val="right"/>
    </w:pPr>
  </w:style>
  <w:style w:type="paragraph" w:customStyle="1" w:styleId="z">
    <w:name w:val="z正文"/>
    <w:basedOn w:val="a3"/>
    <w:next w:val="afffffff4"/>
    <w:qFormat/>
    <w:rsid w:val="00FE5B3F"/>
    <w:pPr>
      <w:spacing w:afterLines="50" w:line="500" w:lineRule="exact"/>
      <w:ind w:firstLineChars="200" w:firstLine="560"/>
    </w:pPr>
    <w:rPr>
      <w:rFonts w:ascii="仿宋" w:eastAsia="仿宋" w:hAnsi="仿宋"/>
      <w:kern w:val="0"/>
      <w:sz w:val="28"/>
      <w:szCs w:val="28"/>
      <w:lang w:val="en-GB" w:eastAsia="en-US"/>
    </w:rPr>
  </w:style>
  <w:style w:type="paragraph" w:customStyle="1" w:styleId="afffffff5">
    <w:name w:val="附录四级条标题"/>
    <w:basedOn w:val="affffffd"/>
    <w:next w:val="afff9"/>
    <w:rsid w:val="00FE5B3F"/>
    <w:pPr>
      <w:outlineLvl w:val="5"/>
    </w:pPr>
  </w:style>
  <w:style w:type="paragraph" w:customStyle="1" w:styleId="afffffff6">
    <w:name w:val="参考文献、索引标题"/>
    <w:basedOn w:val="afffffff4"/>
    <w:next w:val="a3"/>
    <w:rsid w:val="00FE5B3F"/>
    <w:pPr>
      <w:spacing w:after="200"/>
      <w:ind w:left="0" w:firstLine="0"/>
    </w:pPr>
    <w:rPr>
      <w:sz w:val="21"/>
    </w:rPr>
  </w:style>
  <w:style w:type="paragraph" w:customStyle="1" w:styleId="afffffff4">
    <w:name w:val="前言、引言标题"/>
    <w:next w:val="a3"/>
    <w:rsid w:val="00FE5B3F"/>
    <w:pPr>
      <w:shd w:val="clear" w:color="FFFFFF" w:fill="FFFFFF"/>
      <w:spacing w:before="640" w:after="560"/>
      <w:ind w:left="902" w:hanging="420"/>
      <w:jc w:val="center"/>
      <w:outlineLvl w:val="0"/>
    </w:pPr>
    <w:rPr>
      <w:rFonts w:ascii="黑体" w:eastAsia="黑体"/>
      <w:sz w:val="32"/>
    </w:rPr>
  </w:style>
  <w:style w:type="paragraph" w:customStyle="1" w:styleId="afffffff7">
    <w:name w:val="标准书脚_奇数页"/>
    <w:rsid w:val="00FE5B3F"/>
    <w:pPr>
      <w:spacing w:before="120"/>
      <w:jc w:val="right"/>
    </w:pPr>
    <w:rPr>
      <w:sz w:val="18"/>
    </w:rPr>
  </w:style>
  <w:style w:type="paragraph" w:customStyle="1" w:styleId="afffffff8">
    <w:name w:val="注×："/>
    <w:rsid w:val="00FE5B3F"/>
    <w:pPr>
      <w:widowControl w:val="0"/>
      <w:tabs>
        <w:tab w:val="left" w:pos="630"/>
        <w:tab w:val="left" w:pos="900"/>
      </w:tabs>
      <w:autoSpaceDE w:val="0"/>
      <w:autoSpaceDN w:val="0"/>
      <w:ind w:left="420" w:hanging="420"/>
      <w:jc w:val="both"/>
    </w:pPr>
    <w:rPr>
      <w:rFonts w:ascii="宋体"/>
      <w:sz w:val="18"/>
    </w:rPr>
  </w:style>
  <w:style w:type="paragraph" w:customStyle="1" w:styleId="afffffff9">
    <w:name w:val="封面标准文稿类别"/>
    <w:rsid w:val="00FE5B3F"/>
    <w:pPr>
      <w:spacing w:before="440" w:line="400" w:lineRule="exact"/>
      <w:jc w:val="center"/>
    </w:pPr>
    <w:rPr>
      <w:rFonts w:ascii="宋体"/>
      <w:sz w:val="24"/>
    </w:rPr>
  </w:style>
  <w:style w:type="paragraph" w:customStyle="1" w:styleId="afffffffa">
    <w:name w:val="示例"/>
    <w:next w:val="afff9"/>
    <w:rsid w:val="00FE5B3F"/>
    <w:pPr>
      <w:tabs>
        <w:tab w:val="left" w:pos="1120"/>
      </w:tabs>
      <w:ind w:left="420" w:hanging="420"/>
      <w:jc w:val="both"/>
    </w:pPr>
    <w:rPr>
      <w:rFonts w:ascii="宋体"/>
      <w:sz w:val="18"/>
    </w:rPr>
  </w:style>
  <w:style w:type="paragraph" w:customStyle="1" w:styleId="afffffffb">
    <w:name w:val="封面标准文稿编辑信息"/>
    <w:rsid w:val="00FE5B3F"/>
    <w:pPr>
      <w:spacing w:before="180" w:line="180" w:lineRule="exact"/>
      <w:jc w:val="center"/>
    </w:pPr>
    <w:rPr>
      <w:rFonts w:ascii="宋体"/>
      <w:sz w:val="21"/>
    </w:rPr>
  </w:style>
  <w:style w:type="paragraph" w:customStyle="1" w:styleId="afffffffc">
    <w:name w:val="列项●（二级）"/>
    <w:rsid w:val="00FE5B3F"/>
    <w:pPr>
      <w:tabs>
        <w:tab w:val="left" w:pos="760"/>
        <w:tab w:val="left" w:pos="840"/>
      </w:tabs>
      <w:ind w:leftChars="400" w:left="600" w:hangingChars="200" w:hanging="200"/>
      <w:jc w:val="both"/>
    </w:pPr>
    <w:rPr>
      <w:rFonts w:ascii="宋体"/>
      <w:sz w:val="21"/>
    </w:rPr>
  </w:style>
  <w:style w:type="paragraph" w:customStyle="1" w:styleId="afffffffd">
    <w:name w:val="标准书脚_偶数页"/>
    <w:rsid w:val="00FE5B3F"/>
    <w:pPr>
      <w:spacing w:before="120"/>
    </w:pPr>
    <w:rPr>
      <w:sz w:val="18"/>
    </w:rPr>
  </w:style>
  <w:style w:type="paragraph" w:customStyle="1" w:styleId="afffffffe">
    <w:name w:val="编号列项（三级）"/>
    <w:rsid w:val="00FE5B3F"/>
    <w:pPr>
      <w:ind w:leftChars="600" w:left="800" w:hangingChars="200" w:hanging="200"/>
    </w:pPr>
    <w:rPr>
      <w:rFonts w:ascii="宋体"/>
      <w:sz w:val="21"/>
    </w:rPr>
  </w:style>
  <w:style w:type="paragraph" w:customStyle="1" w:styleId="affffffff">
    <w:name w:val="附录图标题"/>
    <w:next w:val="afff9"/>
    <w:rsid w:val="00FE5B3F"/>
    <w:pPr>
      <w:jc w:val="center"/>
    </w:pPr>
    <w:rPr>
      <w:rFonts w:ascii="黑体" w:eastAsia="黑体"/>
      <w:sz w:val="21"/>
    </w:rPr>
  </w:style>
  <w:style w:type="paragraph" w:customStyle="1" w:styleId="affffffff0">
    <w:name w:val="标准标志"/>
    <w:next w:val="a3"/>
    <w:rsid w:val="00FE5B3F"/>
    <w:pPr>
      <w:framePr w:w="2268" w:h="1392" w:hRule="exact" w:wrap="around" w:hAnchor="margin" w:x="6748" w:y="171" w:anchorLock="1"/>
      <w:shd w:val="solid" w:color="FFFFFF" w:fill="FFFFFF"/>
      <w:spacing w:line="0" w:lineRule="atLeast"/>
      <w:jc w:val="right"/>
    </w:pPr>
    <w:rPr>
      <w:b/>
      <w:w w:val="130"/>
      <w:sz w:val="96"/>
    </w:rPr>
  </w:style>
  <w:style w:type="paragraph" w:customStyle="1" w:styleId="afffffd">
    <w:name w:val="发布日期"/>
    <w:link w:val="Charf6"/>
    <w:rsid w:val="00FE5B3F"/>
    <w:pPr>
      <w:framePr w:w="4000" w:h="473" w:hRule="exact" w:hSpace="180" w:vSpace="180" w:wrap="around" w:hAnchor="margin" w:y="13511" w:anchorLock="1"/>
    </w:pPr>
    <w:rPr>
      <w:rFonts w:eastAsia="黑体"/>
      <w:sz w:val="28"/>
    </w:rPr>
  </w:style>
  <w:style w:type="paragraph" w:customStyle="1" w:styleId="affffffff1">
    <w:name w:val="五级条标题"/>
    <w:basedOn w:val="affffffa"/>
    <w:next w:val="afff9"/>
    <w:rsid w:val="00FE5B3F"/>
    <w:pPr>
      <w:outlineLvl w:val="6"/>
    </w:pPr>
    <w:rPr>
      <w:rFonts w:ascii="Calibri" w:hAnsi="Calibri"/>
    </w:rPr>
  </w:style>
  <w:style w:type="paragraph" w:customStyle="1" w:styleId="affffffff2">
    <w:name w:val="其他发布部门"/>
    <w:basedOn w:val="affffff2"/>
    <w:rsid w:val="00FE5B3F"/>
    <w:pPr>
      <w:framePr w:wrap="around"/>
      <w:spacing w:line="0" w:lineRule="atLeast"/>
    </w:pPr>
    <w:rPr>
      <w:rFonts w:ascii="黑体" w:eastAsia="黑体" w:hAnsi="Calibri"/>
      <w:b w:val="0"/>
    </w:rPr>
  </w:style>
  <w:style w:type="paragraph" w:customStyle="1" w:styleId="affffffff3">
    <w:name w:val="附录一级条标题"/>
    <w:basedOn w:val="affffffff4"/>
    <w:next w:val="afff9"/>
    <w:rsid w:val="00FE5B3F"/>
    <w:pPr>
      <w:autoSpaceDN w:val="0"/>
      <w:spacing w:beforeLines="0" w:afterLines="0"/>
      <w:ind w:left="1680"/>
      <w:outlineLvl w:val="2"/>
    </w:pPr>
  </w:style>
  <w:style w:type="paragraph" w:customStyle="1" w:styleId="affffffff5">
    <w:name w:val="封面标准名称"/>
    <w:rsid w:val="00FE5B3F"/>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ffffff6">
    <w:name w:val="封面标准英文名称"/>
    <w:rsid w:val="00FE5B3F"/>
    <w:pPr>
      <w:widowControl w:val="0"/>
      <w:spacing w:before="370" w:line="400" w:lineRule="exact"/>
      <w:jc w:val="center"/>
    </w:pPr>
    <w:rPr>
      <w:sz w:val="28"/>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3"/>
    <w:rsid w:val="00FE5B3F"/>
    <w:rPr>
      <w:rFonts w:ascii="Tahoma" w:hAnsi="Tahoma"/>
    </w:rPr>
  </w:style>
  <w:style w:type="paragraph" w:customStyle="1" w:styleId="affffffff7">
    <w:name w:val="封面正文"/>
    <w:rsid w:val="00FE5B3F"/>
    <w:pPr>
      <w:jc w:val="both"/>
    </w:pPr>
  </w:style>
  <w:style w:type="paragraph" w:customStyle="1" w:styleId="affffffff8">
    <w:name w:val="附录标识"/>
    <w:basedOn w:val="afffffff4"/>
    <w:rsid w:val="00FE5B3F"/>
    <w:pPr>
      <w:tabs>
        <w:tab w:val="left" w:pos="6405"/>
      </w:tabs>
      <w:spacing w:after="200"/>
      <w:ind w:left="0" w:firstLine="0"/>
    </w:pPr>
    <w:rPr>
      <w:sz w:val="21"/>
    </w:rPr>
  </w:style>
  <w:style w:type="paragraph" w:customStyle="1" w:styleId="affffffff9">
    <w:name w:val="附录表标题"/>
    <w:next w:val="afff9"/>
    <w:rsid w:val="00FE5B3F"/>
    <w:pPr>
      <w:tabs>
        <w:tab w:val="left" w:pos="360"/>
      </w:tabs>
      <w:jc w:val="center"/>
      <w:textAlignment w:val="baseline"/>
    </w:pPr>
    <w:rPr>
      <w:rFonts w:ascii="黑体" w:eastAsia="黑体"/>
      <w:kern w:val="21"/>
      <w:sz w:val="21"/>
    </w:rPr>
  </w:style>
  <w:style w:type="paragraph" w:customStyle="1" w:styleId="1f4">
    <w:name w:val="纯文本1"/>
    <w:basedOn w:val="a3"/>
    <w:rsid w:val="00FE5B3F"/>
    <w:rPr>
      <w:rFonts w:ascii="宋体" w:hAnsi="Courier New"/>
      <w:szCs w:val="21"/>
    </w:rPr>
  </w:style>
  <w:style w:type="paragraph" w:customStyle="1" w:styleId="affffffff4">
    <w:name w:val="附录章标题"/>
    <w:next w:val="afff9"/>
    <w:rsid w:val="00FE5B3F"/>
    <w:pPr>
      <w:tabs>
        <w:tab w:val="left" w:pos="420"/>
      </w:tabs>
      <w:wordWrap w:val="0"/>
      <w:overflowPunct w:val="0"/>
      <w:autoSpaceDE w:val="0"/>
      <w:spacing w:beforeLines="50" w:afterLines="50"/>
      <w:ind w:left="1260" w:hanging="420"/>
      <w:jc w:val="both"/>
      <w:textAlignment w:val="baseline"/>
      <w:outlineLvl w:val="1"/>
    </w:pPr>
    <w:rPr>
      <w:rFonts w:ascii="黑体" w:eastAsia="黑体"/>
      <w:kern w:val="21"/>
      <w:sz w:val="21"/>
    </w:rPr>
  </w:style>
  <w:style w:type="paragraph" w:customStyle="1" w:styleId="affffffe">
    <w:name w:val="附录二级条标题"/>
    <w:basedOn w:val="affffffff3"/>
    <w:next w:val="afff9"/>
    <w:rsid w:val="00FE5B3F"/>
    <w:pPr>
      <w:ind w:left="0" w:firstLine="0"/>
      <w:outlineLvl w:val="3"/>
    </w:pPr>
  </w:style>
  <w:style w:type="paragraph" w:customStyle="1" w:styleId="affffffffa">
    <w:name w:val="数字编号列项（二级）"/>
    <w:rsid w:val="00FE5B3F"/>
    <w:pPr>
      <w:ind w:leftChars="400" w:left="1260" w:hangingChars="200" w:hanging="420"/>
      <w:jc w:val="both"/>
    </w:pPr>
    <w:rPr>
      <w:rFonts w:ascii="宋体"/>
      <w:sz w:val="21"/>
    </w:rPr>
  </w:style>
  <w:style w:type="paragraph" w:customStyle="1" w:styleId="affffffffb">
    <w:name w:val="附录五级条标题"/>
    <w:basedOn w:val="afffffff5"/>
    <w:next w:val="afff9"/>
    <w:rsid w:val="00FE5B3F"/>
    <w:pPr>
      <w:outlineLvl w:val="6"/>
    </w:pPr>
  </w:style>
  <w:style w:type="paragraph" w:customStyle="1" w:styleId="affffffffc">
    <w:name w:val="正文图标题"/>
    <w:next w:val="afff9"/>
    <w:rsid w:val="00FE5B3F"/>
    <w:pPr>
      <w:jc w:val="center"/>
    </w:pPr>
    <w:rPr>
      <w:rFonts w:ascii="黑体" w:eastAsia="黑体"/>
      <w:sz w:val="21"/>
    </w:rPr>
  </w:style>
  <w:style w:type="paragraph" w:customStyle="1" w:styleId="affffffffd">
    <w:name w:val="列项——（一级）"/>
    <w:rsid w:val="00FE5B3F"/>
    <w:pPr>
      <w:widowControl w:val="0"/>
      <w:tabs>
        <w:tab w:val="num" w:pos="432"/>
        <w:tab w:val="left" w:pos="1140"/>
      </w:tabs>
      <w:ind w:left="432" w:hanging="432"/>
      <w:jc w:val="both"/>
    </w:pPr>
    <w:rPr>
      <w:rFonts w:ascii="宋体"/>
      <w:sz w:val="21"/>
    </w:rPr>
  </w:style>
  <w:style w:type="paragraph" w:customStyle="1" w:styleId="affffffffe">
    <w:name w:val="目次、索引正文"/>
    <w:rsid w:val="00FE5B3F"/>
    <w:pPr>
      <w:spacing w:line="320" w:lineRule="exact"/>
      <w:jc w:val="both"/>
    </w:pPr>
    <w:rPr>
      <w:rFonts w:ascii="宋体"/>
      <w:sz w:val="21"/>
    </w:rPr>
  </w:style>
  <w:style w:type="paragraph" w:customStyle="1" w:styleId="CharCharChar0">
    <w:name w:val="Char Char Char"/>
    <w:basedOn w:val="a3"/>
    <w:rsid w:val="00FE5B3F"/>
    <w:rPr>
      <w:rFonts w:ascii="Tahoma" w:hAnsi="Tahoma"/>
    </w:rPr>
  </w:style>
  <w:style w:type="paragraph" w:customStyle="1" w:styleId="affffff0">
    <w:name w:val="注："/>
    <w:next w:val="afff9"/>
    <w:link w:val="Charf8"/>
    <w:rsid w:val="00FE5B3F"/>
    <w:pPr>
      <w:widowControl w:val="0"/>
      <w:autoSpaceDE w:val="0"/>
      <w:autoSpaceDN w:val="0"/>
      <w:ind w:left="840" w:hanging="420"/>
      <w:jc w:val="both"/>
    </w:pPr>
    <w:rPr>
      <w:rFonts w:ascii="宋体"/>
      <w:sz w:val="18"/>
    </w:rPr>
  </w:style>
  <w:style w:type="paragraph" w:customStyle="1" w:styleId="afffffffff">
    <w:name w:val="字母编号列项（一级）"/>
    <w:rsid w:val="00FE5B3F"/>
    <w:pPr>
      <w:ind w:leftChars="200" w:left="840" w:hangingChars="200" w:hanging="420"/>
      <w:jc w:val="both"/>
    </w:pPr>
    <w:rPr>
      <w:rFonts w:ascii="宋体"/>
      <w:sz w:val="21"/>
    </w:rPr>
  </w:style>
  <w:style w:type="paragraph" w:customStyle="1" w:styleId="afffffffff0">
    <w:name w:val="列项◆（三级）"/>
    <w:rsid w:val="00FE5B3F"/>
    <w:pPr>
      <w:tabs>
        <w:tab w:val="left" w:pos="960"/>
      </w:tabs>
      <w:ind w:leftChars="600" w:left="800" w:hangingChars="200" w:hanging="200"/>
    </w:pPr>
    <w:rPr>
      <w:rFonts w:ascii="宋体"/>
      <w:sz w:val="21"/>
    </w:rPr>
  </w:style>
  <w:style w:type="paragraph" w:customStyle="1" w:styleId="afffffffff1">
    <w:name w:val="二级无"/>
    <w:basedOn w:val="affffff4"/>
    <w:uiPriority w:val="99"/>
    <w:rsid w:val="00FE5B3F"/>
    <w:pPr>
      <w:numPr>
        <w:ilvl w:val="3"/>
      </w:numPr>
    </w:pPr>
    <w:rPr>
      <w:rFonts w:ascii="宋体" w:eastAsia="宋体" w:hAnsi="Calibri"/>
      <w:szCs w:val="21"/>
    </w:rPr>
  </w:style>
  <w:style w:type="character" w:styleId="afffffffff2">
    <w:name w:val="FollowedHyperlink"/>
    <w:unhideWhenUsed/>
    <w:rsid w:val="00FE5B3F"/>
    <w:rPr>
      <w:color w:val="800080"/>
      <w:u w:val="single"/>
    </w:rPr>
  </w:style>
  <w:style w:type="paragraph" w:customStyle="1" w:styleId="120">
    <w:name w:val="12"/>
    <w:uiPriority w:val="99"/>
    <w:unhideWhenUsed/>
    <w:rsid w:val="00FE5B3F"/>
    <w:pPr>
      <w:widowControl w:val="0"/>
      <w:jc w:val="both"/>
    </w:pPr>
    <w:rPr>
      <w:rFonts w:ascii="Calibri" w:hAnsi="Calibri"/>
      <w:kern w:val="2"/>
      <w:sz w:val="21"/>
      <w:szCs w:val="22"/>
    </w:rPr>
  </w:style>
  <w:style w:type="character" w:customStyle="1" w:styleId="CharChar15">
    <w:name w:val="Char Char15"/>
    <w:rsid w:val="00FE5B3F"/>
    <w:rPr>
      <w:rFonts w:ascii="Calibri" w:eastAsia="黑体" w:hAnsi="Calibri" w:cs="Times New Roman"/>
      <w:sz w:val="24"/>
    </w:rPr>
  </w:style>
  <w:style w:type="character" w:customStyle="1" w:styleId="CharChar151">
    <w:name w:val="Char Char151"/>
    <w:rsid w:val="00FE5B3F"/>
    <w:rPr>
      <w:rFonts w:ascii="Calibri" w:eastAsia="黑体" w:hAnsi="Calibri" w:cs="Times New Roman"/>
      <w:sz w:val="24"/>
    </w:rPr>
  </w:style>
  <w:style w:type="character" w:customStyle="1" w:styleId="2Char12">
    <w:name w:val="标题 2 Char1"/>
    <w:uiPriority w:val="9"/>
    <w:semiHidden/>
    <w:rsid w:val="00FE5B3F"/>
    <w:rPr>
      <w:rFonts w:ascii="Cambria" w:eastAsia="宋体" w:hAnsi="Cambria" w:cs="Times New Roman"/>
      <w:b/>
      <w:bCs/>
      <w:kern w:val="2"/>
      <w:sz w:val="32"/>
      <w:szCs w:val="32"/>
    </w:rPr>
  </w:style>
  <w:style w:type="character" w:styleId="afffffffff3">
    <w:name w:val="Subtle Emphasis"/>
    <w:uiPriority w:val="19"/>
    <w:qFormat/>
    <w:rsid w:val="00FE5B3F"/>
    <w:rPr>
      <w:i/>
      <w:iCs/>
      <w:color w:val="808080"/>
    </w:rPr>
  </w:style>
  <w:style w:type="character" w:customStyle="1" w:styleId="5Char">
    <w:name w:val="样式5 Char"/>
    <w:link w:val="5"/>
    <w:rsid w:val="00FE5B3F"/>
    <w:rPr>
      <w:rFonts w:ascii="黑体" w:eastAsia="黑体" w:hAnsi="黑体"/>
      <w:b/>
      <w:sz w:val="24"/>
      <w:szCs w:val="22"/>
    </w:rPr>
  </w:style>
  <w:style w:type="paragraph" w:customStyle="1" w:styleId="101">
    <w:name w:val="10"/>
    <w:uiPriority w:val="99"/>
    <w:rsid w:val="00FE5B3F"/>
    <w:pPr>
      <w:widowControl w:val="0"/>
      <w:spacing w:line="360" w:lineRule="auto"/>
      <w:ind w:firstLineChars="200" w:firstLine="200"/>
      <w:jc w:val="both"/>
    </w:pPr>
    <w:rPr>
      <w:rFonts w:ascii="宋体" w:hAnsi="宋体"/>
      <w:kern w:val="2"/>
      <w:sz w:val="24"/>
    </w:rPr>
  </w:style>
  <w:style w:type="paragraph" w:customStyle="1" w:styleId="44">
    <w:name w:val="4"/>
    <w:rsid w:val="00FE5B3F"/>
    <w:pPr>
      <w:widowControl w:val="0"/>
      <w:jc w:val="both"/>
    </w:pPr>
    <w:rPr>
      <w:rFonts w:ascii="Calibri" w:hAnsi="Calibri"/>
      <w:kern w:val="2"/>
      <w:sz w:val="21"/>
      <w:szCs w:val="22"/>
    </w:rPr>
  </w:style>
  <w:style w:type="paragraph" w:styleId="2f1">
    <w:name w:val="index 2"/>
    <w:basedOn w:val="a3"/>
    <w:next w:val="a3"/>
    <w:rsid w:val="00FE5B3F"/>
    <w:pPr>
      <w:ind w:leftChars="200" w:left="200" w:firstLineChars="200" w:firstLine="200"/>
    </w:pPr>
    <w:rPr>
      <w:szCs w:val="24"/>
    </w:rPr>
  </w:style>
  <w:style w:type="paragraph" w:styleId="2f2">
    <w:name w:val="List 2"/>
    <w:basedOn w:val="a3"/>
    <w:rsid w:val="00FE5B3F"/>
    <w:pPr>
      <w:ind w:leftChars="200" w:left="100" w:hangingChars="200" w:hanging="200"/>
    </w:pPr>
    <w:rPr>
      <w:rFonts w:ascii="宋体" w:hAnsi="宋体"/>
      <w:szCs w:val="24"/>
    </w:rPr>
  </w:style>
  <w:style w:type="paragraph" w:customStyle="1" w:styleId="510">
    <w:name w:val="标题 51"/>
    <w:basedOn w:val="a3"/>
    <w:next w:val="a3"/>
    <w:rsid w:val="00FE5B3F"/>
    <w:pPr>
      <w:keepNext/>
      <w:keepLines/>
      <w:ind w:left="2001" w:hanging="1008"/>
      <w:outlineLvl w:val="4"/>
    </w:pPr>
    <w:rPr>
      <w:b/>
      <w:bCs/>
      <w:szCs w:val="28"/>
    </w:rPr>
  </w:style>
  <w:style w:type="paragraph" w:customStyle="1" w:styleId="110">
    <w:name w:val="标题 11"/>
    <w:basedOn w:val="a3"/>
    <w:next w:val="a3"/>
    <w:rsid w:val="00FE5B3F"/>
    <w:pPr>
      <w:keepNext/>
      <w:keepLines/>
      <w:spacing w:before="300" w:after="300"/>
      <w:ind w:left="432" w:hanging="432"/>
      <w:outlineLvl w:val="0"/>
    </w:pPr>
    <w:rPr>
      <w:rFonts w:ascii="黑体" w:eastAsia="黑体"/>
      <w:bCs/>
      <w:szCs w:val="44"/>
    </w:rPr>
  </w:style>
  <w:style w:type="paragraph" w:customStyle="1" w:styleId="410">
    <w:name w:val="标题 41"/>
    <w:basedOn w:val="a3"/>
    <w:next w:val="a3"/>
    <w:rsid w:val="00FE5B3F"/>
    <w:pPr>
      <w:keepNext/>
      <w:keepLines/>
      <w:tabs>
        <w:tab w:val="left" w:pos="567"/>
        <w:tab w:val="left" w:pos="709"/>
        <w:tab w:val="left" w:pos="851"/>
      </w:tabs>
      <w:spacing w:before="60" w:after="60"/>
      <w:ind w:left="864" w:hanging="864"/>
      <w:outlineLvl w:val="3"/>
    </w:pPr>
    <w:rPr>
      <w:rFonts w:ascii="黑体" w:eastAsia="黑体" w:hAnsi="黑体"/>
      <w:bCs/>
      <w:szCs w:val="28"/>
    </w:rPr>
  </w:style>
  <w:style w:type="paragraph" w:customStyle="1" w:styleId="214">
    <w:name w:val="标题 21"/>
    <w:basedOn w:val="a3"/>
    <w:next w:val="a3"/>
    <w:rsid w:val="00FE5B3F"/>
    <w:pPr>
      <w:keepNext/>
      <w:keepLines/>
      <w:spacing w:before="200" w:after="200"/>
      <w:ind w:left="860" w:hanging="576"/>
      <w:outlineLvl w:val="1"/>
    </w:pPr>
    <w:rPr>
      <w:rFonts w:ascii="黑体" w:eastAsia="黑体" w:hAnsi="Cambria"/>
      <w:bCs/>
      <w:kern w:val="0"/>
      <w:szCs w:val="32"/>
    </w:rPr>
  </w:style>
  <w:style w:type="paragraph" w:customStyle="1" w:styleId="310">
    <w:name w:val="标题 31"/>
    <w:basedOn w:val="a3"/>
    <w:next w:val="a3"/>
    <w:uiPriority w:val="9"/>
    <w:rsid w:val="00FE5B3F"/>
    <w:pPr>
      <w:keepNext/>
      <w:keepLines/>
      <w:spacing w:before="120" w:after="120"/>
      <w:ind w:left="862" w:hanging="720"/>
      <w:outlineLvl w:val="2"/>
    </w:pPr>
    <w:rPr>
      <w:rFonts w:ascii="黑体" w:eastAsia="黑体" w:hAnsi="黑体"/>
      <w:kern w:val="0"/>
      <w:szCs w:val="24"/>
    </w:rPr>
  </w:style>
  <w:style w:type="paragraph" w:customStyle="1" w:styleId="610">
    <w:name w:val="标题 61"/>
    <w:basedOn w:val="a3"/>
    <w:next w:val="a3"/>
    <w:rsid w:val="00FE5B3F"/>
    <w:pPr>
      <w:keepNext/>
      <w:keepLines/>
      <w:spacing w:before="240" w:after="64" w:line="320" w:lineRule="auto"/>
      <w:ind w:left="1152" w:hanging="1152"/>
      <w:outlineLvl w:val="5"/>
    </w:pPr>
    <w:rPr>
      <w:rFonts w:ascii="Cambria" w:hAnsi="Cambria"/>
      <w:b/>
      <w:bCs/>
      <w:szCs w:val="24"/>
    </w:rPr>
  </w:style>
  <w:style w:type="paragraph" w:customStyle="1" w:styleId="111">
    <w:name w:val="11"/>
    <w:rsid w:val="00FE5B3F"/>
    <w:pPr>
      <w:widowControl w:val="0"/>
      <w:jc w:val="both"/>
    </w:pPr>
    <w:rPr>
      <w:rFonts w:ascii="Calibri" w:hAnsi="Calibri"/>
      <w:kern w:val="2"/>
      <w:sz w:val="21"/>
      <w:szCs w:val="22"/>
    </w:rPr>
  </w:style>
  <w:style w:type="paragraph" w:customStyle="1" w:styleId="3a">
    <w:name w:val="标题 3 + 宋体"/>
    <w:aliases w:val="小四,行距: 单倍行距"/>
    <w:basedOn w:val="2"/>
    <w:rsid w:val="00FE5B3F"/>
    <w:pPr>
      <w:spacing w:line="240" w:lineRule="auto"/>
    </w:pPr>
    <w:rPr>
      <w:rFonts w:ascii="宋体" w:eastAsia="宋体" w:hAnsi="宋体" w:hint="default"/>
      <w:kern w:val="2"/>
      <w:sz w:val="24"/>
      <w:szCs w:val="32"/>
    </w:rPr>
  </w:style>
  <w:style w:type="paragraph" w:customStyle="1" w:styleId="73">
    <w:name w:val="7"/>
    <w:rsid w:val="00FE5B3F"/>
    <w:pPr>
      <w:widowControl w:val="0"/>
      <w:spacing w:line="360" w:lineRule="auto"/>
      <w:ind w:firstLineChars="200" w:firstLine="200"/>
      <w:jc w:val="both"/>
    </w:pPr>
    <w:rPr>
      <w:rFonts w:ascii="宋体" w:hAnsi="宋体"/>
      <w:kern w:val="2"/>
      <w:sz w:val="21"/>
    </w:rPr>
  </w:style>
  <w:style w:type="paragraph" w:customStyle="1" w:styleId="3b">
    <w:name w:val="3"/>
    <w:uiPriority w:val="99"/>
    <w:rsid w:val="00FE5B3F"/>
    <w:pPr>
      <w:widowControl w:val="0"/>
      <w:jc w:val="both"/>
    </w:pPr>
    <w:rPr>
      <w:rFonts w:ascii="Calibri" w:hAnsi="Calibri"/>
      <w:kern w:val="2"/>
      <w:sz w:val="21"/>
      <w:szCs w:val="22"/>
    </w:rPr>
  </w:style>
  <w:style w:type="numbering" w:customStyle="1" w:styleId="112">
    <w:name w:val="无列表11"/>
    <w:next w:val="a6"/>
    <w:uiPriority w:val="99"/>
    <w:semiHidden/>
    <w:unhideWhenUsed/>
    <w:rsid w:val="00FE5B3F"/>
  </w:style>
  <w:style w:type="numbering" w:customStyle="1" w:styleId="1110">
    <w:name w:val="无列表111"/>
    <w:next w:val="a6"/>
    <w:uiPriority w:val="99"/>
    <w:semiHidden/>
    <w:unhideWhenUsed/>
    <w:rsid w:val="00FE5B3F"/>
  </w:style>
  <w:style w:type="numbering" w:customStyle="1" w:styleId="1f5">
    <w:name w:val="样式 项目符号 四号1"/>
    <w:basedOn w:val="a6"/>
    <w:rsid w:val="00FE5B3F"/>
  </w:style>
  <w:style w:type="numbering" w:customStyle="1" w:styleId="10">
    <w:name w:val="样式10"/>
    <w:uiPriority w:val="99"/>
    <w:rsid w:val="00FE5B3F"/>
    <w:pPr>
      <w:numPr>
        <w:numId w:val="9"/>
      </w:numPr>
    </w:pPr>
  </w:style>
  <w:style w:type="character" w:customStyle="1" w:styleId="2Char30">
    <w:name w:val="正文文本 2 Char3"/>
    <w:uiPriority w:val="99"/>
    <w:semiHidden/>
    <w:rsid w:val="00FE5B3F"/>
    <w:rPr>
      <w:rFonts w:ascii="Calibri" w:eastAsia="宋体" w:hAnsi="Calibri" w:cs="Times New Roman"/>
    </w:rPr>
  </w:style>
  <w:style w:type="character" w:customStyle="1" w:styleId="3Char3">
    <w:name w:val="正文文本缩进 3 Char3"/>
    <w:uiPriority w:val="99"/>
    <w:semiHidden/>
    <w:rsid w:val="00FE5B3F"/>
    <w:rPr>
      <w:rFonts w:ascii="Calibri" w:eastAsia="宋体" w:hAnsi="Calibri" w:cs="Times New Roman"/>
      <w:sz w:val="16"/>
      <w:szCs w:val="16"/>
    </w:rPr>
  </w:style>
  <w:style w:type="character" w:customStyle="1" w:styleId="2Char21">
    <w:name w:val="正文文本缩进 2 Char2"/>
    <w:uiPriority w:val="99"/>
    <w:semiHidden/>
    <w:rsid w:val="00FE5B3F"/>
    <w:rPr>
      <w:rFonts w:ascii="Calibri" w:eastAsia="宋体" w:hAnsi="Calibri" w:cs="Times New Roman"/>
    </w:rPr>
  </w:style>
  <w:style w:type="character" w:customStyle="1" w:styleId="Char22">
    <w:name w:val="批注框文本 Char2"/>
    <w:uiPriority w:val="99"/>
    <w:semiHidden/>
    <w:rsid w:val="00FE5B3F"/>
    <w:rPr>
      <w:rFonts w:ascii="Calibri" w:eastAsia="宋体" w:hAnsi="Calibri" w:cs="Times New Roman"/>
      <w:sz w:val="18"/>
      <w:szCs w:val="18"/>
    </w:rPr>
  </w:style>
  <w:style w:type="character" w:customStyle="1" w:styleId="Char30">
    <w:name w:val="正文文本 Char3"/>
    <w:uiPriority w:val="99"/>
    <w:semiHidden/>
    <w:rsid w:val="00FE5B3F"/>
    <w:rPr>
      <w:rFonts w:ascii="Calibri" w:eastAsia="宋体" w:hAnsi="Calibri" w:cs="Times New Roman"/>
    </w:rPr>
  </w:style>
  <w:style w:type="character" w:customStyle="1" w:styleId="Char19">
    <w:name w:val="正文首行缩进 Char1"/>
    <w:uiPriority w:val="99"/>
    <w:semiHidden/>
    <w:rsid w:val="00FE5B3F"/>
  </w:style>
  <w:style w:type="character" w:customStyle="1" w:styleId="Char23">
    <w:name w:val="页脚 Char2"/>
    <w:uiPriority w:val="99"/>
    <w:semiHidden/>
    <w:rsid w:val="00FE5B3F"/>
    <w:rPr>
      <w:rFonts w:ascii="Calibri" w:eastAsia="宋体" w:hAnsi="Calibri" w:cs="Times New Roman"/>
      <w:sz w:val="18"/>
      <w:szCs w:val="18"/>
    </w:rPr>
  </w:style>
  <w:style w:type="character" w:customStyle="1" w:styleId="3Char30">
    <w:name w:val="正文文本 3 Char3"/>
    <w:uiPriority w:val="99"/>
    <w:semiHidden/>
    <w:rsid w:val="00FE5B3F"/>
    <w:rPr>
      <w:rFonts w:ascii="Calibri" w:eastAsia="宋体" w:hAnsi="Calibri" w:cs="Times New Roman"/>
      <w:sz w:val="16"/>
      <w:szCs w:val="16"/>
    </w:rPr>
  </w:style>
  <w:style w:type="character" w:customStyle="1" w:styleId="Char24">
    <w:name w:val="文档结构图 Char2"/>
    <w:uiPriority w:val="99"/>
    <w:semiHidden/>
    <w:rsid w:val="00FE5B3F"/>
    <w:rPr>
      <w:rFonts w:ascii="宋体" w:eastAsia="宋体" w:hAnsi="Calibri" w:cs="Times New Roman"/>
      <w:sz w:val="18"/>
      <w:szCs w:val="18"/>
    </w:rPr>
  </w:style>
  <w:style w:type="character" w:customStyle="1" w:styleId="Char25">
    <w:name w:val="日期 Char2"/>
    <w:uiPriority w:val="99"/>
    <w:semiHidden/>
    <w:rsid w:val="00FE5B3F"/>
    <w:rPr>
      <w:rFonts w:ascii="Calibri" w:eastAsia="宋体" w:hAnsi="Calibri" w:cs="Times New Roman"/>
    </w:rPr>
  </w:style>
  <w:style w:type="character" w:customStyle="1" w:styleId="Char1a">
    <w:name w:val="副标题 Char1"/>
    <w:uiPriority w:val="11"/>
    <w:rsid w:val="00FE5B3F"/>
    <w:rPr>
      <w:rFonts w:ascii="Cambria" w:eastAsia="宋体" w:hAnsi="Cambria" w:cs="Times New Roman"/>
      <w:b/>
      <w:bCs/>
      <w:kern w:val="28"/>
      <w:sz w:val="32"/>
      <w:szCs w:val="32"/>
    </w:rPr>
  </w:style>
  <w:style w:type="character" w:customStyle="1" w:styleId="Char26">
    <w:name w:val="纯文本 Char2"/>
    <w:uiPriority w:val="99"/>
    <w:semiHidden/>
    <w:rsid w:val="00FE5B3F"/>
    <w:rPr>
      <w:rFonts w:ascii="宋体" w:eastAsia="宋体" w:hAnsi="Courier New" w:cs="Courier New"/>
      <w:szCs w:val="21"/>
    </w:rPr>
  </w:style>
  <w:style w:type="character" w:customStyle="1" w:styleId="Char31">
    <w:name w:val="正文文本缩进 Char3"/>
    <w:uiPriority w:val="99"/>
    <w:semiHidden/>
    <w:rsid w:val="00FE5B3F"/>
    <w:rPr>
      <w:rFonts w:ascii="Calibri" w:eastAsia="宋体" w:hAnsi="Calibri" w:cs="Times New Roman"/>
    </w:rPr>
  </w:style>
  <w:style w:type="paragraph" w:customStyle="1" w:styleId="afffffffff4">
    <w:name w:val="设计书正文"/>
    <w:basedOn w:val="aff3"/>
    <w:rsid w:val="00FE5B3F"/>
    <w:pPr>
      <w:spacing w:before="150"/>
      <w:ind w:firstLine="420"/>
    </w:pPr>
    <w:rPr>
      <w:rFonts w:eastAsia="仿宋_GB2312" w:cs="Times New Roman"/>
      <w:sz w:val="28"/>
    </w:rPr>
  </w:style>
  <w:style w:type="paragraph" w:customStyle="1" w:styleId="afffffffff5">
    <w:name w:val="三级标题"/>
    <w:basedOn w:val="16"/>
    <w:next w:val="16"/>
    <w:link w:val="Charfb"/>
    <w:rsid w:val="00FE5B3F"/>
    <w:pPr>
      <w:spacing w:before="120" w:after="120" w:line="360" w:lineRule="auto"/>
      <w:ind w:firstLineChars="0" w:firstLine="0"/>
      <w:jc w:val="left"/>
      <w:outlineLvl w:val="2"/>
    </w:pPr>
    <w:rPr>
      <w:rFonts w:eastAsia="黑体"/>
      <w:kern w:val="2"/>
      <w:szCs w:val="20"/>
    </w:rPr>
  </w:style>
  <w:style w:type="character" w:customStyle="1" w:styleId="Charfb">
    <w:name w:val="三级标题 Char"/>
    <w:link w:val="afffffffff5"/>
    <w:rsid w:val="00FE5B3F"/>
    <w:rPr>
      <w:rFonts w:eastAsia="黑体"/>
      <w:kern w:val="2"/>
      <w:sz w:val="24"/>
    </w:rPr>
  </w:style>
  <w:style w:type="character" w:customStyle="1" w:styleId="afffff2">
    <w:name w:val="列出段落 字符"/>
    <w:aliases w:val="ZJGIS列表项 字符,ZJGIS列表项1 字符,列出段落11 字符,ZJGIS列表项2 字符,列出段落12 字符,ZJGIS列表项11 字符,列出段落111 字符"/>
    <w:link w:val="1f0"/>
    <w:uiPriority w:val="34"/>
    <w:qFormat/>
    <w:locked/>
    <w:rsid w:val="00FE5B3F"/>
    <w:rPr>
      <w:rFonts w:ascii="Calibri" w:hAnsi="Calibri"/>
      <w:kern w:val="2"/>
      <w:sz w:val="21"/>
      <w:szCs w:val="22"/>
    </w:rPr>
  </w:style>
  <w:style w:type="paragraph" w:customStyle="1" w:styleId="afffffffff6">
    <w:name w:val="表格标题"/>
    <w:basedOn w:val="a3"/>
    <w:qFormat/>
    <w:rsid w:val="00FE5B3F"/>
    <w:pPr>
      <w:adjustRightInd w:val="0"/>
      <w:contextualSpacing/>
      <w:jc w:val="center"/>
    </w:pPr>
    <w:rPr>
      <w:rFonts w:eastAsia="黑体" w:cs="宋体"/>
      <w:color w:val="000000"/>
      <w:szCs w:val="21"/>
    </w:rPr>
  </w:style>
  <w:style w:type="paragraph" w:customStyle="1" w:styleId="XM-3">
    <w:name w:val="XM-标题3"/>
    <w:basedOn w:val="a3"/>
    <w:link w:val="XM-3Char"/>
    <w:autoRedefine/>
    <w:qFormat/>
    <w:rsid w:val="00FE5B3F"/>
    <w:pPr>
      <w:keepNext/>
      <w:keepLines/>
      <w:outlineLvl w:val="2"/>
    </w:pPr>
    <w:rPr>
      <w:rFonts w:eastAsia="黑体"/>
      <w:bCs/>
      <w:kern w:val="0"/>
      <w:szCs w:val="28"/>
    </w:rPr>
  </w:style>
  <w:style w:type="character" w:customStyle="1" w:styleId="XM-3Char">
    <w:name w:val="XM-标题3 Char"/>
    <w:link w:val="XM-3"/>
    <w:rsid w:val="00FE5B3F"/>
    <w:rPr>
      <w:rFonts w:eastAsia="黑体"/>
      <w:bCs/>
      <w:sz w:val="24"/>
      <w:szCs w:val="28"/>
    </w:rPr>
  </w:style>
  <w:style w:type="character" w:customStyle="1" w:styleId="fontstyle01">
    <w:name w:val="fontstyle01"/>
    <w:rsid w:val="005838DB"/>
    <w:rPr>
      <w:rFonts w:ascii="仿宋_GB2312" w:eastAsia="仿宋_GB2312" w:hint="eastAsia"/>
      <w:b w:val="0"/>
      <w:bCs w:val="0"/>
      <w:i w:val="0"/>
      <w:iCs w:val="0"/>
      <w:color w:val="000000"/>
      <w:sz w:val="30"/>
      <w:szCs w:val="30"/>
    </w:rPr>
  </w:style>
  <w:style w:type="character" w:customStyle="1" w:styleId="fontstyle21">
    <w:name w:val="fontstyle21"/>
    <w:rsid w:val="005838DB"/>
    <w:rPr>
      <w:rFonts w:ascii="宋体" w:eastAsia="宋体" w:hAnsi="宋体" w:hint="eastAsia"/>
      <w:b w:val="0"/>
      <w:bCs w:val="0"/>
      <w:i w:val="0"/>
      <w:iCs w:val="0"/>
      <w:color w:val="000000"/>
      <w:sz w:val="26"/>
      <w:szCs w:val="26"/>
    </w:rPr>
  </w:style>
  <w:style w:type="paragraph" w:customStyle="1" w:styleId="2f3">
    <w:name w:val="正文文本首行缩进 2"/>
    <w:aliases w:val="Body Text First Indent 2"/>
    <w:basedOn w:val="afffb"/>
    <w:link w:val="2Char4"/>
    <w:uiPriority w:val="99"/>
    <w:semiHidden/>
    <w:unhideWhenUsed/>
    <w:rsid w:val="00A96A17"/>
    <w:pPr>
      <w:widowControl w:val="0"/>
      <w:spacing w:after="120" w:line="240" w:lineRule="auto"/>
      <w:ind w:leftChars="200" w:left="420" w:firstLine="420"/>
    </w:pPr>
    <w:rPr>
      <w:rFonts w:ascii="Times New Roman" w:eastAsia="宋体" w:hAnsi="Times New Roman"/>
      <w:kern w:val="2"/>
      <w:sz w:val="21"/>
      <w:szCs w:val="20"/>
    </w:rPr>
  </w:style>
  <w:style w:type="character" w:customStyle="1" w:styleId="2Char4">
    <w:name w:val="正文首行缩进 2 Char"/>
    <w:link w:val="2f3"/>
    <w:uiPriority w:val="99"/>
    <w:semiHidden/>
    <w:rsid w:val="00A96A17"/>
    <w:rPr>
      <w:rFonts w:ascii="宋体" w:eastAsia="方正书宋简体" w:hAnsi="宋体"/>
      <w:kern w:val="2"/>
      <w:sz w:val="21"/>
      <w:szCs w:val="24"/>
    </w:rPr>
  </w:style>
  <w:style w:type="character" w:customStyle="1" w:styleId="2f4">
    <w:name w:val="标题 2 字符"/>
    <w:uiPriority w:val="9"/>
    <w:qFormat/>
    <w:rsid w:val="00030E63"/>
    <w:rPr>
      <w:rFonts w:ascii="Times New Roman" w:eastAsia="黑体" w:hAnsi="Times New Roman"/>
      <w:snapToGrid w:val="0"/>
      <w:sz w:val="28"/>
      <w:szCs w:val="32"/>
      <w:lang w:val="x-none"/>
    </w:rPr>
  </w:style>
  <w:style w:type="character" w:customStyle="1" w:styleId="113">
    <w:name w:val="标题 1 字符1"/>
    <w:uiPriority w:val="99"/>
    <w:qFormat/>
    <w:rsid w:val="00030E63"/>
    <w:rPr>
      <w:rFonts w:ascii="Times New Roman" w:eastAsia="黑体" w:hAnsi="Times New Roman"/>
      <w:b/>
      <w:kern w:val="28"/>
      <w:sz w:val="28"/>
      <w:szCs w:val="24"/>
      <w:lang w:val="x-none"/>
    </w:rPr>
  </w:style>
  <w:style w:type="character" w:customStyle="1" w:styleId="215">
    <w:name w:val="标题 2 字符1"/>
    <w:qFormat/>
    <w:rsid w:val="00C55997"/>
    <w:rPr>
      <w:rFonts w:ascii="Arial" w:eastAsia="黑体" w:hAnsi="Arial" w:hint="eastAsia"/>
      <w:b/>
      <w:sz w:val="32"/>
    </w:rPr>
  </w:style>
  <w:style w:type="character" w:customStyle="1" w:styleId="afffffffff7">
    <w:name w:val="列表段落 字符"/>
    <w:uiPriority w:val="34"/>
    <w:qFormat/>
    <w:locked/>
    <w:rsid w:val="00C55997"/>
    <w:rPr>
      <w:rFonts w:ascii="Calibri" w:hAnsi="Calibri"/>
      <w:kern w:val="2"/>
      <w:sz w:val="30"/>
      <w:szCs w:val="22"/>
    </w:rPr>
  </w:style>
  <w:style w:type="paragraph" w:customStyle="1" w:styleId="440">
    <w:name w:val="标题44"/>
    <w:basedOn w:val="a3"/>
    <w:next w:val="a3"/>
    <w:autoRedefine/>
    <w:qFormat/>
    <w:rsid w:val="00124C7A"/>
    <w:pPr>
      <w:keepNext/>
      <w:keepLines/>
      <w:tabs>
        <w:tab w:val="left" w:pos="284"/>
      </w:tabs>
      <w:adjustRightInd w:val="0"/>
      <w:snapToGrid w:val="0"/>
      <w:jc w:val="left"/>
      <w:outlineLvl w:val="3"/>
    </w:pPr>
    <w:rPr>
      <w:rFonts w:eastAsia="黑体"/>
      <w:bCs/>
      <w:snapToGrid w:val="0"/>
      <w:kern w:val="0"/>
      <w:sz w:val="28"/>
      <w:szCs w:val="28"/>
    </w:rPr>
  </w:style>
  <w:style w:type="paragraph" w:customStyle="1" w:styleId="3c">
    <w:name w:val="标题3"/>
    <w:basedOn w:val="31"/>
    <w:qFormat/>
    <w:rsid w:val="00124C7A"/>
    <w:pPr>
      <w:spacing w:before="120" w:after="120" w:line="360" w:lineRule="auto"/>
      <w:jc w:val="left"/>
    </w:pPr>
    <w:rPr>
      <w:rFonts w:eastAsia="黑体" w:hint="default"/>
      <w:b w:val="0"/>
      <w:kern w:val="2"/>
      <w:sz w:val="28"/>
      <w:szCs w:val="21"/>
    </w:rPr>
  </w:style>
  <w:style w:type="paragraph" w:customStyle="1" w:styleId="SMGI1">
    <w:name w:val="SMGI1级标题"/>
    <w:basedOn w:val="SMGI2"/>
    <w:next w:val="SMGI2"/>
    <w:link w:val="SMGI10"/>
    <w:qFormat/>
    <w:rsid w:val="00CF7CBA"/>
    <w:pPr>
      <w:numPr>
        <w:ilvl w:val="0"/>
      </w:numPr>
      <w:spacing w:before="240" w:after="240" w:line="360" w:lineRule="auto"/>
      <w:jc w:val="center"/>
      <w:outlineLvl w:val="0"/>
    </w:pPr>
    <w:rPr>
      <w:rFonts w:ascii="Calibri" w:hAnsi="Calibri" w:hint="eastAsia"/>
      <w:bCs/>
      <w:kern w:val="44"/>
      <w:sz w:val="32"/>
      <w:szCs w:val="44"/>
      <w:lang w:val="en-US"/>
    </w:rPr>
  </w:style>
  <w:style w:type="paragraph" w:customStyle="1" w:styleId="SMGI6">
    <w:name w:val="SMGI正文"/>
    <w:basedOn w:val="a3"/>
    <w:next w:val="SMGI5"/>
    <w:link w:val="SMGI7"/>
    <w:qFormat/>
    <w:rsid w:val="00BC4157"/>
    <w:pPr>
      <w:ind w:firstLineChars="200" w:firstLine="200"/>
    </w:pPr>
  </w:style>
  <w:style w:type="character" w:customStyle="1" w:styleId="SMGI10">
    <w:name w:val="SMGI1级标题 字符"/>
    <w:link w:val="SMGI1"/>
    <w:rsid w:val="00CF7CBA"/>
    <w:rPr>
      <w:rFonts w:ascii="Calibri" w:eastAsia="黑体" w:hAnsi="Calibri"/>
      <w:bCs/>
      <w:kern w:val="44"/>
      <w:sz w:val="32"/>
      <w:szCs w:val="44"/>
    </w:rPr>
  </w:style>
  <w:style w:type="paragraph" w:customStyle="1" w:styleId="SMGI0">
    <w:name w:val="SMGI正文带分节"/>
    <w:basedOn w:val="SMGI6"/>
    <w:link w:val="SMGI8"/>
    <w:rsid w:val="00C01076"/>
    <w:pPr>
      <w:numPr>
        <w:numId w:val="10"/>
      </w:numPr>
      <w:ind w:firstLineChars="0" w:firstLine="0"/>
    </w:pPr>
    <w:rPr>
      <w:rFonts w:ascii="仿宋" w:eastAsia="仿宋" w:hAnsi="仿宋"/>
      <w:kern w:val="0"/>
      <w:sz w:val="28"/>
      <w:szCs w:val="28"/>
    </w:rPr>
  </w:style>
  <w:style w:type="character" w:customStyle="1" w:styleId="SMGI7">
    <w:name w:val="SMGI正文 字符"/>
    <w:link w:val="SMGI6"/>
    <w:rsid w:val="00BC4157"/>
    <w:rPr>
      <w:rFonts w:ascii="Calibri" w:hAnsi="Calibri"/>
      <w:kern w:val="2"/>
      <w:sz w:val="24"/>
      <w:szCs w:val="22"/>
    </w:rPr>
  </w:style>
  <w:style w:type="paragraph" w:customStyle="1" w:styleId="SMGI3">
    <w:name w:val="SMGI3级标题"/>
    <w:next w:val="SMGI6"/>
    <w:link w:val="SMGI30"/>
    <w:qFormat/>
    <w:rsid w:val="007464A3"/>
    <w:pPr>
      <w:numPr>
        <w:ilvl w:val="2"/>
        <w:numId w:val="14"/>
      </w:numPr>
      <w:spacing w:line="480" w:lineRule="auto"/>
      <w:outlineLvl w:val="2"/>
    </w:pPr>
    <w:rPr>
      <w:rFonts w:eastAsia="黑体"/>
      <w:sz w:val="28"/>
      <w:szCs w:val="28"/>
      <w:lang w:val="en-GB"/>
    </w:rPr>
  </w:style>
  <w:style w:type="numbering" w:customStyle="1" w:styleId="SMGI-1">
    <w:name w:val="SMGI-1"/>
    <w:uiPriority w:val="99"/>
    <w:rsid w:val="00A07060"/>
    <w:pPr>
      <w:numPr>
        <w:numId w:val="11"/>
      </w:numPr>
    </w:pPr>
  </w:style>
  <w:style w:type="paragraph" w:customStyle="1" w:styleId="SMGI2">
    <w:name w:val="SMGI2级标题"/>
    <w:basedOn w:val="SMGI3"/>
    <w:next w:val="SMGI6"/>
    <w:link w:val="SMGI20"/>
    <w:qFormat/>
    <w:rsid w:val="007464A3"/>
    <w:pPr>
      <w:numPr>
        <w:ilvl w:val="1"/>
      </w:numPr>
      <w:spacing w:before="120" w:after="120"/>
      <w:outlineLvl w:val="1"/>
    </w:pPr>
    <w:rPr>
      <w:sz w:val="30"/>
    </w:rPr>
  </w:style>
  <w:style w:type="character" w:customStyle="1" w:styleId="SMGI30">
    <w:name w:val="SMGI3级标题 字符"/>
    <w:link w:val="SMGI3"/>
    <w:rsid w:val="007464A3"/>
    <w:rPr>
      <w:rFonts w:eastAsia="黑体"/>
      <w:sz w:val="28"/>
      <w:szCs w:val="28"/>
      <w:lang w:val="en-GB"/>
    </w:rPr>
  </w:style>
  <w:style w:type="paragraph" w:customStyle="1" w:styleId="SMGI4">
    <w:name w:val="SMGI4级标题"/>
    <w:basedOn w:val="SMGI3"/>
    <w:link w:val="SMGI40"/>
    <w:qFormat/>
    <w:rsid w:val="007464A3"/>
    <w:pPr>
      <w:numPr>
        <w:ilvl w:val="3"/>
      </w:numPr>
      <w:spacing w:line="360" w:lineRule="auto"/>
      <w:outlineLvl w:val="3"/>
    </w:pPr>
    <w:rPr>
      <w:rFonts w:eastAsia="仿宋"/>
    </w:rPr>
  </w:style>
  <w:style w:type="character" w:customStyle="1" w:styleId="SMGI20">
    <w:name w:val="SMGI2级标题 字符"/>
    <w:link w:val="SMGI2"/>
    <w:rsid w:val="007464A3"/>
    <w:rPr>
      <w:rFonts w:eastAsia="黑体"/>
      <w:sz w:val="30"/>
      <w:szCs w:val="28"/>
      <w:lang w:val="en-GB"/>
    </w:rPr>
  </w:style>
  <w:style w:type="character" w:customStyle="1" w:styleId="SMGI8">
    <w:name w:val="SMGI正文带分节 字符"/>
    <w:link w:val="SMGI0"/>
    <w:rsid w:val="00C01076"/>
    <w:rPr>
      <w:rFonts w:ascii="仿宋" w:eastAsia="仿宋" w:hAnsi="仿宋"/>
      <w:sz w:val="28"/>
      <w:szCs w:val="28"/>
    </w:rPr>
  </w:style>
  <w:style w:type="character" w:customStyle="1" w:styleId="SMGI40">
    <w:name w:val="SMGI4级标题 字符"/>
    <w:link w:val="SMGI4"/>
    <w:rsid w:val="007464A3"/>
    <w:rPr>
      <w:rFonts w:eastAsia="仿宋"/>
      <w:sz w:val="28"/>
      <w:szCs w:val="28"/>
      <w:lang w:val="en-GB"/>
    </w:rPr>
  </w:style>
  <w:style w:type="paragraph" w:customStyle="1" w:styleId="SMGI">
    <w:name w:val="SMGI图片说明"/>
    <w:basedOn w:val="SMGI6"/>
    <w:next w:val="SMGI6"/>
    <w:link w:val="SMGI9"/>
    <w:qFormat/>
    <w:rsid w:val="007C72F0"/>
    <w:pPr>
      <w:numPr>
        <w:ilvl w:val="4"/>
        <w:numId w:val="14"/>
      </w:numPr>
      <w:ind w:firstLineChars="0"/>
      <w:jc w:val="center"/>
    </w:pPr>
    <w:rPr>
      <w:rFonts w:ascii="仿宋" w:eastAsia="黑体" w:hAnsi="仿宋"/>
      <w:sz w:val="21"/>
      <w:szCs w:val="21"/>
    </w:rPr>
  </w:style>
  <w:style w:type="character" w:customStyle="1" w:styleId="afffffffff8">
    <w:name w:val="页眉 字符"/>
    <w:uiPriority w:val="99"/>
    <w:rsid w:val="006A5C2B"/>
    <w:rPr>
      <w:sz w:val="18"/>
      <w:szCs w:val="18"/>
    </w:rPr>
  </w:style>
  <w:style w:type="character" w:customStyle="1" w:styleId="SMGI9">
    <w:name w:val="SMGI图片说明 字符"/>
    <w:link w:val="SMGI"/>
    <w:rsid w:val="007C72F0"/>
    <w:rPr>
      <w:rFonts w:ascii="仿宋" w:eastAsia="黑体" w:hAnsi="仿宋"/>
      <w:kern w:val="2"/>
      <w:sz w:val="21"/>
      <w:szCs w:val="21"/>
    </w:rPr>
  </w:style>
  <w:style w:type="character" w:customStyle="1" w:styleId="afffffffff9">
    <w:name w:val="页脚 字符"/>
    <w:uiPriority w:val="99"/>
    <w:rsid w:val="00CF7CBA"/>
  </w:style>
  <w:style w:type="paragraph" w:styleId="afffffffffa">
    <w:name w:val="List Paragraph"/>
    <w:basedOn w:val="a3"/>
    <w:link w:val="1f6"/>
    <w:uiPriority w:val="34"/>
    <w:qFormat/>
    <w:rsid w:val="009B08C7"/>
    <w:pPr>
      <w:ind w:firstLineChars="200" w:firstLine="420"/>
    </w:pPr>
    <w:rPr>
      <w:rFonts w:ascii="等线" w:eastAsia="等线" w:hAnsi="等线"/>
    </w:rPr>
  </w:style>
  <w:style w:type="paragraph" w:customStyle="1" w:styleId="SMGI5">
    <w:name w:val="SMGI图标"/>
    <w:basedOn w:val="afffffffffa"/>
    <w:next w:val="SMGI6"/>
    <w:link w:val="SMGIa"/>
    <w:qFormat/>
    <w:rsid w:val="009B08C7"/>
    <w:pPr>
      <w:numPr>
        <w:numId w:val="12"/>
      </w:numPr>
      <w:ind w:firstLineChars="0" w:firstLine="0"/>
    </w:pPr>
    <w:rPr>
      <w:rFonts w:ascii="Times New Roman" w:hAnsi="Times New Roman"/>
      <w:noProof/>
    </w:rPr>
  </w:style>
  <w:style w:type="paragraph" w:customStyle="1" w:styleId="SMGIb">
    <w:name w:val="SMGI图片"/>
    <w:basedOn w:val="aff1"/>
    <w:next w:val="SMGI"/>
    <w:link w:val="SMGIc"/>
    <w:qFormat/>
    <w:rsid w:val="000F4049"/>
    <w:pPr>
      <w:jc w:val="center"/>
    </w:pPr>
    <w:rPr>
      <w:rFonts w:ascii="黑体" w:hAnsi="黑体" w:hint="default"/>
      <w:sz w:val="21"/>
      <w:szCs w:val="21"/>
    </w:rPr>
  </w:style>
  <w:style w:type="character" w:customStyle="1" w:styleId="1f6">
    <w:name w:val="列出段落 字符1"/>
    <w:link w:val="afffffffffa"/>
    <w:uiPriority w:val="34"/>
    <w:rsid w:val="009B08C7"/>
    <w:rPr>
      <w:rFonts w:ascii="等线" w:eastAsia="等线" w:hAnsi="等线"/>
      <w:kern w:val="2"/>
      <w:sz w:val="24"/>
      <w:szCs w:val="22"/>
    </w:rPr>
  </w:style>
  <w:style w:type="character" w:customStyle="1" w:styleId="SMGIa">
    <w:name w:val="SMGI图标 字符"/>
    <w:link w:val="SMGI5"/>
    <w:rsid w:val="009B08C7"/>
    <w:rPr>
      <w:rFonts w:eastAsia="等线"/>
      <w:noProof/>
      <w:kern w:val="2"/>
      <w:sz w:val="24"/>
      <w:szCs w:val="22"/>
    </w:rPr>
  </w:style>
  <w:style w:type="paragraph" w:customStyle="1" w:styleId="afffffffffb">
    <w:name w:val="图表样式"/>
    <w:basedOn w:val="affffe"/>
    <w:link w:val="Charfc"/>
    <w:qFormat/>
    <w:locked/>
    <w:rsid w:val="00427EA7"/>
    <w:pPr>
      <w:spacing w:beforeLines="0" w:afterLines="0"/>
      <w:jc w:val="center"/>
    </w:pPr>
    <w:rPr>
      <w:rFonts w:eastAsia="黑体"/>
      <w:sz w:val="21"/>
    </w:rPr>
  </w:style>
  <w:style w:type="character" w:customStyle="1" w:styleId="SMGIc">
    <w:name w:val="SMGI图片 字符"/>
    <w:link w:val="SMGIb"/>
    <w:rsid w:val="000F4049"/>
    <w:rPr>
      <w:rFonts w:ascii="黑体" w:eastAsia="黑体" w:hAnsi="黑体"/>
      <w:kern w:val="2"/>
      <w:sz w:val="21"/>
      <w:szCs w:val="21"/>
    </w:rPr>
  </w:style>
  <w:style w:type="character" w:customStyle="1" w:styleId="Charfc">
    <w:name w:val="图表样式 Char"/>
    <w:link w:val="afffffffffb"/>
    <w:rsid w:val="00427EA7"/>
    <w:rPr>
      <w:rFonts w:ascii="Calibri" w:eastAsia="黑体" w:hAnsi="Calibri"/>
      <w:kern w:val="2"/>
      <w:sz w:val="21"/>
      <w:szCs w:val="22"/>
    </w:rPr>
  </w:style>
  <w:style w:type="paragraph" w:customStyle="1" w:styleId="afffffffffc">
    <w:name w:val="图表标题"/>
    <w:basedOn w:val="a3"/>
    <w:link w:val="Charfd"/>
    <w:qFormat/>
    <w:locked/>
    <w:rsid w:val="00145B27"/>
    <w:pPr>
      <w:jc w:val="center"/>
    </w:pPr>
    <w:rPr>
      <w:rFonts w:eastAsia="黑体"/>
      <w:sz w:val="21"/>
    </w:rPr>
  </w:style>
  <w:style w:type="character" w:customStyle="1" w:styleId="Charfd">
    <w:name w:val="图表标题 Char"/>
    <w:link w:val="afffffffffc"/>
    <w:rsid w:val="00145B27"/>
    <w:rPr>
      <w:rFonts w:ascii="Calibri" w:eastAsia="黑体"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74069">
      <w:bodyDiv w:val="1"/>
      <w:marLeft w:val="0"/>
      <w:marRight w:val="0"/>
      <w:marTop w:val="0"/>
      <w:marBottom w:val="0"/>
      <w:divBdr>
        <w:top w:val="none" w:sz="0" w:space="0" w:color="auto"/>
        <w:left w:val="none" w:sz="0" w:space="0" w:color="auto"/>
        <w:bottom w:val="none" w:sz="0" w:space="0" w:color="auto"/>
        <w:right w:val="none" w:sz="0" w:space="0" w:color="auto"/>
      </w:divBdr>
    </w:div>
    <w:div w:id="231090172">
      <w:bodyDiv w:val="1"/>
      <w:marLeft w:val="0"/>
      <w:marRight w:val="0"/>
      <w:marTop w:val="0"/>
      <w:marBottom w:val="0"/>
      <w:divBdr>
        <w:top w:val="none" w:sz="0" w:space="0" w:color="auto"/>
        <w:left w:val="none" w:sz="0" w:space="0" w:color="auto"/>
        <w:bottom w:val="none" w:sz="0" w:space="0" w:color="auto"/>
        <w:right w:val="none" w:sz="0" w:space="0" w:color="auto"/>
      </w:divBdr>
    </w:div>
    <w:div w:id="407847853">
      <w:bodyDiv w:val="1"/>
      <w:marLeft w:val="0"/>
      <w:marRight w:val="0"/>
      <w:marTop w:val="0"/>
      <w:marBottom w:val="0"/>
      <w:divBdr>
        <w:top w:val="none" w:sz="0" w:space="0" w:color="auto"/>
        <w:left w:val="none" w:sz="0" w:space="0" w:color="auto"/>
        <w:bottom w:val="none" w:sz="0" w:space="0" w:color="auto"/>
        <w:right w:val="none" w:sz="0" w:space="0" w:color="auto"/>
      </w:divBdr>
    </w:div>
    <w:div w:id="486745921">
      <w:bodyDiv w:val="1"/>
      <w:marLeft w:val="0"/>
      <w:marRight w:val="0"/>
      <w:marTop w:val="0"/>
      <w:marBottom w:val="0"/>
      <w:divBdr>
        <w:top w:val="none" w:sz="0" w:space="0" w:color="auto"/>
        <w:left w:val="none" w:sz="0" w:space="0" w:color="auto"/>
        <w:bottom w:val="none" w:sz="0" w:space="0" w:color="auto"/>
        <w:right w:val="none" w:sz="0" w:space="0" w:color="auto"/>
      </w:divBdr>
    </w:div>
    <w:div w:id="710039675">
      <w:bodyDiv w:val="1"/>
      <w:marLeft w:val="0"/>
      <w:marRight w:val="0"/>
      <w:marTop w:val="0"/>
      <w:marBottom w:val="0"/>
      <w:divBdr>
        <w:top w:val="none" w:sz="0" w:space="0" w:color="auto"/>
        <w:left w:val="none" w:sz="0" w:space="0" w:color="auto"/>
        <w:bottom w:val="none" w:sz="0" w:space="0" w:color="auto"/>
        <w:right w:val="none" w:sz="0" w:space="0" w:color="auto"/>
      </w:divBdr>
    </w:div>
    <w:div w:id="730933192">
      <w:bodyDiv w:val="1"/>
      <w:marLeft w:val="0"/>
      <w:marRight w:val="0"/>
      <w:marTop w:val="0"/>
      <w:marBottom w:val="0"/>
      <w:divBdr>
        <w:top w:val="none" w:sz="0" w:space="0" w:color="auto"/>
        <w:left w:val="none" w:sz="0" w:space="0" w:color="auto"/>
        <w:bottom w:val="none" w:sz="0" w:space="0" w:color="auto"/>
        <w:right w:val="none" w:sz="0" w:space="0" w:color="auto"/>
      </w:divBdr>
    </w:div>
    <w:div w:id="894967121">
      <w:bodyDiv w:val="1"/>
      <w:marLeft w:val="0"/>
      <w:marRight w:val="0"/>
      <w:marTop w:val="0"/>
      <w:marBottom w:val="0"/>
      <w:divBdr>
        <w:top w:val="none" w:sz="0" w:space="0" w:color="auto"/>
        <w:left w:val="none" w:sz="0" w:space="0" w:color="auto"/>
        <w:bottom w:val="none" w:sz="0" w:space="0" w:color="auto"/>
        <w:right w:val="none" w:sz="0" w:space="0" w:color="auto"/>
      </w:divBdr>
      <w:divsChild>
        <w:div w:id="1512183267">
          <w:marLeft w:val="0"/>
          <w:marRight w:val="0"/>
          <w:marTop w:val="0"/>
          <w:marBottom w:val="0"/>
          <w:divBdr>
            <w:top w:val="none" w:sz="0" w:space="0" w:color="auto"/>
            <w:left w:val="none" w:sz="0" w:space="0" w:color="auto"/>
            <w:bottom w:val="none" w:sz="0" w:space="0" w:color="auto"/>
            <w:right w:val="none" w:sz="0" w:space="0" w:color="auto"/>
          </w:divBdr>
          <w:divsChild>
            <w:div w:id="740719180">
              <w:marLeft w:val="0"/>
              <w:marRight w:val="0"/>
              <w:marTop w:val="0"/>
              <w:marBottom w:val="0"/>
              <w:divBdr>
                <w:top w:val="single" w:sz="6" w:space="0" w:color="DEDEDE"/>
                <w:left w:val="single" w:sz="6" w:space="0" w:color="DEDEDE"/>
                <w:bottom w:val="single" w:sz="6" w:space="0" w:color="DEDEDE"/>
                <w:right w:val="single" w:sz="6" w:space="0" w:color="DEDEDE"/>
              </w:divBdr>
              <w:divsChild>
                <w:div w:id="85199130">
                  <w:marLeft w:val="0"/>
                  <w:marRight w:val="0"/>
                  <w:marTop w:val="0"/>
                  <w:marBottom w:val="0"/>
                  <w:divBdr>
                    <w:top w:val="none" w:sz="0" w:space="0" w:color="auto"/>
                    <w:left w:val="none" w:sz="0" w:space="0" w:color="auto"/>
                    <w:bottom w:val="none" w:sz="0" w:space="0" w:color="auto"/>
                    <w:right w:val="none" w:sz="0" w:space="0" w:color="auto"/>
                  </w:divBdr>
                  <w:divsChild>
                    <w:div w:id="113837879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52258256">
          <w:marLeft w:val="0"/>
          <w:marRight w:val="0"/>
          <w:marTop w:val="0"/>
          <w:marBottom w:val="0"/>
          <w:divBdr>
            <w:top w:val="none" w:sz="0" w:space="0" w:color="auto"/>
            <w:left w:val="none" w:sz="0" w:space="0" w:color="auto"/>
            <w:bottom w:val="none" w:sz="0" w:space="0" w:color="auto"/>
            <w:right w:val="none" w:sz="0" w:space="0" w:color="auto"/>
          </w:divBdr>
          <w:divsChild>
            <w:div w:id="23988718">
              <w:marLeft w:val="0"/>
              <w:marRight w:val="0"/>
              <w:marTop w:val="0"/>
              <w:marBottom w:val="0"/>
              <w:divBdr>
                <w:top w:val="none" w:sz="0" w:space="0" w:color="auto"/>
                <w:left w:val="none" w:sz="0" w:space="0" w:color="auto"/>
                <w:bottom w:val="none" w:sz="0" w:space="0" w:color="auto"/>
                <w:right w:val="none" w:sz="0" w:space="0" w:color="auto"/>
              </w:divBdr>
              <w:divsChild>
                <w:div w:id="1914654062">
                  <w:marLeft w:val="0"/>
                  <w:marRight w:val="0"/>
                  <w:marTop w:val="0"/>
                  <w:marBottom w:val="0"/>
                  <w:divBdr>
                    <w:top w:val="single" w:sz="6" w:space="8" w:color="EEEEEE"/>
                    <w:left w:val="none" w:sz="0" w:space="8" w:color="auto"/>
                    <w:bottom w:val="single" w:sz="6" w:space="8" w:color="EEEEEE"/>
                    <w:right w:val="single" w:sz="6" w:space="8" w:color="EEEEEE"/>
                  </w:divBdr>
                  <w:divsChild>
                    <w:div w:id="7724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1813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70" Type="http://schemas.openxmlformats.org/officeDocument/2006/relationships/image" Target="media/image159.png"/><Relationship Id="rId191" Type="http://schemas.openxmlformats.org/officeDocument/2006/relationships/image" Target="media/image180.png"/><Relationship Id="rId205" Type="http://schemas.openxmlformats.org/officeDocument/2006/relationships/image" Target="media/image194.png"/><Relationship Id="rId226" Type="http://schemas.openxmlformats.org/officeDocument/2006/relationships/image" Target="media/image215.png"/><Relationship Id="rId107" Type="http://schemas.openxmlformats.org/officeDocument/2006/relationships/image" Target="media/image96.png"/><Relationship Id="rId11" Type="http://schemas.openxmlformats.org/officeDocument/2006/relationships/header" Target="header3.xm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5.png"/><Relationship Id="rId237" Type="http://schemas.openxmlformats.org/officeDocument/2006/relationships/footer" Target="footer2.xm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image" Target="media/image160.png"/><Relationship Id="rId176" Type="http://schemas.openxmlformats.org/officeDocument/2006/relationships/image" Target="media/image165.png"/><Relationship Id="rId192" Type="http://schemas.openxmlformats.org/officeDocument/2006/relationships/image" Target="media/image181.png"/><Relationship Id="rId197" Type="http://schemas.openxmlformats.org/officeDocument/2006/relationships/image" Target="media/image186.png"/><Relationship Id="rId206" Type="http://schemas.openxmlformats.org/officeDocument/2006/relationships/image" Target="media/image195.png"/><Relationship Id="rId227" Type="http://schemas.openxmlformats.org/officeDocument/2006/relationships/image" Target="media/image216.png"/><Relationship Id="rId201" Type="http://schemas.openxmlformats.org/officeDocument/2006/relationships/image" Target="media/image190.png"/><Relationship Id="rId222" Type="http://schemas.openxmlformats.org/officeDocument/2006/relationships/image" Target="media/image211.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jpe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image" Target="media/image155.png"/><Relationship Id="rId182" Type="http://schemas.openxmlformats.org/officeDocument/2006/relationships/image" Target="media/image171.png"/><Relationship Id="rId187" Type="http://schemas.openxmlformats.org/officeDocument/2006/relationships/image" Target="media/image176.png"/><Relationship Id="rId217" Type="http://schemas.openxmlformats.org/officeDocument/2006/relationships/image" Target="media/image20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1.png"/><Relationship Id="rId233" Type="http://schemas.openxmlformats.org/officeDocument/2006/relationships/image" Target="media/image222.png"/><Relationship Id="rId238" Type="http://schemas.openxmlformats.org/officeDocument/2006/relationships/fontTable" Target="fontTable.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172" Type="http://schemas.openxmlformats.org/officeDocument/2006/relationships/image" Target="media/image161.png"/><Relationship Id="rId193" Type="http://schemas.openxmlformats.org/officeDocument/2006/relationships/image" Target="media/image182.png"/><Relationship Id="rId202" Type="http://schemas.openxmlformats.org/officeDocument/2006/relationships/image" Target="media/image191.png"/><Relationship Id="rId207" Type="http://schemas.openxmlformats.org/officeDocument/2006/relationships/image" Target="media/image196.png"/><Relationship Id="rId223" Type="http://schemas.openxmlformats.org/officeDocument/2006/relationships/image" Target="media/image212.png"/><Relationship Id="rId228" Type="http://schemas.openxmlformats.org/officeDocument/2006/relationships/image" Target="media/image217.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51.png"/><Relationship Id="rId183" Type="http://schemas.openxmlformats.org/officeDocument/2006/relationships/image" Target="media/image172.png"/><Relationship Id="rId213" Type="http://schemas.openxmlformats.org/officeDocument/2006/relationships/image" Target="media/image202.png"/><Relationship Id="rId218" Type="http://schemas.openxmlformats.org/officeDocument/2006/relationships/image" Target="media/image207.png"/><Relationship Id="rId234" Type="http://schemas.openxmlformats.org/officeDocument/2006/relationships/image" Target="media/image223.png"/><Relationship Id="rId239"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199" Type="http://schemas.openxmlformats.org/officeDocument/2006/relationships/image" Target="media/image188.png"/><Relationship Id="rId203" Type="http://schemas.openxmlformats.org/officeDocument/2006/relationships/image" Target="media/image192.png"/><Relationship Id="rId208" Type="http://schemas.openxmlformats.org/officeDocument/2006/relationships/image" Target="media/image197.png"/><Relationship Id="rId229" Type="http://schemas.openxmlformats.org/officeDocument/2006/relationships/image" Target="media/image218.png"/><Relationship Id="rId19" Type="http://schemas.openxmlformats.org/officeDocument/2006/relationships/image" Target="media/image8.png"/><Relationship Id="rId224" Type="http://schemas.openxmlformats.org/officeDocument/2006/relationships/image" Target="media/image213.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189" Type="http://schemas.openxmlformats.org/officeDocument/2006/relationships/image" Target="media/image178.png"/><Relationship Id="rId219" Type="http://schemas.openxmlformats.org/officeDocument/2006/relationships/image" Target="media/image208.png"/><Relationship Id="rId3" Type="http://schemas.openxmlformats.org/officeDocument/2006/relationships/styles" Target="styles.xml"/><Relationship Id="rId214" Type="http://schemas.openxmlformats.org/officeDocument/2006/relationships/image" Target="media/image203.png"/><Relationship Id="rId230" Type="http://schemas.openxmlformats.org/officeDocument/2006/relationships/image" Target="media/image219.png"/><Relationship Id="rId235" Type="http://schemas.openxmlformats.org/officeDocument/2006/relationships/image" Target="media/image224.png"/><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8.png"/><Relationship Id="rId195" Type="http://schemas.openxmlformats.org/officeDocument/2006/relationships/image" Target="media/image184.png"/><Relationship Id="rId209" Type="http://schemas.openxmlformats.org/officeDocument/2006/relationships/image" Target="media/image198.png"/><Relationship Id="rId190" Type="http://schemas.openxmlformats.org/officeDocument/2006/relationships/image" Target="media/image179.png"/><Relationship Id="rId204" Type="http://schemas.openxmlformats.org/officeDocument/2006/relationships/image" Target="media/image193.png"/><Relationship Id="rId220" Type="http://schemas.openxmlformats.org/officeDocument/2006/relationships/image" Target="media/image209.png"/><Relationship Id="rId225" Type="http://schemas.openxmlformats.org/officeDocument/2006/relationships/image" Target="media/image214.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eader" Target="header2.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image" Target="media/image174.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69.png"/><Relationship Id="rId210" Type="http://schemas.openxmlformats.org/officeDocument/2006/relationships/image" Target="media/image199.png"/><Relationship Id="rId215" Type="http://schemas.openxmlformats.org/officeDocument/2006/relationships/image" Target="media/image204.png"/><Relationship Id="rId236" Type="http://schemas.openxmlformats.org/officeDocument/2006/relationships/header" Target="header4.xml"/><Relationship Id="rId26" Type="http://schemas.openxmlformats.org/officeDocument/2006/relationships/image" Target="media/image15.png"/><Relationship Id="rId231" Type="http://schemas.openxmlformats.org/officeDocument/2006/relationships/image" Target="media/image220.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5.png"/><Relationship Id="rId200" Type="http://schemas.openxmlformats.org/officeDocument/2006/relationships/image" Target="media/image189.png"/><Relationship Id="rId16" Type="http://schemas.openxmlformats.org/officeDocument/2006/relationships/image" Target="media/image5.png"/><Relationship Id="rId221" Type="http://schemas.openxmlformats.org/officeDocument/2006/relationships/image" Target="media/image210.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image" Target="media/image154.png"/><Relationship Id="rId186" Type="http://schemas.openxmlformats.org/officeDocument/2006/relationships/image" Target="media/image175.png"/><Relationship Id="rId211" Type="http://schemas.openxmlformats.org/officeDocument/2006/relationships/image" Target="media/image200.png"/><Relationship Id="rId232" Type="http://schemas.openxmlformats.org/officeDocument/2006/relationships/image" Target="media/image221.png"/><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gJinsen\Documents\&#31119;&#24314;&#30465;&#21046;&#22270;&#38498;&#39033;&#30446;\&#29992;&#25143;&#25163;&#20876;\&#29992;&#25143;&#25163;&#20876;&#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E86B7A-72F1-40D1-BE89-CF5BB1E80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用户手册模板2.dotx</Template>
  <TotalTime>447</TotalTime>
  <Pages>62</Pages>
  <Words>2469</Words>
  <Characters>14075</Characters>
  <Application>Microsoft Office Word</Application>
  <DocSecurity>0</DocSecurity>
  <PresentationFormat/>
  <Lines>117</Lines>
  <Paragraphs>33</Paragraphs>
  <Slides>0</Slides>
  <Notes>0</Notes>
  <HiddenSlides>0</HiddenSlides>
  <MMClips>0</MMClips>
  <ScaleCrop>false</ScaleCrop>
  <Manager/>
  <Company/>
  <LinksUpToDate>false</LinksUpToDate>
  <CharactersWithSpaces>16511</CharactersWithSpaces>
  <SharedDoc>false</SharedDoc>
  <HLinks>
    <vt:vector size="270" baseType="variant">
      <vt:variant>
        <vt:i4>6946894</vt:i4>
      </vt:variant>
      <vt:variant>
        <vt:i4>264</vt:i4>
      </vt:variant>
      <vt:variant>
        <vt:i4>0</vt:i4>
      </vt:variant>
      <vt:variant>
        <vt:i4>5</vt:i4>
      </vt:variant>
      <vt:variant>
        <vt:lpwstr>https://baike.baidu.com/item/%E5%8F%B0%E6%B9%BE%E6%B5%B7%E5%B3%A1/25347?fromModule=lemma_inlink</vt:lpwstr>
      </vt:variant>
      <vt:variant>
        <vt:lpwstr/>
      </vt:variant>
      <vt:variant>
        <vt:i4>4718688</vt:i4>
      </vt:variant>
      <vt:variant>
        <vt:i4>261</vt:i4>
      </vt:variant>
      <vt:variant>
        <vt:i4>0</vt:i4>
      </vt:variant>
      <vt:variant>
        <vt:i4>5</vt:i4>
      </vt:variant>
      <vt:variant>
        <vt:lpwstr>https://baike.baidu.com/item/%E7%A6%8F%E5%B7%9E/165311?fromModule=lemma_inlink</vt:lpwstr>
      </vt:variant>
      <vt:variant>
        <vt:lpwstr/>
      </vt:variant>
      <vt:variant>
        <vt:i4>1507390</vt:i4>
      </vt:variant>
      <vt:variant>
        <vt:i4>254</vt:i4>
      </vt:variant>
      <vt:variant>
        <vt:i4>0</vt:i4>
      </vt:variant>
      <vt:variant>
        <vt:i4>5</vt:i4>
      </vt:variant>
      <vt:variant>
        <vt:lpwstr/>
      </vt:variant>
      <vt:variant>
        <vt:lpwstr>_Toc128327560</vt:lpwstr>
      </vt:variant>
      <vt:variant>
        <vt:i4>1310782</vt:i4>
      </vt:variant>
      <vt:variant>
        <vt:i4>248</vt:i4>
      </vt:variant>
      <vt:variant>
        <vt:i4>0</vt:i4>
      </vt:variant>
      <vt:variant>
        <vt:i4>5</vt:i4>
      </vt:variant>
      <vt:variant>
        <vt:lpwstr/>
      </vt:variant>
      <vt:variant>
        <vt:lpwstr>_Toc128327559</vt:lpwstr>
      </vt:variant>
      <vt:variant>
        <vt:i4>1310782</vt:i4>
      </vt:variant>
      <vt:variant>
        <vt:i4>242</vt:i4>
      </vt:variant>
      <vt:variant>
        <vt:i4>0</vt:i4>
      </vt:variant>
      <vt:variant>
        <vt:i4>5</vt:i4>
      </vt:variant>
      <vt:variant>
        <vt:lpwstr/>
      </vt:variant>
      <vt:variant>
        <vt:lpwstr>_Toc128327558</vt:lpwstr>
      </vt:variant>
      <vt:variant>
        <vt:i4>1310782</vt:i4>
      </vt:variant>
      <vt:variant>
        <vt:i4>236</vt:i4>
      </vt:variant>
      <vt:variant>
        <vt:i4>0</vt:i4>
      </vt:variant>
      <vt:variant>
        <vt:i4>5</vt:i4>
      </vt:variant>
      <vt:variant>
        <vt:lpwstr/>
      </vt:variant>
      <vt:variant>
        <vt:lpwstr>_Toc128327557</vt:lpwstr>
      </vt:variant>
      <vt:variant>
        <vt:i4>1310782</vt:i4>
      </vt:variant>
      <vt:variant>
        <vt:i4>230</vt:i4>
      </vt:variant>
      <vt:variant>
        <vt:i4>0</vt:i4>
      </vt:variant>
      <vt:variant>
        <vt:i4>5</vt:i4>
      </vt:variant>
      <vt:variant>
        <vt:lpwstr/>
      </vt:variant>
      <vt:variant>
        <vt:lpwstr>_Toc128327556</vt:lpwstr>
      </vt:variant>
      <vt:variant>
        <vt:i4>1310782</vt:i4>
      </vt:variant>
      <vt:variant>
        <vt:i4>224</vt:i4>
      </vt:variant>
      <vt:variant>
        <vt:i4>0</vt:i4>
      </vt:variant>
      <vt:variant>
        <vt:i4>5</vt:i4>
      </vt:variant>
      <vt:variant>
        <vt:lpwstr/>
      </vt:variant>
      <vt:variant>
        <vt:lpwstr>_Toc128327555</vt:lpwstr>
      </vt:variant>
      <vt:variant>
        <vt:i4>1310782</vt:i4>
      </vt:variant>
      <vt:variant>
        <vt:i4>218</vt:i4>
      </vt:variant>
      <vt:variant>
        <vt:i4>0</vt:i4>
      </vt:variant>
      <vt:variant>
        <vt:i4>5</vt:i4>
      </vt:variant>
      <vt:variant>
        <vt:lpwstr/>
      </vt:variant>
      <vt:variant>
        <vt:lpwstr>_Toc128327554</vt:lpwstr>
      </vt:variant>
      <vt:variant>
        <vt:i4>1310782</vt:i4>
      </vt:variant>
      <vt:variant>
        <vt:i4>212</vt:i4>
      </vt:variant>
      <vt:variant>
        <vt:i4>0</vt:i4>
      </vt:variant>
      <vt:variant>
        <vt:i4>5</vt:i4>
      </vt:variant>
      <vt:variant>
        <vt:lpwstr/>
      </vt:variant>
      <vt:variant>
        <vt:lpwstr>_Toc128327553</vt:lpwstr>
      </vt:variant>
      <vt:variant>
        <vt:i4>1310782</vt:i4>
      </vt:variant>
      <vt:variant>
        <vt:i4>206</vt:i4>
      </vt:variant>
      <vt:variant>
        <vt:i4>0</vt:i4>
      </vt:variant>
      <vt:variant>
        <vt:i4>5</vt:i4>
      </vt:variant>
      <vt:variant>
        <vt:lpwstr/>
      </vt:variant>
      <vt:variant>
        <vt:lpwstr>_Toc128327552</vt:lpwstr>
      </vt:variant>
      <vt:variant>
        <vt:i4>1310782</vt:i4>
      </vt:variant>
      <vt:variant>
        <vt:i4>200</vt:i4>
      </vt:variant>
      <vt:variant>
        <vt:i4>0</vt:i4>
      </vt:variant>
      <vt:variant>
        <vt:i4>5</vt:i4>
      </vt:variant>
      <vt:variant>
        <vt:lpwstr/>
      </vt:variant>
      <vt:variant>
        <vt:lpwstr>_Toc128327551</vt:lpwstr>
      </vt:variant>
      <vt:variant>
        <vt:i4>1310782</vt:i4>
      </vt:variant>
      <vt:variant>
        <vt:i4>194</vt:i4>
      </vt:variant>
      <vt:variant>
        <vt:i4>0</vt:i4>
      </vt:variant>
      <vt:variant>
        <vt:i4>5</vt:i4>
      </vt:variant>
      <vt:variant>
        <vt:lpwstr/>
      </vt:variant>
      <vt:variant>
        <vt:lpwstr>_Toc128327550</vt:lpwstr>
      </vt:variant>
      <vt:variant>
        <vt:i4>1376318</vt:i4>
      </vt:variant>
      <vt:variant>
        <vt:i4>188</vt:i4>
      </vt:variant>
      <vt:variant>
        <vt:i4>0</vt:i4>
      </vt:variant>
      <vt:variant>
        <vt:i4>5</vt:i4>
      </vt:variant>
      <vt:variant>
        <vt:lpwstr/>
      </vt:variant>
      <vt:variant>
        <vt:lpwstr>_Toc128327549</vt:lpwstr>
      </vt:variant>
      <vt:variant>
        <vt:i4>1376318</vt:i4>
      </vt:variant>
      <vt:variant>
        <vt:i4>182</vt:i4>
      </vt:variant>
      <vt:variant>
        <vt:i4>0</vt:i4>
      </vt:variant>
      <vt:variant>
        <vt:i4>5</vt:i4>
      </vt:variant>
      <vt:variant>
        <vt:lpwstr/>
      </vt:variant>
      <vt:variant>
        <vt:lpwstr>_Toc128327548</vt:lpwstr>
      </vt:variant>
      <vt:variant>
        <vt:i4>1376318</vt:i4>
      </vt:variant>
      <vt:variant>
        <vt:i4>176</vt:i4>
      </vt:variant>
      <vt:variant>
        <vt:i4>0</vt:i4>
      </vt:variant>
      <vt:variant>
        <vt:i4>5</vt:i4>
      </vt:variant>
      <vt:variant>
        <vt:lpwstr/>
      </vt:variant>
      <vt:variant>
        <vt:lpwstr>_Toc128327547</vt:lpwstr>
      </vt:variant>
      <vt:variant>
        <vt:i4>1376318</vt:i4>
      </vt:variant>
      <vt:variant>
        <vt:i4>170</vt:i4>
      </vt:variant>
      <vt:variant>
        <vt:i4>0</vt:i4>
      </vt:variant>
      <vt:variant>
        <vt:i4>5</vt:i4>
      </vt:variant>
      <vt:variant>
        <vt:lpwstr/>
      </vt:variant>
      <vt:variant>
        <vt:lpwstr>_Toc128327546</vt:lpwstr>
      </vt:variant>
      <vt:variant>
        <vt:i4>1376318</vt:i4>
      </vt:variant>
      <vt:variant>
        <vt:i4>164</vt:i4>
      </vt:variant>
      <vt:variant>
        <vt:i4>0</vt:i4>
      </vt:variant>
      <vt:variant>
        <vt:i4>5</vt:i4>
      </vt:variant>
      <vt:variant>
        <vt:lpwstr/>
      </vt:variant>
      <vt:variant>
        <vt:lpwstr>_Toc128327545</vt:lpwstr>
      </vt:variant>
      <vt:variant>
        <vt:i4>1376318</vt:i4>
      </vt:variant>
      <vt:variant>
        <vt:i4>158</vt:i4>
      </vt:variant>
      <vt:variant>
        <vt:i4>0</vt:i4>
      </vt:variant>
      <vt:variant>
        <vt:i4>5</vt:i4>
      </vt:variant>
      <vt:variant>
        <vt:lpwstr/>
      </vt:variant>
      <vt:variant>
        <vt:lpwstr>_Toc128327544</vt:lpwstr>
      </vt:variant>
      <vt:variant>
        <vt:i4>1376318</vt:i4>
      </vt:variant>
      <vt:variant>
        <vt:i4>152</vt:i4>
      </vt:variant>
      <vt:variant>
        <vt:i4>0</vt:i4>
      </vt:variant>
      <vt:variant>
        <vt:i4>5</vt:i4>
      </vt:variant>
      <vt:variant>
        <vt:lpwstr/>
      </vt:variant>
      <vt:variant>
        <vt:lpwstr>_Toc128327543</vt:lpwstr>
      </vt:variant>
      <vt:variant>
        <vt:i4>1376318</vt:i4>
      </vt:variant>
      <vt:variant>
        <vt:i4>146</vt:i4>
      </vt:variant>
      <vt:variant>
        <vt:i4>0</vt:i4>
      </vt:variant>
      <vt:variant>
        <vt:i4>5</vt:i4>
      </vt:variant>
      <vt:variant>
        <vt:lpwstr/>
      </vt:variant>
      <vt:variant>
        <vt:lpwstr>_Toc128327542</vt:lpwstr>
      </vt:variant>
      <vt:variant>
        <vt:i4>1376318</vt:i4>
      </vt:variant>
      <vt:variant>
        <vt:i4>140</vt:i4>
      </vt:variant>
      <vt:variant>
        <vt:i4>0</vt:i4>
      </vt:variant>
      <vt:variant>
        <vt:i4>5</vt:i4>
      </vt:variant>
      <vt:variant>
        <vt:lpwstr/>
      </vt:variant>
      <vt:variant>
        <vt:lpwstr>_Toc128327541</vt:lpwstr>
      </vt:variant>
      <vt:variant>
        <vt:i4>1376318</vt:i4>
      </vt:variant>
      <vt:variant>
        <vt:i4>134</vt:i4>
      </vt:variant>
      <vt:variant>
        <vt:i4>0</vt:i4>
      </vt:variant>
      <vt:variant>
        <vt:i4>5</vt:i4>
      </vt:variant>
      <vt:variant>
        <vt:lpwstr/>
      </vt:variant>
      <vt:variant>
        <vt:lpwstr>_Toc128327540</vt:lpwstr>
      </vt:variant>
      <vt:variant>
        <vt:i4>1179710</vt:i4>
      </vt:variant>
      <vt:variant>
        <vt:i4>128</vt:i4>
      </vt:variant>
      <vt:variant>
        <vt:i4>0</vt:i4>
      </vt:variant>
      <vt:variant>
        <vt:i4>5</vt:i4>
      </vt:variant>
      <vt:variant>
        <vt:lpwstr/>
      </vt:variant>
      <vt:variant>
        <vt:lpwstr>_Toc128327539</vt:lpwstr>
      </vt:variant>
      <vt:variant>
        <vt:i4>1179710</vt:i4>
      </vt:variant>
      <vt:variant>
        <vt:i4>122</vt:i4>
      </vt:variant>
      <vt:variant>
        <vt:i4>0</vt:i4>
      </vt:variant>
      <vt:variant>
        <vt:i4>5</vt:i4>
      </vt:variant>
      <vt:variant>
        <vt:lpwstr/>
      </vt:variant>
      <vt:variant>
        <vt:lpwstr>_Toc128327538</vt:lpwstr>
      </vt:variant>
      <vt:variant>
        <vt:i4>1179710</vt:i4>
      </vt:variant>
      <vt:variant>
        <vt:i4>116</vt:i4>
      </vt:variant>
      <vt:variant>
        <vt:i4>0</vt:i4>
      </vt:variant>
      <vt:variant>
        <vt:i4>5</vt:i4>
      </vt:variant>
      <vt:variant>
        <vt:lpwstr/>
      </vt:variant>
      <vt:variant>
        <vt:lpwstr>_Toc128327537</vt:lpwstr>
      </vt:variant>
      <vt:variant>
        <vt:i4>1179710</vt:i4>
      </vt:variant>
      <vt:variant>
        <vt:i4>110</vt:i4>
      </vt:variant>
      <vt:variant>
        <vt:i4>0</vt:i4>
      </vt:variant>
      <vt:variant>
        <vt:i4>5</vt:i4>
      </vt:variant>
      <vt:variant>
        <vt:lpwstr/>
      </vt:variant>
      <vt:variant>
        <vt:lpwstr>_Toc128327536</vt:lpwstr>
      </vt:variant>
      <vt:variant>
        <vt:i4>1179710</vt:i4>
      </vt:variant>
      <vt:variant>
        <vt:i4>104</vt:i4>
      </vt:variant>
      <vt:variant>
        <vt:i4>0</vt:i4>
      </vt:variant>
      <vt:variant>
        <vt:i4>5</vt:i4>
      </vt:variant>
      <vt:variant>
        <vt:lpwstr/>
      </vt:variant>
      <vt:variant>
        <vt:lpwstr>_Toc128327535</vt:lpwstr>
      </vt:variant>
      <vt:variant>
        <vt:i4>1179710</vt:i4>
      </vt:variant>
      <vt:variant>
        <vt:i4>98</vt:i4>
      </vt:variant>
      <vt:variant>
        <vt:i4>0</vt:i4>
      </vt:variant>
      <vt:variant>
        <vt:i4>5</vt:i4>
      </vt:variant>
      <vt:variant>
        <vt:lpwstr/>
      </vt:variant>
      <vt:variant>
        <vt:lpwstr>_Toc128327534</vt:lpwstr>
      </vt:variant>
      <vt:variant>
        <vt:i4>1179710</vt:i4>
      </vt:variant>
      <vt:variant>
        <vt:i4>92</vt:i4>
      </vt:variant>
      <vt:variant>
        <vt:i4>0</vt:i4>
      </vt:variant>
      <vt:variant>
        <vt:i4>5</vt:i4>
      </vt:variant>
      <vt:variant>
        <vt:lpwstr/>
      </vt:variant>
      <vt:variant>
        <vt:lpwstr>_Toc128327533</vt:lpwstr>
      </vt:variant>
      <vt:variant>
        <vt:i4>1179710</vt:i4>
      </vt:variant>
      <vt:variant>
        <vt:i4>86</vt:i4>
      </vt:variant>
      <vt:variant>
        <vt:i4>0</vt:i4>
      </vt:variant>
      <vt:variant>
        <vt:i4>5</vt:i4>
      </vt:variant>
      <vt:variant>
        <vt:lpwstr/>
      </vt:variant>
      <vt:variant>
        <vt:lpwstr>_Toc128327532</vt:lpwstr>
      </vt:variant>
      <vt:variant>
        <vt:i4>1179710</vt:i4>
      </vt:variant>
      <vt:variant>
        <vt:i4>80</vt:i4>
      </vt:variant>
      <vt:variant>
        <vt:i4>0</vt:i4>
      </vt:variant>
      <vt:variant>
        <vt:i4>5</vt:i4>
      </vt:variant>
      <vt:variant>
        <vt:lpwstr/>
      </vt:variant>
      <vt:variant>
        <vt:lpwstr>_Toc128327531</vt:lpwstr>
      </vt:variant>
      <vt:variant>
        <vt:i4>1179710</vt:i4>
      </vt:variant>
      <vt:variant>
        <vt:i4>74</vt:i4>
      </vt:variant>
      <vt:variant>
        <vt:i4>0</vt:i4>
      </vt:variant>
      <vt:variant>
        <vt:i4>5</vt:i4>
      </vt:variant>
      <vt:variant>
        <vt:lpwstr/>
      </vt:variant>
      <vt:variant>
        <vt:lpwstr>_Toc128327530</vt:lpwstr>
      </vt:variant>
      <vt:variant>
        <vt:i4>1245246</vt:i4>
      </vt:variant>
      <vt:variant>
        <vt:i4>68</vt:i4>
      </vt:variant>
      <vt:variant>
        <vt:i4>0</vt:i4>
      </vt:variant>
      <vt:variant>
        <vt:i4>5</vt:i4>
      </vt:variant>
      <vt:variant>
        <vt:lpwstr/>
      </vt:variant>
      <vt:variant>
        <vt:lpwstr>_Toc128327529</vt:lpwstr>
      </vt:variant>
      <vt:variant>
        <vt:i4>1245246</vt:i4>
      </vt:variant>
      <vt:variant>
        <vt:i4>62</vt:i4>
      </vt:variant>
      <vt:variant>
        <vt:i4>0</vt:i4>
      </vt:variant>
      <vt:variant>
        <vt:i4>5</vt:i4>
      </vt:variant>
      <vt:variant>
        <vt:lpwstr/>
      </vt:variant>
      <vt:variant>
        <vt:lpwstr>_Toc128327528</vt:lpwstr>
      </vt:variant>
      <vt:variant>
        <vt:i4>1245246</vt:i4>
      </vt:variant>
      <vt:variant>
        <vt:i4>56</vt:i4>
      </vt:variant>
      <vt:variant>
        <vt:i4>0</vt:i4>
      </vt:variant>
      <vt:variant>
        <vt:i4>5</vt:i4>
      </vt:variant>
      <vt:variant>
        <vt:lpwstr/>
      </vt:variant>
      <vt:variant>
        <vt:lpwstr>_Toc128327527</vt:lpwstr>
      </vt:variant>
      <vt:variant>
        <vt:i4>1245246</vt:i4>
      </vt:variant>
      <vt:variant>
        <vt:i4>50</vt:i4>
      </vt:variant>
      <vt:variant>
        <vt:i4>0</vt:i4>
      </vt:variant>
      <vt:variant>
        <vt:i4>5</vt:i4>
      </vt:variant>
      <vt:variant>
        <vt:lpwstr/>
      </vt:variant>
      <vt:variant>
        <vt:lpwstr>_Toc128327526</vt:lpwstr>
      </vt:variant>
      <vt:variant>
        <vt:i4>1245246</vt:i4>
      </vt:variant>
      <vt:variant>
        <vt:i4>44</vt:i4>
      </vt:variant>
      <vt:variant>
        <vt:i4>0</vt:i4>
      </vt:variant>
      <vt:variant>
        <vt:i4>5</vt:i4>
      </vt:variant>
      <vt:variant>
        <vt:lpwstr/>
      </vt:variant>
      <vt:variant>
        <vt:lpwstr>_Toc128327525</vt:lpwstr>
      </vt:variant>
      <vt:variant>
        <vt:i4>1245246</vt:i4>
      </vt:variant>
      <vt:variant>
        <vt:i4>38</vt:i4>
      </vt:variant>
      <vt:variant>
        <vt:i4>0</vt:i4>
      </vt:variant>
      <vt:variant>
        <vt:i4>5</vt:i4>
      </vt:variant>
      <vt:variant>
        <vt:lpwstr/>
      </vt:variant>
      <vt:variant>
        <vt:lpwstr>_Toc128327524</vt:lpwstr>
      </vt:variant>
      <vt:variant>
        <vt:i4>1245246</vt:i4>
      </vt:variant>
      <vt:variant>
        <vt:i4>32</vt:i4>
      </vt:variant>
      <vt:variant>
        <vt:i4>0</vt:i4>
      </vt:variant>
      <vt:variant>
        <vt:i4>5</vt:i4>
      </vt:variant>
      <vt:variant>
        <vt:lpwstr/>
      </vt:variant>
      <vt:variant>
        <vt:lpwstr>_Toc128327523</vt:lpwstr>
      </vt:variant>
      <vt:variant>
        <vt:i4>1245246</vt:i4>
      </vt:variant>
      <vt:variant>
        <vt:i4>26</vt:i4>
      </vt:variant>
      <vt:variant>
        <vt:i4>0</vt:i4>
      </vt:variant>
      <vt:variant>
        <vt:i4>5</vt:i4>
      </vt:variant>
      <vt:variant>
        <vt:lpwstr/>
      </vt:variant>
      <vt:variant>
        <vt:lpwstr>_Toc128327522</vt:lpwstr>
      </vt:variant>
      <vt:variant>
        <vt:i4>1245246</vt:i4>
      </vt:variant>
      <vt:variant>
        <vt:i4>20</vt:i4>
      </vt:variant>
      <vt:variant>
        <vt:i4>0</vt:i4>
      </vt:variant>
      <vt:variant>
        <vt:i4>5</vt:i4>
      </vt:variant>
      <vt:variant>
        <vt:lpwstr/>
      </vt:variant>
      <vt:variant>
        <vt:lpwstr>_Toc128327521</vt:lpwstr>
      </vt:variant>
      <vt:variant>
        <vt:i4>1245246</vt:i4>
      </vt:variant>
      <vt:variant>
        <vt:i4>14</vt:i4>
      </vt:variant>
      <vt:variant>
        <vt:i4>0</vt:i4>
      </vt:variant>
      <vt:variant>
        <vt:i4>5</vt:i4>
      </vt:variant>
      <vt:variant>
        <vt:lpwstr/>
      </vt:variant>
      <vt:variant>
        <vt:lpwstr>_Toc128327520</vt:lpwstr>
      </vt:variant>
      <vt:variant>
        <vt:i4>1048638</vt:i4>
      </vt:variant>
      <vt:variant>
        <vt:i4>8</vt:i4>
      </vt:variant>
      <vt:variant>
        <vt:i4>0</vt:i4>
      </vt:variant>
      <vt:variant>
        <vt:i4>5</vt:i4>
      </vt:variant>
      <vt:variant>
        <vt:lpwstr/>
      </vt:variant>
      <vt:variant>
        <vt:lpwstr>_Toc128327519</vt:lpwstr>
      </vt:variant>
      <vt:variant>
        <vt:i4>1048638</vt:i4>
      </vt:variant>
      <vt:variant>
        <vt:i4>2</vt:i4>
      </vt:variant>
      <vt:variant>
        <vt:i4>0</vt:i4>
      </vt:variant>
      <vt:variant>
        <vt:i4>5</vt:i4>
      </vt:variant>
      <vt:variant>
        <vt:lpwstr/>
      </vt:variant>
      <vt:variant>
        <vt:lpwstr>_Toc128327518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文档编号：HPJCSJK-2011-07-002</dc:title>
  <dc:subject/>
  <dc:creator>TangJinsen</dc:creator>
  <cp:keywords/>
  <dc:description/>
  <cp:lastModifiedBy>TangJinsen</cp:lastModifiedBy>
  <cp:revision>21</cp:revision>
  <cp:lastPrinted>2023-09-12T08:42:00Z</cp:lastPrinted>
  <dcterms:created xsi:type="dcterms:W3CDTF">2023-09-14T07:38:00Z</dcterms:created>
  <dcterms:modified xsi:type="dcterms:W3CDTF">2024-02-03T08:07:00Z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